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Grilledutableau"/>
        <w:tblpPr w:leftFromText="141" w:rightFromText="141" w:vertAnchor="text" w:horzAnchor="margin" w:tblpY="-8613"/>
        <w:tblW w:w="107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86"/>
        <w:gridCol w:w="3387"/>
        <w:gridCol w:w="3973"/>
      </w:tblGrid>
      <w:tr w:rsidR="003B7298" w:rsidRPr="003B7298" w14:paraId="4EE72A44" w14:textId="77777777" w:rsidTr="0005434F">
        <w:trPr>
          <w:trHeight w:val="95"/>
        </w:trPr>
        <w:tc>
          <w:tcPr>
            <w:tcW w:w="3386" w:type="dxa"/>
          </w:tcPr>
          <w:p w14:paraId="0DBEA9FB" w14:textId="7FA423B7" w:rsidR="003B7298" w:rsidRPr="003B7298" w:rsidRDefault="003B7298" w:rsidP="0005434F">
            <w:pPr>
              <w:pStyle w:val="Sansinterligne"/>
              <w:rPr>
                <w:b/>
                <w:bCs/>
                <w:sz w:val="28"/>
                <w:szCs w:val="28"/>
              </w:rPr>
            </w:pPr>
            <w:r w:rsidRPr="003B7298">
              <w:rPr>
                <w:noProof/>
                <w:sz w:val="28"/>
                <w:szCs w:val="28"/>
                <w:lang w:val="fr-FR" w:eastAsia="fr-FR"/>
              </w:rPr>
              <w:drawing>
                <wp:anchor distT="0" distB="0" distL="114300" distR="114300" simplePos="0" relativeHeight="251658240" behindDoc="0" locked="0" layoutInCell="1" allowOverlap="1" wp14:anchorId="00B56F55" wp14:editId="6B569B4D">
                  <wp:simplePos x="0" y="0"/>
                  <wp:positionH relativeFrom="column">
                    <wp:posOffset>751658</wp:posOffset>
                  </wp:positionH>
                  <wp:positionV relativeFrom="paragraph">
                    <wp:posOffset>-3563769</wp:posOffset>
                  </wp:positionV>
                  <wp:extent cx="5640705" cy="3039110"/>
                  <wp:effectExtent l="0" t="0" r="0" b="0"/>
                  <wp:wrapNone/>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rotWithShape="1">
                          <a:blip r:embed="rId11" cstate="email">
                            <a:extLst>
                              <a:ext uri="{28A0092B-C50C-407E-A947-70E740481C1C}">
                                <a14:useLocalDpi xmlns:a14="http://schemas.microsoft.com/office/drawing/2010/main"/>
                              </a:ext>
                            </a:extLst>
                          </a:blip>
                          <a:srcRect l="17351" t="10032" r="7717" b="61437"/>
                          <a:stretch/>
                        </pic:blipFill>
                        <pic:spPr bwMode="auto">
                          <a:xfrm>
                            <a:off x="0" y="0"/>
                            <a:ext cx="5640705" cy="3039110"/>
                          </a:xfrm>
                          <a:prstGeom prst="rect">
                            <a:avLst/>
                          </a:prstGeom>
                          <a:ln>
                            <a:noFill/>
                          </a:ln>
                          <a:extLst>
                            <a:ext uri="{53640926-AAD7-44D8-BBD7-CCE9431645EC}">
                              <a14:shadowObscured xmlns:a14="http://schemas.microsoft.com/office/drawing/2010/main"/>
                            </a:ext>
                          </a:extLst>
                        </pic:spPr>
                      </pic:pic>
                    </a:graphicData>
                  </a:graphic>
                </wp:anchor>
              </w:drawing>
            </w:r>
            <w:r w:rsidRPr="003B7298">
              <w:rPr>
                <w:b/>
                <w:bCs/>
                <w:sz w:val="28"/>
                <w:szCs w:val="28"/>
              </w:rPr>
              <w:t>DATE :</w:t>
            </w:r>
          </w:p>
        </w:tc>
        <w:tc>
          <w:tcPr>
            <w:tcW w:w="3387" w:type="dxa"/>
          </w:tcPr>
          <w:p w14:paraId="668BB26F" w14:textId="2EA22F22" w:rsidR="003B7298" w:rsidRPr="00233D63" w:rsidRDefault="00767A60" w:rsidP="00767A60">
            <w:pPr>
              <w:pStyle w:val="Sansinterligne"/>
            </w:pPr>
            <w:r w:rsidRPr="00767A60">
              <w:rPr>
                <w:szCs w:val="20"/>
              </w:rPr>
              <w:t>{date}</w:t>
            </w:r>
          </w:p>
        </w:tc>
        <w:tc>
          <w:tcPr>
            <w:tcW w:w="3973" w:type="dxa"/>
          </w:tcPr>
          <w:p w14:paraId="18494BA1" w14:textId="56FB2DB9" w:rsidR="003B7298" w:rsidRPr="003B7298" w:rsidRDefault="00025154" w:rsidP="0005434F">
            <w:pPr>
              <w:pStyle w:val="Sansinterligne"/>
              <w:rPr>
                <w:szCs w:val="20"/>
              </w:rPr>
            </w:pPr>
            <w:r>
              <w:rPr>
                <w:noProof/>
                <w:szCs w:val="20"/>
                <w:lang w:val="fr-FR" w:eastAsia="fr-FR"/>
              </w:rPr>
              <w:drawing>
                <wp:anchor distT="0" distB="0" distL="114300" distR="114300" simplePos="0" relativeHeight="251659264" behindDoc="0" locked="0" layoutInCell="1" allowOverlap="1" wp14:anchorId="523895C5" wp14:editId="7AB4D2A9">
                  <wp:simplePos x="0" y="0"/>
                  <wp:positionH relativeFrom="column">
                    <wp:posOffset>504825</wp:posOffset>
                  </wp:positionH>
                  <wp:positionV relativeFrom="paragraph">
                    <wp:posOffset>-304165</wp:posOffset>
                  </wp:positionV>
                  <wp:extent cx="1247775" cy="1054458"/>
                  <wp:effectExtent l="152400" t="152400" r="352425" b="355600"/>
                  <wp:wrapNone/>
                  <wp:docPr id="19086320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47775" cy="1054458"/>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tc>
      </w:tr>
      <w:tr w:rsidR="003B7298" w:rsidRPr="003B7298" w14:paraId="1361CF1C" w14:textId="77777777" w:rsidTr="0005434F">
        <w:trPr>
          <w:trHeight w:val="305"/>
        </w:trPr>
        <w:tc>
          <w:tcPr>
            <w:tcW w:w="3386" w:type="dxa"/>
          </w:tcPr>
          <w:p w14:paraId="154D572F" w14:textId="77777777" w:rsidR="003B7298" w:rsidRPr="003B7298" w:rsidRDefault="003B7298" w:rsidP="0005434F">
            <w:pPr>
              <w:pStyle w:val="Sansinterligne"/>
              <w:rPr>
                <w:b/>
                <w:bCs/>
                <w:sz w:val="28"/>
                <w:szCs w:val="28"/>
              </w:rPr>
            </w:pPr>
          </w:p>
        </w:tc>
        <w:tc>
          <w:tcPr>
            <w:tcW w:w="3387" w:type="dxa"/>
          </w:tcPr>
          <w:p w14:paraId="53166FCE" w14:textId="1C7B8247" w:rsidR="003B7298" w:rsidRPr="00233D63" w:rsidRDefault="003B7298" w:rsidP="0005434F">
            <w:pPr>
              <w:pStyle w:val="Sansinterligne"/>
              <w:rPr>
                <w:szCs w:val="20"/>
              </w:rPr>
            </w:pPr>
          </w:p>
        </w:tc>
        <w:tc>
          <w:tcPr>
            <w:tcW w:w="3973" w:type="dxa"/>
          </w:tcPr>
          <w:p w14:paraId="1ECC017D" w14:textId="21F4AB18" w:rsidR="003B7298" w:rsidRPr="003B7298" w:rsidRDefault="003B7298" w:rsidP="0005434F">
            <w:pPr>
              <w:pStyle w:val="Sansinterligne"/>
              <w:rPr>
                <w:szCs w:val="20"/>
              </w:rPr>
            </w:pPr>
          </w:p>
        </w:tc>
      </w:tr>
      <w:tr w:rsidR="003B7298" w:rsidRPr="003B7298" w14:paraId="1F1844E4" w14:textId="77777777" w:rsidTr="0005434F">
        <w:trPr>
          <w:trHeight w:val="305"/>
        </w:trPr>
        <w:tc>
          <w:tcPr>
            <w:tcW w:w="3386" w:type="dxa"/>
          </w:tcPr>
          <w:p w14:paraId="2A532F94" w14:textId="77777777" w:rsidR="003B7298" w:rsidRPr="003B7298" w:rsidRDefault="003B7298" w:rsidP="0005434F">
            <w:pPr>
              <w:pStyle w:val="Sansinterligne"/>
              <w:rPr>
                <w:b/>
                <w:bCs/>
                <w:sz w:val="28"/>
                <w:szCs w:val="28"/>
              </w:rPr>
            </w:pPr>
            <w:proofErr w:type="spellStart"/>
            <w:r w:rsidRPr="003B7298">
              <w:rPr>
                <w:b/>
                <w:bCs/>
                <w:sz w:val="28"/>
                <w:szCs w:val="28"/>
              </w:rPr>
              <w:t>Référence</w:t>
            </w:r>
            <w:proofErr w:type="spellEnd"/>
            <w:r w:rsidRPr="003B7298">
              <w:rPr>
                <w:b/>
                <w:bCs/>
                <w:sz w:val="28"/>
                <w:szCs w:val="28"/>
              </w:rPr>
              <w:t xml:space="preserve"> </w:t>
            </w:r>
            <w:proofErr w:type="spellStart"/>
            <w:r w:rsidRPr="003B7298">
              <w:rPr>
                <w:b/>
                <w:bCs/>
                <w:sz w:val="28"/>
                <w:szCs w:val="28"/>
              </w:rPr>
              <w:t>Devis</w:t>
            </w:r>
            <w:proofErr w:type="spellEnd"/>
            <w:r w:rsidRPr="003B7298">
              <w:rPr>
                <w:b/>
                <w:bCs/>
                <w:sz w:val="28"/>
                <w:szCs w:val="28"/>
              </w:rPr>
              <w:t xml:space="preserve"> :</w:t>
            </w:r>
          </w:p>
        </w:tc>
        <w:tc>
          <w:tcPr>
            <w:tcW w:w="3387" w:type="dxa"/>
          </w:tcPr>
          <w:p w14:paraId="54550267" w14:textId="18B2D20D" w:rsidR="003B7298" w:rsidRPr="00233D63" w:rsidRDefault="00767A60" w:rsidP="0005434F">
            <w:pPr>
              <w:pStyle w:val="Sansinterligne"/>
              <w:rPr>
                <w:szCs w:val="20"/>
              </w:rPr>
            </w:pPr>
            <w:r w:rsidRPr="00767A60">
              <w:rPr>
                <w:szCs w:val="20"/>
              </w:rPr>
              <w:t>{</w:t>
            </w:r>
            <w:proofErr w:type="spellStart"/>
            <w:r w:rsidRPr="00767A60">
              <w:rPr>
                <w:szCs w:val="20"/>
              </w:rPr>
              <w:t>référence</w:t>
            </w:r>
            <w:proofErr w:type="spellEnd"/>
            <w:r w:rsidRPr="00767A60">
              <w:rPr>
                <w:szCs w:val="20"/>
              </w:rPr>
              <w:t>}</w:t>
            </w:r>
          </w:p>
        </w:tc>
        <w:tc>
          <w:tcPr>
            <w:tcW w:w="3973" w:type="dxa"/>
          </w:tcPr>
          <w:p w14:paraId="5C4A07C0" w14:textId="0B3E7D90" w:rsidR="003B7298" w:rsidRPr="003B7298" w:rsidRDefault="00881472" w:rsidP="0005434F">
            <w:pPr>
              <w:pStyle w:val="Sansinterligne"/>
              <w:rPr>
                <w:szCs w:val="20"/>
              </w:rPr>
            </w:pPr>
            <w:r>
              <w:rPr>
                <w:szCs w:val="20"/>
              </w:rPr>
              <w:fldChar w:fldCharType="begin"/>
            </w:r>
            <w:r>
              <w:rPr>
                <w:szCs w:val="20"/>
              </w:rPr>
              <w:instrText xml:space="preserve"> DOCPROPERTY  BET_STR_Client_adresse  \* MERGEFORMAT </w:instrText>
            </w:r>
            <w:r>
              <w:rPr>
                <w:szCs w:val="20"/>
              </w:rPr>
              <w:fldChar w:fldCharType="end"/>
            </w:r>
            <w:r>
              <w:rPr>
                <w:szCs w:val="20"/>
              </w:rPr>
              <w:fldChar w:fldCharType="begin"/>
            </w:r>
            <w:r>
              <w:rPr>
                <w:szCs w:val="20"/>
              </w:rPr>
              <w:instrText xml:space="preserve"> DOCVARIABLE  Test  \* MERGEFORMAT </w:instrText>
            </w:r>
            <w:r>
              <w:rPr>
                <w:szCs w:val="20"/>
              </w:rPr>
              <w:fldChar w:fldCharType="end"/>
            </w:r>
          </w:p>
        </w:tc>
      </w:tr>
      <w:tr w:rsidR="003B7298" w:rsidRPr="003B7298" w14:paraId="19192AFE" w14:textId="77777777" w:rsidTr="0005434F">
        <w:trPr>
          <w:trHeight w:val="305"/>
        </w:trPr>
        <w:tc>
          <w:tcPr>
            <w:tcW w:w="3386" w:type="dxa"/>
          </w:tcPr>
          <w:p w14:paraId="0117A723" w14:textId="77777777" w:rsidR="003B7298" w:rsidRPr="003B7298" w:rsidRDefault="003B7298" w:rsidP="0005434F">
            <w:pPr>
              <w:pStyle w:val="Sansinterligne"/>
              <w:rPr>
                <w:i/>
                <w:iCs/>
                <w:sz w:val="28"/>
                <w:szCs w:val="28"/>
              </w:rPr>
            </w:pPr>
            <w:r w:rsidRPr="003B7298">
              <w:rPr>
                <w:i/>
                <w:iCs/>
                <w:sz w:val="28"/>
                <w:szCs w:val="28"/>
              </w:rPr>
              <w:t>Interne</w:t>
            </w:r>
          </w:p>
        </w:tc>
        <w:tc>
          <w:tcPr>
            <w:tcW w:w="3387" w:type="dxa"/>
          </w:tcPr>
          <w:p w14:paraId="0373A80F" w14:textId="2E0DFDDF" w:rsidR="003B7298" w:rsidRPr="00233D63" w:rsidRDefault="003B7298" w:rsidP="0005434F">
            <w:pPr>
              <w:pStyle w:val="Sansinterligne"/>
              <w:rPr>
                <w:i/>
                <w:iCs/>
                <w:szCs w:val="20"/>
              </w:rPr>
            </w:pPr>
          </w:p>
        </w:tc>
        <w:tc>
          <w:tcPr>
            <w:tcW w:w="3973" w:type="dxa"/>
          </w:tcPr>
          <w:p w14:paraId="0702FFBA" w14:textId="39B005D0" w:rsidR="003B7298" w:rsidRPr="003B7298" w:rsidRDefault="003B7298" w:rsidP="0005434F">
            <w:pPr>
              <w:pStyle w:val="Sansinterligne"/>
              <w:rPr>
                <w:i/>
                <w:iCs/>
                <w:szCs w:val="20"/>
              </w:rPr>
            </w:pPr>
          </w:p>
        </w:tc>
      </w:tr>
      <w:tr w:rsidR="003B7298" w:rsidRPr="003B7298" w14:paraId="10479B17" w14:textId="77777777" w:rsidTr="0005434F">
        <w:trPr>
          <w:trHeight w:val="287"/>
        </w:trPr>
        <w:tc>
          <w:tcPr>
            <w:tcW w:w="3386" w:type="dxa"/>
            <w:tcBorders>
              <w:bottom w:val="single" w:sz="36" w:space="0" w:color="C0D7F1" w:themeColor="text2" w:themeTint="33"/>
            </w:tcBorders>
          </w:tcPr>
          <w:p w14:paraId="7593111E" w14:textId="77777777" w:rsidR="003B7298" w:rsidRPr="003B7298" w:rsidRDefault="003B7298" w:rsidP="0005434F">
            <w:pPr>
              <w:pStyle w:val="Sansinterligne"/>
              <w:rPr>
                <w:i/>
                <w:iCs/>
                <w:sz w:val="28"/>
                <w:szCs w:val="28"/>
              </w:rPr>
            </w:pPr>
          </w:p>
        </w:tc>
        <w:tc>
          <w:tcPr>
            <w:tcW w:w="3387" w:type="dxa"/>
            <w:tcBorders>
              <w:bottom w:val="single" w:sz="36" w:space="0" w:color="82B0E4" w:themeColor="text2" w:themeTint="66"/>
            </w:tcBorders>
          </w:tcPr>
          <w:p w14:paraId="26049CCC" w14:textId="22F0C25A" w:rsidR="003B7298" w:rsidRPr="00233D63" w:rsidRDefault="003B7298" w:rsidP="0005434F">
            <w:pPr>
              <w:pStyle w:val="Sansinterligne"/>
              <w:rPr>
                <w:i/>
                <w:iCs/>
                <w:szCs w:val="20"/>
              </w:rPr>
            </w:pPr>
          </w:p>
        </w:tc>
        <w:tc>
          <w:tcPr>
            <w:tcW w:w="3973" w:type="dxa"/>
            <w:tcBorders>
              <w:bottom w:val="single" w:sz="36" w:space="0" w:color="4389D7" w:themeColor="text2" w:themeTint="99"/>
            </w:tcBorders>
          </w:tcPr>
          <w:p w14:paraId="1A00158E" w14:textId="0BBB2A50" w:rsidR="003B7298" w:rsidRPr="003B7298" w:rsidRDefault="003B7298" w:rsidP="0005434F">
            <w:pPr>
              <w:pStyle w:val="Sansinterligne"/>
              <w:rPr>
                <w:i/>
                <w:iCs/>
                <w:szCs w:val="20"/>
              </w:rPr>
            </w:pPr>
          </w:p>
        </w:tc>
      </w:tr>
      <w:tr w:rsidR="003B7298" w:rsidRPr="003B7298" w14:paraId="6E6A37F6" w14:textId="77777777" w:rsidTr="0005434F">
        <w:trPr>
          <w:trHeight w:val="305"/>
        </w:trPr>
        <w:tc>
          <w:tcPr>
            <w:tcW w:w="3386" w:type="dxa"/>
            <w:tcBorders>
              <w:top w:val="single" w:sz="36" w:space="0" w:color="C0D7F1" w:themeColor="text2" w:themeTint="33"/>
            </w:tcBorders>
          </w:tcPr>
          <w:p w14:paraId="2615852B" w14:textId="77777777" w:rsidR="003B7298" w:rsidRPr="003B7298" w:rsidRDefault="003B7298" w:rsidP="0005434F">
            <w:pPr>
              <w:pStyle w:val="Sansinterligne"/>
              <w:rPr>
                <w:b/>
                <w:bCs/>
                <w:sz w:val="28"/>
                <w:szCs w:val="28"/>
              </w:rPr>
            </w:pPr>
          </w:p>
        </w:tc>
        <w:tc>
          <w:tcPr>
            <w:tcW w:w="3387" w:type="dxa"/>
            <w:tcBorders>
              <w:top w:val="single" w:sz="36" w:space="0" w:color="82B0E4" w:themeColor="text2" w:themeTint="66"/>
            </w:tcBorders>
          </w:tcPr>
          <w:p w14:paraId="22A284DC" w14:textId="1E7CD39B" w:rsidR="003B7298" w:rsidRPr="00233D63" w:rsidRDefault="003B7298" w:rsidP="0005434F">
            <w:pPr>
              <w:pStyle w:val="Sansinterligne"/>
              <w:rPr>
                <w:szCs w:val="20"/>
              </w:rPr>
            </w:pPr>
          </w:p>
        </w:tc>
        <w:tc>
          <w:tcPr>
            <w:tcW w:w="3973" w:type="dxa"/>
            <w:tcBorders>
              <w:top w:val="single" w:sz="36" w:space="0" w:color="4389D7" w:themeColor="text2" w:themeTint="99"/>
            </w:tcBorders>
          </w:tcPr>
          <w:p w14:paraId="4FCFB547" w14:textId="2E165AB7" w:rsidR="003B7298" w:rsidRPr="003B7298" w:rsidRDefault="003B7298" w:rsidP="0005434F">
            <w:pPr>
              <w:pStyle w:val="Sansinterligne"/>
              <w:rPr>
                <w:szCs w:val="20"/>
              </w:rPr>
            </w:pPr>
          </w:p>
        </w:tc>
      </w:tr>
      <w:tr w:rsidR="003B7298" w:rsidRPr="000E2B2A" w14:paraId="113002AB" w14:textId="77777777" w:rsidTr="0005434F">
        <w:trPr>
          <w:trHeight w:val="305"/>
        </w:trPr>
        <w:tc>
          <w:tcPr>
            <w:tcW w:w="3386" w:type="dxa"/>
          </w:tcPr>
          <w:p w14:paraId="7BF1CA08" w14:textId="77777777" w:rsidR="003B7298" w:rsidRPr="003B7298" w:rsidRDefault="003B7298" w:rsidP="0005434F">
            <w:pPr>
              <w:pStyle w:val="Sansinterligne"/>
              <w:rPr>
                <w:b/>
                <w:bCs/>
                <w:sz w:val="28"/>
                <w:szCs w:val="28"/>
              </w:rPr>
            </w:pPr>
            <w:r w:rsidRPr="003B7298">
              <w:rPr>
                <w:b/>
                <w:bCs/>
                <w:sz w:val="28"/>
                <w:szCs w:val="28"/>
              </w:rPr>
              <w:t>Mission :</w:t>
            </w:r>
          </w:p>
        </w:tc>
        <w:tc>
          <w:tcPr>
            <w:tcW w:w="7360" w:type="dxa"/>
            <w:gridSpan w:val="2"/>
          </w:tcPr>
          <w:p w14:paraId="05E083E1" w14:textId="528E867A" w:rsidR="003B7298" w:rsidRPr="000E2B2A" w:rsidRDefault="00767A60" w:rsidP="0005434F">
            <w:pPr>
              <w:pStyle w:val="Sansinterligne"/>
              <w:rPr>
                <w:szCs w:val="20"/>
                <w:lang w:val="fr-FR"/>
              </w:rPr>
            </w:pPr>
            <w:r w:rsidRPr="00767A60">
              <w:rPr>
                <w:szCs w:val="20"/>
                <w:lang w:val="fr-FR"/>
              </w:rPr>
              <w:t>{mission}</w:t>
            </w:r>
          </w:p>
        </w:tc>
      </w:tr>
      <w:tr w:rsidR="003B7298" w:rsidRPr="000E2B2A" w14:paraId="2B922AB0" w14:textId="77777777" w:rsidTr="0005434F">
        <w:trPr>
          <w:trHeight w:val="287"/>
        </w:trPr>
        <w:tc>
          <w:tcPr>
            <w:tcW w:w="3386" w:type="dxa"/>
          </w:tcPr>
          <w:p w14:paraId="79E308E0" w14:textId="77777777" w:rsidR="003B7298" w:rsidRPr="000E2B2A" w:rsidRDefault="003B7298" w:rsidP="0005434F">
            <w:pPr>
              <w:pStyle w:val="Sansinterligne"/>
              <w:rPr>
                <w:b/>
                <w:bCs/>
                <w:sz w:val="28"/>
                <w:szCs w:val="28"/>
                <w:lang w:val="fr-FR"/>
              </w:rPr>
            </w:pPr>
          </w:p>
        </w:tc>
        <w:tc>
          <w:tcPr>
            <w:tcW w:w="3387" w:type="dxa"/>
          </w:tcPr>
          <w:p w14:paraId="15D86068" w14:textId="77777777" w:rsidR="003B7298" w:rsidRPr="000E2B2A" w:rsidRDefault="003B7298" w:rsidP="0005434F">
            <w:pPr>
              <w:pStyle w:val="Sansinterligne"/>
              <w:rPr>
                <w:szCs w:val="20"/>
                <w:lang w:val="fr-FR"/>
              </w:rPr>
            </w:pPr>
          </w:p>
        </w:tc>
        <w:tc>
          <w:tcPr>
            <w:tcW w:w="3973" w:type="dxa"/>
          </w:tcPr>
          <w:p w14:paraId="28F71FF8" w14:textId="77777777" w:rsidR="003B7298" w:rsidRPr="000E2B2A" w:rsidRDefault="003B7298" w:rsidP="0005434F">
            <w:pPr>
              <w:pStyle w:val="Sansinterligne"/>
              <w:rPr>
                <w:szCs w:val="20"/>
                <w:lang w:val="fr-FR"/>
              </w:rPr>
            </w:pPr>
          </w:p>
        </w:tc>
      </w:tr>
      <w:tr w:rsidR="003B7298" w:rsidRPr="00B925F8" w14:paraId="470E39D3" w14:textId="77777777" w:rsidTr="0005434F">
        <w:trPr>
          <w:trHeight w:val="305"/>
        </w:trPr>
        <w:tc>
          <w:tcPr>
            <w:tcW w:w="3386" w:type="dxa"/>
          </w:tcPr>
          <w:p w14:paraId="217C6141" w14:textId="77777777" w:rsidR="003B7298" w:rsidRPr="003B7298" w:rsidRDefault="003B7298" w:rsidP="0005434F">
            <w:pPr>
              <w:pStyle w:val="Sansinterligne"/>
              <w:rPr>
                <w:b/>
                <w:bCs/>
                <w:sz w:val="28"/>
                <w:szCs w:val="28"/>
              </w:rPr>
            </w:pPr>
            <w:proofErr w:type="spellStart"/>
            <w:r w:rsidRPr="003B7298">
              <w:rPr>
                <w:b/>
                <w:bCs/>
                <w:sz w:val="28"/>
                <w:szCs w:val="28"/>
              </w:rPr>
              <w:t>Adresse</w:t>
            </w:r>
            <w:proofErr w:type="spellEnd"/>
            <w:r w:rsidRPr="003B7298">
              <w:rPr>
                <w:b/>
                <w:bCs/>
                <w:sz w:val="28"/>
                <w:szCs w:val="28"/>
              </w:rPr>
              <w:t xml:space="preserve"> :</w:t>
            </w:r>
          </w:p>
        </w:tc>
        <w:tc>
          <w:tcPr>
            <w:tcW w:w="7360" w:type="dxa"/>
            <w:gridSpan w:val="2"/>
          </w:tcPr>
          <w:p w14:paraId="3BABC0BF" w14:textId="39F78D81" w:rsidR="003B7298" w:rsidRPr="00B925F8" w:rsidRDefault="00767A60" w:rsidP="0005434F">
            <w:pPr>
              <w:pStyle w:val="Sansinterligne"/>
              <w:rPr>
                <w:szCs w:val="20"/>
                <w:lang w:val="fr-FR"/>
              </w:rPr>
            </w:pPr>
            <w:r w:rsidRPr="00767A60">
              <w:rPr>
                <w:szCs w:val="20"/>
                <w:lang w:val="fr-FR"/>
              </w:rPr>
              <w:t>{adresse}</w:t>
            </w:r>
          </w:p>
        </w:tc>
      </w:tr>
      <w:tr w:rsidR="003B7298" w:rsidRPr="00B925F8" w14:paraId="453E1800" w14:textId="77777777" w:rsidTr="0005434F">
        <w:trPr>
          <w:trHeight w:val="305"/>
        </w:trPr>
        <w:tc>
          <w:tcPr>
            <w:tcW w:w="3386" w:type="dxa"/>
          </w:tcPr>
          <w:p w14:paraId="07CD36B6" w14:textId="77777777" w:rsidR="003B7298" w:rsidRPr="00B925F8" w:rsidRDefault="003B7298" w:rsidP="0005434F">
            <w:pPr>
              <w:pStyle w:val="Sansinterligne"/>
              <w:rPr>
                <w:b/>
                <w:bCs/>
                <w:sz w:val="28"/>
                <w:szCs w:val="28"/>
                <w:lang w:val="fr-FR"/>
              </w:rPr>
            </w:pPr>
          </w:p>
        </w:tc>
        <w:tc>
          <w:tcPr>
            <w:tcW w:w="3387" w:type="dxa"/>
          </w:tcPr>
          <w:p w14:paraId="66B89C89" w14:textId="77777777" w:rsidR="003B7298" w:rsidRPr="00B925F8" w:rsidRDefault="003B7298" w:rsidP="0005434F">
            <w:pPr>
              <w:pStyle w:val="Sansinterligne"/>
              <w:rPr>
                <w:szCs w:val="20"/>
                <w:lang w:val="fr-FR"/>
              </w:rPr>
            </w:pPr>
          </w:p>
        </w:tc>
        <w:tc>
          <w:tcPr>
            <w:tcW w:w="3973" w:type="dxa"/>
          </w:tcPr>
          <w:p w14:paraId="535A2B5B" w14:textId="77777777" w:rsidR="003B7298" w:rsidRPr="00B925F8" w:rsidRDefault="003B7298" w:rsidP="0005434F">
            <w:pPr>
              <w:pStyle w:val="Sansinterligne"/>
              <w:rPr>
                <w:szCs w:val="20"/>
                <w:lang w:val="fr-FR"/>
              </w:rPr>
            </w:pPr>
          </w:p>
        </w:tc>
      </w:tr>
      <w:tr w:rsidR="003B7298" w:rsidRPr="002B4C0A" w14:paraId="51412C9F" w14:textId="77777777" w:rsidTr="0005434F">
        <w:trPr>
          <w:trHeight w:val="305"/>
        </w:trPr>
        <w:tc>
          <w:tcPr>
            <w:tcW w:w="3386" w:type="dxa"/>
          </w:tcPr>
          <w:p w14:paraId="7A2B9EF3" w14:textId="77777777" w:rsidR="003B7298" w:rsidRPr="003B7298" w:rsidRDefault="003B7298" w:rsidP="0005434F">
            <w:pPr>
              <w:pStyle w:val="Sansinterligne"/>
              <w:rPr>
                <w:b/>
                <w:bCs/>
                <w:sz w:val="28"/>
                <w:szCs w:val="28"/>
              </w:rPr>
            </w:pPr>
            <w:r w:rsidRPr="003B7298">
              <w:rPr>
                <w:b/>
                <w:bCs/>
                <w:sz w:val="28"/>
                <w:szCs w:val="28"/>
              </w:rPr>
              <w:t>Client :</w:t>
            </w:r>
          </w:p>
        </w:tc>
        <w:tc>
          <w:tcPr>
            <w:tcW w:w="7360" w:type="dxa"/>
            <w:gridSpan w:val="2"/>
          </w:tcPr>
          <w:p w14:paraId="3654C356" w14:textId="77777777" w:rsidR="003B7298" w:rsidRDefault="00767A60" w:rsidP="0005434F">
            <w:pPr>
              <w:pStyle w:val="Sansinterligne"/>
              <w:rPr>
                <w:szCs w:val="20"/>
                <w:lang w:val="it-IT"/>
              </w:rPr>
            </w:pPr>
            <w:r w:rsidRPr="00767A60">
              <w:rPr>
                <w:szCs w:val="20"/>
                <w:lang w:val="it-IT"/>
              </w:rPr>
              <w:t>{nom_c}</w:t>
            </w:r>
          </w:p>
          <w:p w14:paraId="767DC024" w14:textId="0ED05090" w:rsidR="00767A60" w:rsidRPr="00F52C99" w:rsidRDefault="00767A60" w:rsidP="0005434F">
            <w:pPr>
              <w:pStyle w:val="Sansinterligne"/>
              <w:rPr>
                <w:szCs w:val="20"/>
                <w:lang w:val="it-IT"/>
              </w:rPr>
            </w:pPr>
          </w:p>
        </w:tc>
      </w:tr>
      <w:tr w:rsidR="003B7298" w:rsidRPr="009F4CA8" w14:paraId="1D6853C5" w14:textId="77777777" w:rsidTr="0005434F">
        <w:trPr>
          <w:trHeight w:val="305"/>
        </w:trPr>
        <w:tc>
          <w:tcPr>
            <w:tcW w:w="3386" w:type="dxa"/>
          </w:tcPr>
          <w:p w14:paraId="4C59C03B" w14:textId="77777777" w:rsidR="003B7298" w:rsidRPr="003B7298" w:rsidRDefault="003B7298" w:rsidP="0005434F">
            <w:pPr>
              <w:pStyle w:val="Sansinterligne"/>
              <w:rPr>
                <w:b/>
                <w:bCs/>
                <w:sz w:val="28"/>
                <w:szCs w:val="28"/>
              </w:rPr>
            </w:pPr>
            <w:r w:rsidRPr="003B7298">
              <w:rPr>
                <w:b/>
                <w:bCs/>
                <w:sz w:val="28"/>
                <w:szCs w:val="28"/>
              </w:rPr>
              <w:t>Contact :</w:t>
            </w:r>
          </w:p>
        </w:tc>
        <w:tc>
          <w:tcPr>
            <w:tcW w:w="7360" w:type="dxa"/>
            <w:gridSpan w:val="2"/>
          </w:tcPr>
          <w:p w14:paraId="6CD69B0C" w14:textId="77777777" w:rsidR="003B7298" w:rsidRDefault="00767A60" w:rsidP="0005434F">
            <w:pPr>
              <w:pStyle w:val="Sansinterligne"/>
              <w:rPr>
                <w:szCs w:val="20"/>
                <w:lang w:val="nl-NL"/>
              </w:rPr>
            </w:pPr>
            <w:r w:rsidRPr="00767A60">
              <w:rPr>
                <w:szCs w:val="20"/>
                <w:lang w:val="nl-NL"/>
              </w:rPr>
              <w:t xml:space="preserve">TEL : {tel} / </w:t>
            </w:r>
            <w:proofErr w:type="gramStart"/>
            <w:r w:rsidRPr="00767A60">
              <w:rPr>
                <w:szCs w:val="20"/>
                <w:lang w:val="nl-NL"/>
              </w:rPr>
              <w:t>MAIL :</w:t>
            </w:r>
            <w:proofErr w:type="gramEnd"/>
            <w:r w:rsidRPr="00767A60">
              <w:rPr>
                <w:szCs w:val="20"/>
                <w:lang w:val="nl-NL"/>
              </w:rPr>
              <w:t xml:space="preserve"> {mail}</w:t>
            </w:r>
          </w:p>
          <w:p w14:paraId="2A306390" w14:textId="03FC40A9" w:rsidR="00767A60" w:rsidRPr="009F4CA8" w:rsidRDefault="00767A60" w:rsidP="0005434F">
            <w:pPr>
              <w:pStyle w:val="Sansinterligne"/>
              <w:rPr>
                <w:szCs w:val="20"/>
                <w:lang w:val="nl-NL"/>
              </w:rPr>
            </w:pPr>
          </w:p>
        </w:tc>
      </w:tr>
      <w:tr w:rsidR="003B7298" w:rsidRPr="00E669D7" w14:paraId="2E39FE52" w14:textId="77777777" w:rsidTr="0005434F">
        <w:trPr>
          <w:trHeight w:val="287"/>
        </w:trPr>
        <w:tc>
          <w:tcPr>
            <w:tcW w:w="3386" w:type="dxa"/>
          </w:tcPr>
          <w:p w14:paraId="466278D8" w14:textId="77777777" w:rsidR="003B7298" w:rsidRPr="003B7298" w:rsidRDefault="003B7298" w:rsidP="0005434F">
            <w:pPr>
              <w:pStyle w:val="Sansinterligne"/>
              <w:rPr>
                <w:b/>
                <w:bCs/>
                <w:sz w:val="28"/>
                <w:szCs w:val="28"/>
              </w:rPr>
            </w:pPr>
            <w:proofErr w:type="spellStart"/>
            <w:r w:rsidRPr="003B7298">
              <w:rPr>
                <w:b/>
                <w:bCs/>
                <w:sz w:val="28"/>
                <w:szCs w:val="28"/>
              </w:rPr>
              <w:t>Adresse</w:t>
            </w:r>
            <w:proofErr w:type="spellEnd"/>
            <w:r w:rsidRPr="003B7298">
              <w:rPr>
                <w:b/>
                <w:bCs/>
                <w:sz w:val="28"/>
                <w:szCs w:val="28"/>
              </w:rPr>
              <w:t xml:space="preserve"> (</w:t>
            </w:r>
            <w:proofErr w:type="spellStart"/>
            <w:r w:rsidRPr="003B7298">
              <w:rPr>
                <w:b/>
                <w:bCs/>
                <w:sz w:val="28"/>
                <w:szCs w:val="28"/>
              </w:rPr>
              <w:t>facturation</w:t>
            </w:r>
            <w:proofErr w:type="spellEnd"/>
            <w:r w:rsidRPr="003B7298">
              <w:rPr>
                <w:b/>
                <w:bCs/>
                <w:sz w:val="28"/>
                <w:szCs w:val="28"/>
              </w:rPr>
              <w:t>)</w:t>
            </w:r>
          </w:p>
        </w:tc>
        <w:tc>
          <w:tcPr>
            <w:tcW w:w="7360" w:type="dxa"/>
            <w:gridSpan w:val="2"/>
          </w:tcPr>
          <w:p w14:paraId="4AC2CCDC" w14:textId="551C361C" w:rsidR="003B7298" w:rsidRPr="00E669D7" w:rsidRDefault="00767A60" w:rsidP="0005434F">
            <w:pPr>
              <w:pStyle w:val="Sansinterligne"/>
              <w:rPr>
                <w:b/>
                <w:bCs/>
                <w:i/>
                <w:iCs/>
                <w:szCs w:val="20"/>
                <w:lang w:val="fr-FR"/>
              </w:rPr>
            </w:pPr>
            <w:r w:rsidRPr="00767A60">
              <w:rPr>
                <w:b/>
                <w:bCs/>
                <w:i/>
                <w:iCs/>
                <w:szCs w:val="20"/>
                <w:lang w:val="fr-FR"/>
              </w:rPr>
              <w:t>{</w:t>
            </w:r>
            <w:proofErr w:type="spellStart"/>
            <w:r w:rsidRPr="00767A60">
              <w:rPr>
                <w:b/>
                <w:bCs/>
                <w:i/>
                <w:iCs/>
                <w:szCs w:val="20"/>
                <w:lang w:val="fr-FR"/>
              </w:rPr>
              <w:t>adressef</w:t>
            </w:r>
            <w:proofErr w:type="spellEnd"/>
            <w:r w:rsidRPr="00767A60">
              <w:rPr>
                <w:b/>
                <w:bCs/>
                <w:i/>
                <w:iCs/>
                <w:szCs w:val="20"/>
                <w:lang w:val="fr-FR"/>
              </w:rPr>
              <w:t>}</w:t>
            </w:r>
          </w:p>
        </w:tc>
      </w:tr>
      <w:tr w:rsidR="003B7298" w:rsidRPr="00F52C99" w14:paraId="4702E373" w14:textId="77777777" w:rsidTr="0005434F">
        <w:trPr>
          <w:trHeight w:val="305"/>
        </w:trPr>
        <w:tc>
          <w:tcPr>
            <w:tcW w:w="3386" w:type="dxa"/>
            <w:tcBorders>
              <w:bottom w:val="single" w:sz="36" w:space="0" w:color="C0D7F1" w:themeColor="text2" w:themeTint="33"/>
            </w:tcBorders>
          </w:tcPr>
          <w:p w14:paraId="01DE66EF" w14:textId="77777777" w:rsidR="003B7298" w:rsidRPr="00E669D7" w:rsidRDefault="003B7298" w:rsidP="0005434F">
            <w:pPr>
              <w:pStyle w:val="Sansinterligne"/>
              <w:rPr>
                <w:sz w:val="28"/>
                <w:szCs w:val="28"/>
                <w:lang w:val="fr-FR"/>
              </w:rPr>
            </w:pPr>
          </w:p>
        </w:tc>
        <w:tc>
          <w:tcPr>
            <w:tcW w:w="3387" w:type="dxa"/>
            <w:tcBorders>
              <w:bottom w:val="single" w:sz="36" w:space="0" w:color="82B0E4" w:themeColor="text2" w:themeTint="66"/>
            </w:tcBorders>
          </w:tcPr>
          <w:p w14:paraId="4C1F9BD1" w14:textId="1B7BA30D" w:rsidR="003B7298" w:rsidRPr="00F52C99" w:rsidRDefault="003B7298" w:rsidP="0005434F">
            <w:pPr>
              <w:pStyle w:val="Sansinterligne"/>
              <w:rPr>
                <w:b/>
                <w:bCs/>
                <w:i/>
                <w:iCs/>
                <w:szCs w:val="20"/>
                <w:lang w:val="it-IT"/>
              </w:rPr>
            </w:pPr>
          </w:p>
        </w:tc>
        <w:tc>
          <w:tcPr>
            <w:tcW w:w="3973" w:type="dxa"/>
            <w:tcBorders>
              <w:bottom w:val="single" w:sz="36" w:space="0" w:color="4389D7" w:themeColor="text2" w:themeTint="99"/>
            </w:tcBorders>
          </w:tcPr>
          <w:p w14:paraId="73A97538" w14:textId="77777777" w:rsidR="003B7298" w:rsidRPr="00F52C99" w:rsidRDefault="003B7298" w:rsidP="0005434F">
            <w:pPr>
              <w:pStyle w:val="Sansinterligne"/>
              <w:rPr>
                <w:szCs w:val="20"/>
                <w:lang w:val="it-IT"/>
              </w:rPr>
            </w:pPr>
          </w:p>
        </w:tc>
      </w:tr>
      <w:tr w:rsidR="003B7298" w:rsidRPr="00F52C99" w14:paraId="2541CBDE" w14:textId="77777777" w:rsidTr="0005434F">
        <w:trPr>
          <w:trHeight w:val="305"/>
        </w:trPr>
        <w:tc>
          <w:tcPr>
            <w:tcW w:w="3386" w:type="dxa"/>
          </w:tcPr>
          <w:p w14:paraId="54DC813A" w14:textId="77777777" w:rsidR="003B7298" w:rsidRPr="00F52C99" w:rsidRDefault="003B7298" w:rsidP="0005434F">
            <w:pPr>
              <w:pStyle w:val="Sansinterligne"/>
              <w:rPr>
                <w:sz w:val="28"/>
                <w:szCs w:val="28"/>
                <w:lang w:val="it-IT"/>
              </w:rPr>
            </w:pPr>
          </w:p>
        </w:tc>
        <w:tc>
          <w:tcPr>
            <w:tcW w:w="3387" w:type="dxa"/>
            <w:tcBorders>
              <w:top w:val="single" w:sz="36" w:space="0" w:color="82B0E4" w:themeColor="text2" w:themeTint="66"/>
            </w:tcBorders>
          </w:tcPr>
          <w:p w14:paraId="2A566EBB" w14:textId="77777777" w:rsidR="003B7298" w:rsidRPr="00F52C99" w:rsidRDefault="003B7298" w:rsidP="0005434F">
            <w:pPr>
              <w:pStyle w:val="Sansinterligne"/>
              <w:rPr>
                <w:szCs w:val="20"/>
                <w:lang w:val="it-IT"/>
              </w:rPr>
            </w:pPr>
          </w:p>
        </w:tc>
        <w:tc>
          <w:tcPr>
            <w:tcW w:w="3973" w:type="dxa"/>
            <w:tcBorders>
              <w:top w:val="single" w:sz="36" w:space="0" w:color="4389D7" w:themeColor="text2" w:themeTint="99"/>
            </w:tcBorders>
          </w:tcPr>
          <w:p w14:paraId="50E2BB8C" w14:textId="77777777" w:rsidR="003B7298" w:rsidRPr="00F52C99" w:rsidRDefault="003B7298" w:rsidP="0005434F">
            <w:pPr>
              <w:pStyle w:val="Sansinterligne"/>
              <w:rPr>
                <w:szCs w:val="20"/>
                <w:lang w:val="it-IT"/>
              </w:rPr>
            </w:pPr>
          </w:p>
        </w:tc>
      </w:tr>
      <w:tr w:rsidR="003B7298" w:rsidRPr="003B7298" w14:paraId="197A7180" w14:textId="77777777" w:rsidTr="0005434F">
        <w:trPr>
          <w:trHeight w:val="287"/>
        </w:trPr>
        <w:tc>
          <w:tcPr>
            <w:tcW w:w="10746" w:type="dxa"/>
            <w:gridSpan w:val="3"/>
          </w:tcPr>
          <w:p w14:paraId="6836CD9A" w14:textId="31B92AE4" w:rsidR="003B7298" w:rsidRPr="00233D63" w:rsidRDefault="003B7298" w:rsidP="00233D63">
            <w:pPr>
              <w:pStyle w:val="Sansinterligne"/>
              <w:rPr>
                <w:b/>
                <w:bCs/>
                <w:sz w:val="28"/>
                <w:szCs w:val="28"/>
              </w:rPr>
            </w:pPr>
            <w:proofErr w:type="spellStart"/>
            <w:r w:rsidRPr="00233D63">
              <w:rPr>
                <w:b/>
                <w:bCs/>
                <w:sz w:val="28"/>
                <w:szCs w:val="28"/>
              </w:rPr>
              <w:t>Votre</w:t>
            </w:r>
            <w:proofErr w:type="spellEnd"/>
            <w:r w:rsidRPr="00233D63">
              <w:rPr>
                <w:b/>
                <w:bCs/>
                <w:sz w:val="28"/>
                <w:szCs w:val="28"/>
              </w:rPr>
              <w:t xml:space="preserve"> </w:t>
            </w:r>
            <w:proofErr w:type="spellStart"/>
            <w:r w:rsidRPr="00233D63">
              <w:rPr>
                <w:b/>
                <w:bCs/>
                <w:sz w:val="28"/>
                <w:szCs w:val="28"/>
              </w:rPr>
              <w:t>interlocuteur</w:t>
            </w:r>
            <w:proofErr w:type="spellEnd"/>
            <w:r w:rsidRPr="00233D63">
              <w:rPr>
                <w:b/>
                <w:bCs/>
                <w:sz w:val="28"/>
                <w:szCs w:val="28"/>
              </w:rPr>
              <w:t xml:space="preserve"> </w:t>
            </w:r>
            <w:proofErr w:type="spellStart"/>
            <w:r w:rsidRPr="00233D63">
              <w:rPr>
                <w:b/>
                <w:bCs/>
                <w:sz w:val="28"/>
                <w:szCs w:val="28"/>
              </w:rPr>
              <w:t>privilégié</w:t>
            </w:r>
            <w:proofErr w:type="spellEnd"/>
            <w:r w:rsidR="00A03C73" w:rsidRPr="00233D63">
              <w:rPr>
                <w:b/>
                <w:bCs/>
                <w:sz w:val="28"/>
                <w:szCs w:val="28"/>
              </w:rPr>
              <w:t xml:space="preserve"> </w:t>
            </w:r>
            <w:r w:rsidRPr="00233D63">
              <w:rPr>
                <w:b/>
                <w:bCs/>
                <w:sz w:val="28"/>
                <w:szCs w:val="28"/>
              </w:rPr>
              <w:t>:</w:t>
            </w:r>
          </w:p>
        </w:tc>
      </w:tr>
      <w:tr w:rsidR="003B7298" w:rsidRPr="003B7298" w14:paraId="59F63BFA" w14:textId="77777777" w:rsidTr="0005434F">
        <w:trPr>
          <w:trHeight w:val="287"/>
        </w:trPr>
        <w:tc>
          <w:tcPr>
            <w:tcW w:w="10746" w:type="dxa"/>
            <w:gridSpan w:val="3"/>
          </w:tcPr>
          <w:p w14:paraId="14C4B8E7" w14:textId="77777777" w:rsidR="003B7298" w:rsidRPr="003B7298" w:rsidRDefault="003B7298" w:rsidP="0005434F">
            <w:pPr>
              <w:pStyle w:val="Sansinterligne"/>
              <w:rPr>
                <w:b/>
                <w:bCs/>
                <w:sz w:val="28"/>
                <w:szCs w:val="28"/>
              </w:rPr>
            </w:pPr>
          </w:p>
        </w:tc>
      </w:tr>
      <w:tr w:rsidR="00952E3C" w:rsidRPr="003B7298" w14:paraId="761565A2" w14:textId="77777777" w:rsidTr="0005434F">
        <w:trPr>
          <w:trHeight w:val="305"/>
        </w:trPr>
        <w:tc>
          <w:tcPr>
            <w:tcW w:w="3386" w:type="dxa"/>
          </w:tcPr>
          <w:p w14:paraId="09610C34" w14:textId="77777777" w:rsidR="00952E3C" w:rsidRPr="00233D63" w:rsidRDefault="00952E3C" w:rsidP="00952E3C">
            <w:pPr>
              <w:pStyle w:val="Sansinterligne"/>
              <w:rPr>
                <w:b/>
                <w:bCs/>
                <w:sz w:val="28"/>
                <w:szCs w:val="28"/>
              </w:rPr>
            </w:pPr>
            <w:r w:rsidRPr="00233D63">
              <w:rPr>
                <w:b/>
                <w:bCs/>
                <w:sz w:val="28"/>
                <w:szCs w:val="28"/>
              </w:rPr>
              <w:t>Nom :</w:t>
            </w:r>
          </w:p>
        </w:tc>
        <w:tc>
          <w:tcPr>
            <w:tcW w:w="3387" w:type="dxa"/>
          </w:tcPr>
          <w:p w14:paraId="6B1DCC0E" w14:textId="740B90C6" w:rsidR="00952E3C" w:rsidRPr="003B7298" w:rsidRDefault="00767A60" w:rsidP="00952E3C">
            <w:pPr>
              <w:pStyle w:val="Sansinterligne"/>
              <w:rPr>
                <w:szCs w:val="20"/>
              </w:rPr>
            </w:pPr>
            <w:r w:rsidRPr="00767A60">
              <w:rPr>
                <w:rFonts w:ascii="Poppins" w:hAnsi="Poppins" w:cs="Poppins"/>
                <w:b/>
                <w:bCs/>
                <w:color w:val="262626" w:themeColor="text1" w:themeTint="D9"/>
                <w:szCs w:val="20"/>
              </w:rPr>
              <w:t>{</w:t>
            </w:r>
            <w:proofErr w:type="spellStart"/>
            <w:r w:rsidRPr="00767A60">
              <w:rPr>
                <w:rFonts w:ascii="Poppins" w:hAnsi="Poppins" w:cs="Poppins"/>
                <w:b/>
                <w:bCs/>
                <w:color w:val="262626" w:themeColor="text1" w:themeTint="D9"/>
                <w:szCs w:val="20"/>
              </w:rPr>
              <w:t>nom_inter</w:t>
            </w:r>
            <w:proofErr w:type="spellEnd"/>
            <w:r w:rsidRPr="00767A60">
              <w:rPr>
                <w:rFonts w:ascii="Poppins" w:hAnsi="Poppins" w:cs="Poppins"/>
                <w:b/>
                <w:bCs/>
                <w:color w:val="262626" w:themeColor="text1" w:themeTint="D9"/>
                <w:szCs w:val="20"/>
              </w:rPr>
              <w:t>} {</w:t>
            </w:r>
            <w:proofErr w:type="spellStart"/>
            <w:r w:rsidRPr="00767A60">
              <w:rPr>
                <w:rFonts w:ascii="Poppins" w:hAnsi="Poppins" w:cs="Poppins"/>
                <w:b/>
                <w:bCs/>
                <w:color w:val="262626" w:themeColor="text1" w:themeTint="D9"/>
                <w:szCs w:val="20"/>
              </w:rPr>
              <w:t>prenom_inter</w:t>
            </w:r>
            <w:proofErr w:type="spellEnd"/>
            <w:r w:rsidRPr="00767A60">
              <w:rPr>
                <w:rFonts w:ascii="Poppins" w:hAnsi="Poppins" w:cs="Poppins"/>
                <w:b/>
                <w:bCs/>
                <w:color w:val="262626" w:themeColor="text1" w:themeTint="D9"/>
                <w:szCs w:val="20"/>
              </w:rPr>
              <w:t>}</w:t>
            </w:r>
          </w:p>
        </w:tc>
        <w:tc>
          <w:tcPr>
            <w:tcW w:w="3973" w:type="dxa"/>
          </w:tcPr>
          <w:p w14:paraId="712A1285" w14:textId="77777777" w:rsidR="00952E3C" w:rsidRPr="003B7298" w:rsidRDefault="00952E3C" w:rsidP="00952E3C">
            <w:pPr>
              <w:pStyle w:val="Sansinterligne"/>
              <w:rPr>
                <w:szCs w:val="20"/>
              </w:rPr>
            </w:pPr>
          </w:p>
        </w:tc>
      </w:tr>
      <w:tr w:rsidR="00952E3C" w:rsidRPr="003B7298" w14:paraId="61B7EF62" w14:textId="77777777" w:rsidTr="0005434F">
        <w:trPr>
          <w:trHeight w:val="305"/>
        </w:trPr>
        <w:tc>
          <w:tcPr>
            <w:tcW w:w="3386" w:type="dxa"/>
          </w:tcPr>
          <w:p w14:paraId="2DE8F8A8" w14:textId="77777777" w:rsidR="00952E3C" w:rsidRPr="00233D63" w:rsidRDefault="00952E3C" w:rsidP="00952E3C">
            <w:pPr>
              <w:pStyle w:val="Sansinterligne"/>
              <w:rPr>
                <w:b/>
                <w:bCs/>
                <w:sz w:val="28"/>
                <w:szCs w:val="28"/>
              </w:rPr>
            </w:pPr>
            <w:r w:rsidRPr="00233D63">
              <w:rPr>
                <w:b/>
                <w:bCs/>
                <w:sz w:val="28"/>
                <w:szCs w:val="28"/>
              </w:rPr>
              <w:t>Tel :</w:t>
            </w:r>
          </w:p>
        </w:tc>
        <w:tc>
          <w:tcPr>
            <w:tcW w:w="3387" w:type="dxa"/>
          </w:tcPr>
          <w:p w14:paraId="5D9801CC" w14:textId="33B8E794" w:rsidR="00952E3C" w:rsidRPr="003B7298" w:rsidRDefault="00767A60" w:rsidP="00952E3C">
            <w:pPr>
              <w:pStyle w:val="Sansinterligne"/>
              <w:rPr>
                <w:szCs w:val="20"/>
              </w:rPr>
            </w:pPr>
            <w:r w:rsidRPr="00767A60">
              <w:rPr>
                <w:rFonts w:ascii="Poppins Light" w:hAnsi="Poppins Light" w:cs="Poppins Light"/>
                <w:color w:val="262626" w:themeColor="text1" w:themeTint="D9"/>
                <w:szCs w:val="20"/>
              </w:rPr>
              <w:t>{</w:t>
            </w:r>
            <w:proofErr w:type="spellStart"/>
            <w:r w:rsidRPr="00767A60">
              <w:rPr>
                <w:rFonts w:ascii="Poppins Light" w:hAnsi="Poppins Light" w:cs="Poppins Light"/>
                <w:color w:val="262626" w:themeColor="text1" w:themeTint="D9"/>
                <w:szCs w:val="20"/>
              </w:rPr>
              <w:t>tel_inter</w:t>
            </w:r>
            <w:proofErr w:type="spellEnd"/>
            <w:r w:rsidRPr="00767A60">
              <w:rPr>
                <w:rFonts w:ascii="Poppins Light" w:hAnsi="Poppins Light" w:cs="Poppins Light"/>
                <w:color w:val="262626" w:themeColor="text1" w:themeTint="D9"/>
                <w:szCs w:val="20"/>
              </w:rPr>
              <w:t>}</w:t>
            </w:r>
          </w:p>
        </w:tc>
        <w:tc>
          <w:tcPr>
            <w:tcW w:w="3973" w:type="dxa"/>
          </w:tcPr>
          <w:p w14:paraId="2B89D4DD" w14:textId="77777777" w:rsidR="00952E3C" w:rsidRPr="003B7298" w:rsidRDefault="00952E3C" w:rsidP="00952E3C">
            <w:pPr>
              <w:pStyle w:val="Sansinterligne"/>
              <w:rPr>
                <w:szCs w:val="20"/>
              </w:rPr>
            </w:pPr>
          </w:p>
        </w:tc>
      </w:tr>
      <w:tr w:rsidR="00952E3C" w:rsidRPr="002B4C0A" w14:paraId="1B2B0019" w14:textId="77777777" w:rsidTr="0005434F">
        <w:trPr>
          <w:trHeight w:val="305"/>
        </w:trPr>
        <w:tc>
          <w:tcPr>
            <w:tcW w:w="3386" w:type="dxa"/>
          </w:tcPr>
          <w:p w14:paraId="68677F48" w14:textId="77777777" w:rsidR="00952E3C" w:rsidRPr="00233D63" w:rsidRDefault="00952E3C" w:rsidP="00952E3C">
            <w:pPr>
              <w:pStyle w:val="Sansinterligne"/>
              <w:rPr>
                <w:b/>
                <w:bCs/>
                <w:sz w:val="28"/>
                <w:szCs w:val="28"/>
              </w:rPr>
            </w:pPr>
            <w:r w:rsidRPr="00233D63">
              <w:rPr>
                <w:b/>
                <w:bCs/>
                <w:sz w:val="28"/>
                <w:szCs w:val="28"/>
              </w:rPr>
              <w:t xml:space="preserve">Mail : </w:t>
            </w:r>
          </w:p>
        </w:tc>
        <w:tc>
          <w:tcPr>
            <w:tcW w:w="3387" w:type="dxa"/>
          </w:tcPr>
          <w:p w14:paraId="658AD096" w14:textId="3422C90A" w:rsidR="00952E3C" w:rsidRPr="003B7298" w:rsidRDefault="00767A60" w:rsidP="00952E3C">
            <w:pPr>
              <w:pStyle w:val="Sansinterligne"/>
              <w:rPr>
                <w:szCs w:val="20"/>
              </w:rPr>
            </w:pPr>
            <w:r w:rsidRPr="00767A60">
              <w:rPr>
                <w:rFonts w:ascii="Poppins Light" w:hAnsi="Poppins Light" w:cs="Poppins Light"/>
                <w:color w:val="262626" w:themeColor="text1" w:themeTint="D9"/>
                <w:szCs w:val="20"/>
              </w:rPr>
              <w:t>{</w:t>
            </w:r>
            <w:proofErr w:type="spellStart"/>
            <w:r w:rsidRPr="00767A60">
              <w:rPr>
                <w:rFonts w:ascii="Poppins Light" w:hAnsi="Poppins Light" w:cs="Poppins Light"/>
                <w:color w:val="262626" w:themeColor="text1" w:themeTint="D9"/>
                <w:szCs w:val="20"/>
              </w:rPr>
              <w:t>mail_inter</w:t>
            </w:r>
            <w:proofErr w:type="spellEnd"/>
            <w:r w:rsidRPr="00767A60">
              <w:rPr>
                <w:rFonts w:ascii="Poppins Light" w:hAnsi="Poppins Light" w:cs="Poppins Light"/>
                <w:color w:val="262626" w:themeColor="text1" w:themeTint="D9"/>
                <w:szCs w:val="20"/>
              </w:rPr>
              <w:t>}</w:t>
            </w:r>
          </w:p>
        </w:tc>
        <w:tc>
          <w:tcPr>
            <w:tcW w:w="3973" w:type="dxa"/>
          </w:tcPr>
          <w:p w14:paraId="1970E5C2" w14:textId="77777777" w:rsidR="00952E3C" w:rsidRPr="003B7298" w:rsidRDefault="00952E3C" w:rsidP="00952E3C">
            <w:pPr>
              <w:pStyle w:val="Sansinterligne"/>
              <w:rPr>
                <w:szCs w:val="20"/>
              </w:rPr>
            </w:pPr>
          </w:p>
        </w:tc>
      </w:tr>
    </w:tbl>
    <w:tbl>
      <w:tblPr>
        <w:tblStyle w:val="Grilledutableau"/>
        <w:tblpPr w:leftFromText="141" w:rightFromText="141" w:vertAnchor="page" w:horzAnchor="margin" w:tblpY="2206"/>
        <w:tblW w:w="9537" w:type="dxa"/>
        <w:tblLook w:val="04A0" w:firstRow="1" w:lastRow="0" w:firstColumn="1" w:lastColumn="0" w:noHBand="0" w:noVBand="1"/>
      </w:tblPr>
      <w:tblGrid>
        <w:gridCol w:w="820"/>
        <w:gridCol w:w="1278"/>
        <w:gridCol w:w="5977"/>
        <w:gridCol w:w="621"/>
        <w:gridCol w:w="841"/>
      </w:tblGrid>
      <w:tr w:rsidR="002A667D" w14:paraId="5C102E4A" w14:textId="77777777" w:rsidTr="002A667D">
        <w:tc>
          <w:tcPr>
            <w:tcW w:w="820" w:type="dxa"/>
          </w:tcPr>
          <w:p w14:paraId="37881DB2" w14:textId="77777777" w:rsidR="002A667D" w:rsidRPr="003B7298" w:rsidRDefault="002A667D" w:rsidP="00233D63">
            <w:pPr>
              <w:pStyle w:val="Sansinterligne"/>
            </w:pPr>
            <w:proofErr w:type="spellStart"/>
            <w:r w:rsidRPr="003B7298">
              <w:lastRenderedPageBreak/>
              <w:t>Indice</w:t>
            </w:r>
            <w:proofErr w:type="spellEnd"/>
          </w:p>
        </w:tc>
        <w:tc>
          <w:tcPr>
            <w:tcW w:w="1278" w:type="dxa"/>
          </w:tcPr>
          <w:p w14:paraId="7BE7FC78" w14:textId="77777777" w:rsidR="002A667D" w:rsidRPr="003B7298" w:rsidRDefault="002A667D" w:rsidP="00233D63">
            <w:pPr>
              <w:pStyle w:val="Sansinterligne"/>
            </w:pPr>
            <w:r w:rsidRPr="003B7298">
              <w:t>Date</w:t>
            </w:r>
          </w:p>
        </w:tc>
        <w:tc>
          <w:tcPr>
            <w:tcW w:w="5977" w:type="dxa"/>
          </w:tcPr>
          <w:p w14:paraId="0DCD7A63" w14:textId="77777777" w:rsidR="002A667D" w:rsidRPr="003B7298" w:rsidRDefault="002A667D" w:rsidP="00233D63">
            <w:pPr>
              <w:pStyle w:val="Sansinterligne"/>
            </w:pPr>
            <w:r w:rsidRPr="003B7298">
              <w:t>Description</w:t>
            </w:r>
          </w:p>
        </w:tc>
        <w:tc>
          <w:tcPr>
            <w:tcW w:w="621" w:type="dxa"/>
          </w:tcPr>
          <w:p w14:paraId="1EDCE5EF" w14:textId="77777777" w:rsidR="002A667D" w:rsidRPr="003B7298" w:rsidRDefault="002A667D" w:rsidP="00233D63">
            <w:pPr>
              <w:pStyle w:val="Sansinterligne"/>
            </w:pPr>
            <w:proofErr w:type="spellStart"/>
            <w:r w:rsidRPr="003B7298">
              <w:t>Ecrit</w:t>
            </w:r>
            <w:proofErr w:type="spellEnd"/>
          </w:p>
        </w:tc>
        <w:tc>
          <w:tcPr>
            <w:tcW w:w="841" w:type="dxa"/>
          </w:tcPr>
          <w:p w14:paraId="1B6DBD9F" w14:textId="77777777" w:rsidR="002A667D" w:rsidRPr="003B7298" w:rsidRDefault="002A667D" w:rsidP="00233D63">
            <w:pPr>
              <w:pStyle w:val="Sansinterligne"/>
            </w:pPr>
            <w:proofErr w:type="spellStart"/>
            <w:r w:rsidRPr="003B7298">
              <w:t>Validé</w:t>
            </w:r>
            <w:proofErr w:type="spellEnd"/>
          </w:p>
        </w:tc>
      </w:tr>
      <w:tr w:rsidR="002A667D" w14:paraId="7F7B1A76" w14:textId="77777777" w:rsidTr="002A667D">
        <w:tc>
          <w:tcPr>
            <w:tcW w:w="820" w:type="dxa"/>
          </w:tcPr>
          <w:p w14:paraId="73CCA931" w14:textId="77777777" w:rsidR="002A667D" w:rsidRPr="001A2B1C" w:rsidRDefault="002A667D" w:rsidP="00233D63">
            <w:pPr>
              <w:pStyle w:val="Sansinterligne"/>
            </w:pPr>
            <w:r w:rsidRPr="001A2B1C">
              <w:t>0</w:t>
            </w:r>
          </w:p>
        </w:tc>
        <w:tc>
          <w:tcPr>
            <w:tcW w:w="1278" w:type="dxa"/>
          </w:tcPr>
          <w:p w14:paraId="0D83B49D" w14:textId="244ACE65" w:rsidR="002A667D" w:rsidRPr="001A2B1C" w:rsidRDefault="007A0088" w:rsidP="00233D63">
            <w:pPr>
              <w:pStyle w:val="Sansinterligne"/>
            </w:pPr>
            <w:r w:rsidRPr="001A2B1C">
              <w:t>18</w:t>
            </w:r>
            <w:r w:rsidR="00A509E0" w:rsidRPr="001A2B1C">
              <w:t>/</w:t>
            </w:r>
            <w:r w:rsidR="002B3AF3" w:rsidRPr="001A2B1C">
              <w:t>01/2023</w:t>
            </w:r>
          </w:p>
        </w:tc>
        <w:tc>
          <w:tcPr>
            <w:tcW w:w="5977" w:type="dxa"/>
          </w:tcPr>
          <w:p w14:paraId="10B4AF99" w14:textId="4A4DDC61" w:rsidR="002A667D" w:rsidRPr="001A2B1C" w:rsidRDefault="002A667D" w:rsidP="00233D63">
            <w:pPr>
              <w:pStyle w:val="Sansinterligne"/>
            </w:pPr>
            <w:r w:rsidRPr="001A2B1C">
              <w:t xml:space="preserve">Emission </w:t>
            </w:r>
            <w:proofErr w:type="spellStart"/>
            <w:r w:rsidR="00931B63" w:rsidRPr="001A2B1C">
              <w:t>initiale</w:t>
            </w:r>
            <w:proofErr w:type="spellEnd"/>
          </w:p>
        </w:tc>
        <w:tc>
          <w:tcPr>
            <w:tcW w:w="621" w:type="dxa"/>
          </w:tcPr>
          <w:p w14:paraId="7EC13BC6" w14:textId="38456708" w:rsidR="002A667D" w:rsidRPr="001A2B1C" w:rsidRDefault="001A2B1C" w:rsidP="00233D63">
            <w:pPr>
              <w:pStyle w:val="Sansinterligne"/>
            </w:pPr>
            <w:r w:rsidRPr="001A2B1C">
              <w:t>KZ</w:t>
            </w:r>
          </w:p>
        </w:tc>
        <w:tc>
          <w:tcPr>
            <w:tcW w:w="841" w:type="dxa"/>
          </w:tcPr>
          <w:p w14:paraId="561F07CD" w14:textId="496DF351" w:rsidR="002A667D" w:rsidRPr="001A2B1C" w:rsidRDefault="000E2B2A" w:rsidP="00233D63">
            <w:pPr>
              <w:pStyle w:val="Sansinterligne"/>
            </w:pPr>
            <w:r w:rsidRPr="001A2B1C">
              <w:t>KZ</w:t>
            </w:r>
          </w:p>
        </w:tc>
      </w:tr>
      <w:tr w:rsidR="002A667D" w14:paraId="5C283F0F" w14:textId="77777777" w:rsidTr="002A667D">
        <w:tc>
          <w:tcPr>
            <w:tcW w:w="820" w:type="dxa"/>
          </w:tcPr>
          <w:p w14:paraId="30B31CA6" w14:textId="77777777" w:rsidR="002A667D" w:rsidRPr="003B7298" w:rsidRDefault="002A667D" w:rsidP="00233D63">
            <w:pPr>
              <w:pStyle w:val="Sansinterligne"/>
            </w:pPr>
          </w:p>
        </w:tc>
        <w:tc>
          <w:tcPr>
            <w:tcW w:w="1278" w:type="dxa"/>
          </w:tcPr>
          <w:p w14:paraId="625EE8D7" w14:textId="77777777" w:rsidR="002A667D" w:rsidRPr="003B7298" w:rsidRDefault="002A667D" w:rsidP="00233D63">
            <w:pPr>
              <w:pStyle w:val="Sansinterligne"/>
            </w:pPr>
          </w:p>
        </w:tc>
        <w:tc>
          <w:tcPr>
            <w:tcW w:w="5977" w:type="dxa"/>
          </w:tcPr>
          <w:p w14:paraId="6E176674" w14:textId="77777777" w:rsidR="002A667D" w:rsidRPr="003B7298" w:rsidRDefault="002A667D" w:rsidP="00233D63">
            <w:pPr>
              <w:pStyle w:val="Sansinterligne"/>
            </w:pPr>
          </w:p>
        </w:tc>
        <w:tc>
          <w:tcPr>
            <w:tcW w:w="621" w:type="dxa"/>
          </w:tcPr>
          <w:p w14:paraId="12C274FE" w14:textId="77777777" w:rsidR="002A667D" w:rsidRPr="003B7298" w:rsidRDefault="002A667D" w:rsidP="00233D63">
            <w:pPr>
              <w:pStyle w:val="Sansinterligne"/>
            </w:pPr>
          </w:p>
        </w:tc>
        <w:tc>
          <w:tcPr>
            <w:tcW w:w="841" w:type="dxa"/>
          </w:tcPr>
          <w:p w14:paraId="490EE9B2" w14:textId="77777777" w:rsidR="002A667D" w:rsidRPr="003B7298" w:rsidRDefault="002A667D" w:rsidP="00233D63">
            <w:pPr>
              <w:pStyle w:val="Sansinterligne"/>
            </w:pPr>
          </w:p>
        </w:tc>
      </w:tr>
    </w:tbl>
    <w:sdt>
      <w:sdtPr>
        <w:rPr>
          <w:rFonts w:asciiTheme="minorHAnsi" w:hAnsiTheme="minorHAnsi"/>
          <w:color w:val="000000" w:themeColor="text1"/>
          <w:sz w:val="24"/>
        </w:rPr>
        <w:id w:val="-1923862165"/>
        <w:docPartObj>
          <w:docPartGallery w:val="Cover Pages"/>
          <w:docPartUnique/>
        </w:docPartObj>
      </w:sdtPr>
      <w:sdtEndPr>
        <w:rPr>
          <w:rFonts w:ascii="Century Gothic" w:hAnsi="Century Gothic"/>
          <w:sz w:val="20"/>
        </w:rPr>
      </w:sdtEndPr>
      <w:sdtContent>
        <w:p w14:paraId="1E8C896B" w14:textId="5006249D" w:rsidR="002A667D" w:rsidRDefault="002A667D" w:rsidP="000A0466">
          <w:pPr>
            <w:tabs>
              <w:tab w:val="left" w:pos="8908"/>
            </w:tabs>
            <w:spacing w:before="0" w:after="0"/>
            <w:ind w:left="0" w:right="0"/>
            <w:rPr>
              <w:color w:val="000000" w:themeColor="text1"/>
            </w:rPr>
          </w:pPr>
        </w:p>
        <w:p w14:paraId="2DCF3AEB" w14:textId="24C3BDEF" w:rsidR="002A667D" w:rsidRDefault="002A667D" w:rsidP="000A0466">
          <w:pPr>
            <w:tabs>
              <w:tab w:val="left" w:pos="8908"/>
            </w:tabs>
            <w:spacing w:before="0" w:after="0"/>
            <w:ind w:left="0" w:right="0"/>
            <w:rPr>
              <w:color w:val="000000" w:themeColor="text1"/>
            </w:rPr>
          </w:pPr>
        </w:p>
        <w:p w14:paraId="045A4BF3" w14:textId="77777777" w:rsidR="002A667D" w:rsidRDefault="002A667D" w:rsidP="000A0466">
          <w:pPr>
            <w:tabs>
              <w:tab w:val="left" w:pos="8908"/>
            </w:tabs>
            <w:spacing w:before="0" w:after="0"/>
            <w:ind w:left="0" w:right="0"/>
            <w:rPr>
              <w:color w:val="000000" w:themeColor="text1"/>
            </w:rPr>
          </w:pPr>
        </w:p>
        <w:sdt>
          <w:sdtPr>
            <w:rPr>
              <w:rFonts w:asciiTheme="minorHAnsi" w:eastAsiaTheme="minorHAnsi" w:hAnsiTheme="minorHAnsi" w:cstheme="minorBidi"/>
              <w:color w:val="595959" w:themeColor="text1" w:themeTint="A6"/>
              <w:kern w:val="20"/>
              <w:sz w:val="24"/>
              <w:szCs w:val="20"/>
              <w:lang w:eastAsia="ja-JP"/>
            </w:rPr>
            <w:id w:val="1803117418"/>
            <w:docPartObj>
              <w:docPartGallery w:val="Table of Contents"/>
              <w:docPartUnique/>
            </w:docPartObj>
          </w:sdtPr>
          <w:sdtEndPr>
            <w:rPr>
              <w:rFonts w:ascii="Century Gothic" w:hAnsi="Century Gothic"/>
              <w:b/>
              <w:bCs/>
              <w:sz w:val="20"/>
            </w:rPr>
          </w:sdtEndPr>
          <w:sdtContent>
            <w:p w14:paraId="5F837CA6" w14:textId="23DF9540" w:rsidR="00B31397" w:rsidRDefault="00A6790C" w:rsidP="000A0466">
              <w:pPr>
                <w:pStyle w:val="En-ttedetabledesmatires"/>
                <w:tabs>
                  <w:tab w:val="left" w:pos="8908"/>
                </w:tabs>
                <w:jc w:val="center"/>
              </w:pPr>
              <w:r>
                <w:t>Sommaire</w:t>
              </w:r>
            </w:p>
            <w:p w14:paraId="35C2F7D0" w14:textId="5891F325" w:rsidR="003F48FF" w:rsidRDefault="00B31397">
              <w:pPr>
                <w:pStyle w:val="TM1"/>
                <w:tabs>
                  <w:tab w:val="left" w:pos="400"/>
                  <w:tab w:val="right" w:leader="dot" w:pos="9629"/>
                </w:tabs>
                <w:rPr>
                  <w:rFonts w:asciiTheme="minorHAnsi" w:eastAsiaTheme="minorEastAsia" w:hAnsiTheme="minorHAnsi"/>
                  <w:noProof/>
                  <w:color w:val="auto"/>
                  <w:kern w:val="2"/>
                  <w:sz w:val="22"/>
                  <w:szCs w:val="22"/>
                  <w:lang w:eastAsia="fr-FR"/>
                  <w14:ligatures w14:val="standardContextual"/>
                </w:rPr>
              </w:pPr>
              <w:r>
                <w:fldChar w:fldCharType="begin"/>
              </w:r>
              <w:r>
                <w:instrText xml:space="preserve"> TOC \o "1-3" \h \z \u </w:instrText>
              </w:r>
              <w:r>
                <w:fldChar w:fldCharType="separate"/>
              </w:r>
              <w:hyperlink w:anchor="_Toc135747596" w:history="1">
                <w:r w:rsidR="003F48FF" w:rsidRPr="00213DD3">
                  <w:rPr>
                    <w:rStyle w:val="Lienhypertexte"/>
                    <w:noProof/>
                  </w:rPr>
                  <w:t>1.</w:t>
                </w:r>
                <w:r w:rsidR="003F48FF">
                  <w:rPr>
                    <w:rFonts w:asciiTheme="minorHAnsi" w:eastAsiaTheme="minorEastAsia" w:hAnsiTheme="minorHAnsi"/>
                    <w:noProof/>
                    <w:color w:val="auto"/>
                    <w:kern w:val="2"/>
                    <w:sz w:val="22"/>
                    <w:szCs w:val="22"/>
                    <w:lang w:eastAsia="fr-FR"/>
                    <w14:ligatures w14:val="standardContextual"/>
                  </w:rPr>
                  <w:tab/>
                </w:r>
                <w:r w:rsidR="003F48FF" w:rsidRPr="00213DD3">
                  <w:rPr>
                    <w:rStyle w:val="Lienhypertexte"/>
                    <w:noProof/>
                  </w:rPr>
                  <w:t>Objet de la mission</w:t>
                </w:r>
                <w:r w:rsidR="003F48FF">
                  <w:rPr>
                    <w:noProof/>
                    <w:webHidden/>
                  </w:rPr>
                  <w:tab/>
                </w:r>
                <w:r w:rsidR="003F48FF">
                  <w:rPr>
                    <w:noProof/>
                    <w:webHidden/>
                  </w:rPr>
                  <w:fldChar w:fldCharType="begin"/>
                </w:r>
                <w:r w:rsidR="003F48FF">
                  <w:rPr>
                    <w:noProof/>
                    <w:webHidden/>
                  </w:rPr>
                  <w:instrText xml:space="preserve"> PAGEREF _Toc135747596 \h </w:instrText>
                </w:r>
                <w:r w:rsidR="003F48FF">
                  <w:rPr>
                    <w:noProof/>
                    <w:webHidden/>
                  </w:rPr>
                </w:r>
                <w:r w:rsidR="003F48FF">
                  <w:rPr>
                    <w:noProof/>
                    <w:webHidden/>
                  </w:rPr>
                  <w:fldChar w:fldCharType="separate"/>
                </w:r>
                <w:r w:rsidR="003F48FF">
                  <w:rPr>
                    <w:noProof/>
                    <w:webHidden/>
                  </w:rPr>
                  <w:t>2</w:t>
                </w:r>
                <w:r w:rsidR="003F48FF">
                  <w:rPr>
                    <w:noProof/>
                    <w:webHidden/>
                  </w:rPr>
                  <w:fldChar w:fldCharType="end"/>
                </w:r>
              </w:hyperlink>
            </w:p>
            <w:p w14:paraId="13A9AF79" w14:textId="553A7953" w:rsidR="003F48FF" w:rsidRDefault="00076A08">
              <w:pPr>
                <w:pStyle w:val="TM1"/>
                <w:tabs>
                  <w:tab w:val="left" w:pos="400"/>
                  <w:tab w:val="right" w:leader="dot" w:pos="9629"/>
                </w:tabs>
                <w:rPr>
                  <w:rFonts w:asciiTheme="minorHAnsi" w:eastAsiaTheme="minorEastAsia" w:hAnsiTheme="minorHAnsi"/>
                  <w:noProof/>
                  <w:color w:val="auto"/>
                  <w:kern w:val="2"/>
                  <w:sz w:val="22"/>
                  <w:szCs w:val="22"/>
                  <w:lang w:eastAsia="fr-FR"/>
                  <w14:ligatures w14:val="standardContextual"/>
                </w:rPr>
              </w:pPr>
              <w:hyperlink w:anchor="_Toc135747597" w:history="1">
                <w:r w:rsidR="003F48FF" w:rsidRPr="00213DD3">
                  <w:rPr>
                    <w:rStyle w:val="Lienhypertexte"/>
                    <w:noProof/>
                  </w:rPr>
                  <w:t>2.</w:t>
                </w:r>
                <w:r w:rsidR="003F48FF">
                  <w:rPr>
                    <w:rFonts w:asciiTheme="minorHAnsi" w:eastAsiaTheme="minorEastAsia" w:hAnsiTheme="minorHAnsi"/>
                    <w:noProof/>
                    <w:color w:val="auto"/>
                    <w:kern w:val="2"/>
                    <w:sz w:val="22"/>
                    <w:szCs w:val="22"/>
                    <w:lang w:eastAsia="fr-FR"/>
                    <w14:ligatures w14:val="standardContextual"/>
                  </w:rPr>
                  <w:tab/>
                </w:r>
                <w:r w:rsidR="003F48FF" w:rsidRPr="00213DD3">
                  <w:rPr>
                    <w:rStyle w:val="Lienhypertexte"/>
                    <w:noProof/>
                  </w:rPr>
                  <w:t>Données d’entrée &amp; Pré-requis</w:t>
                </w:r>
                <w:r w:rsidR="003F48FF">
                  <w:rPr>
                    <w:noProof/>
                    <w:webHidden/>
                  </w:rPr>
                  <w:tab/>
                </w:r>
                <w:r w:rsidR="003F48FF">
                  <w:rPr>
                    <w:noProof/>
                    <w:webHidden/>
                  </w:rPr>
                  <w:fldChar w:fldCharType="begin"/>
                </w:r>
                <w:r w:rsidR="003F48FF">
                  <w:rPr>
                    <w:noProof/>
                    <w:webHidden/>
                  </w:rPr>
                  <w:instrText xml:space="preserve"> PAGEREF _Toc135747597 \h </w:instrText>
                </w:r>
                <w:r w:rsidR="003F48FF">
                  <w:rPr>
                    <w:noProof/>
                    <w:webHidden/>
                  </w:rPr>
                </w:r>
                <w:r w:rsidR="003F48FF">
                  <w:rPr>
                    <w:noProof/>
                    <w:webHidden/>
                  </w:rPr>
                  <w:fldChar w:fldCharType="separate"/>
                </w:r>
                <w:r w:rsidR="003F48FF">
                  <w:rPr>
                    <w:noProof/>
                    <w:webHidden/>
                  </w:rPr>
                  <w:t>3</w:t>
                </w:r>
                <w:r w:rsidR="003F48FF">
                  <w:rPr>
                    <w:noProof/>
                    <w:webHidden/>
                  </w:rPr>
                  <w:fldChar w:fldCharType="end"/>
                </w:r>
              </w:hyperlink>
            </w:p>
            <w:p w14:paraId="4ED82D74" w14:textId="05F79DA7" w:rsidR="003F48FF" w:rsidRDefault="00076A08" w:rsidP="00631BE1">
              <w:pPr>
                <w:pStyle w:val="TM1"/>
                <w:tabs>
                  <w:tab w:val="left" w:pos="400"/>
                  <w:tab w:val="right" w:leader="dot" w:pos="9629"/>
                </w:tabs>
                <w:rPr>
                  <w:rFonts w:asciiTheme="minorHAnsi" w:eastAsiaTheme="minorEastAsia" w:hAnsiTheme="minorHAnsi"/>
                  <w:noProof/>
                  <w:color w:val="auto"/>
                  <w:kern w:val="2"/>
                  <w:sz w:val="22"/>
                  <w:szCs w:val="22"/>
                  <w:lang w:eastAsia="fr-FR"/>
                  <w14:ligatures w14:val="standardContextual"/>
                </w:rPr>
              </w:pPr>
              <w:hyperlink w:anchor="_Toc135747598" w:history="1">
                <w:r w:rsidR="003F48FF" w:rsidRPr="00213DD3">
                  <w:rPr>
                    <w:rStyle w:val="Lienhypertexte"/>
                    <w:noProof/>
                  </w:rPr>
                  <w:t>3.</w:t>
                </w:r>
                <w:r w:rsidR="003F48FF">
                  <w:rPr>
                    <w:rFonts w:asciiTheme="minorHAnsi" w:eastAsiaTheme="minorEastAsia" w:hAnsiTheme="minorHAnsi"/>
                    <w:noProof/>
                    <w:color w:val="auto"/>
                    <w:kern w:val="2"/>
                    <w:sz w:val="22"/>
                    <w:szCs w:val="22"/>
                    <w:lang w:eastAsia="fr-FR"/>
                    <w14:ligatures w14:val="standardContextual"/>
                  </w:rPr>
                  <w:tab/>
                </w:r>
                <w:r w:rsidR="003F48FF" w:rsidRPr="00213DD3">
                  <w:rPr>
                    <w:rStyle w:val="Lienhypertexte"/>
                    <w:noProof/>
                  </w:rPr>
                  <w:t>Prestations</w:t>
                </w:r>
                <w:r w:rsidR="003F48FF">
                  <w:rPr>
                    <w:noProof/>
                    <w:webHidden/>
                  </w:rPr>
                  <w:tab/>
                </w:r>
                <w:r w:rsidR="003F48FF">
                  <w:rPr>
                    <w:noProof/>
                    <w:webHidden/>
                  </w:rPr>
                  <w:fldChar w:fldCharType="begin"/>
                </w:r>
                <w:r w:rsidR="003F48FF">
                  <w:rPr>
                    <w:noProof/>
                    <w:webHidden/>
                  </w:rPr>
                  <w:instrText xml:space="preserve"> PAGEREF _Toc135747598 \h </w:instrText>
                </w:r>
                <w:r w:rsidR="003F48FF">
                  <w:rPr>
                    <w:noProof/>
                    <w:webHidden/>
                  </w:rPr>
                </w:r>
                <w:r w:rsidR="003F48FF">
                  <w:rPr>
                    <w:noProof/>
                    <w:webHidden/>
                  </w:rPr>
                  <w:fldChar w:fldCharType="separate"/>
                </w:r>
                <w:r w:rsidR="003F48FF">
                  <w:rPr>
                    <w:noProof/>
                    <w:webHidden/>
                  </w:rPr>
                  <w:t>4</w:t>
                </w:r>
                <w:r w:rsidR="003F48FF">
                  <w:rPr>
                    <w:noProof/>
                    <w:webHidden/>
                  </w:rPr>
                  <w:fldChar w:fldCharType="end"/>
                </w:r>
              </w:hyperlink>
            </w:p>
            <w:p w14:paraId="2BD01166" w14:textId="7D25C8F7" w:rsidR="003F48FF" w:rsidRDefault="00076A08">
              <w:pPr>
                <w:pStyle w:val="TM1"/>
                <w:tabs>
                  <w:tab w:val="left" w:pos="400"/>
                  <w:tab w:val="right" w:leader="dot" w:pos="9629"/>
                </w:tabs>
                <w:rPr>
                  <w:rFonts w:asciiTheme="minorHAnsi" w:eastAsiaTheme="minorEastAsia" w:hAnsiTheme="minorHAnsi"/>
                  <w:noProof/>
                  <w:color w:val="auto"/>
                  <w:kern w:val="2"/>
                  <w:sz w:val="22"/>
                  <w:szCs w:val="22"/>
                  <w:lang w:eastAsia="fr-FR"/>
                  <w14:ligatures w14:val="standardContextual"/>
                </w:rPr>
              </w:pPr>
              <w:hyperlink w:anchor="_Toc135747602" w:history="1">
                <w:r w:rsidR="003F48FF" w:rsidRPr="00213DD3">
                  <w:rPr>
                    <w:rStyle w:val="Lienhypertexte"/>
                    <w:noProof/>
                  </w:rPr>
                  <w:t>4.</w:t>
                </w:r>
                <w:r w:rsidR="003F48FF">
                  <w:rPr>
                    <w:rFonts w:asciiTheme="minorHAnsi" w:eastAsiaTheme="minorEastAsia" w:hAnsiTheme="minorHAnsi"/>
                    <w:noProof/>
                    <w:color w:val="auto"/>
                    <w:kern w:val="2"/>
                    <w:sz w:val="22"/>
                    <w:szCs w:val="22"/>
                    <w:lang w:eastAsia="fr-FR"/>
                    <w14:ligatures w14:val="standardContextual"/>
                  </w:rPr>
                  <w:tab/>
                </w:r>
                <w:r w:rsidR="003F48FF" w:rsidRPr="00213DD3">
                  <w:rPr>
                    <w:rStyle w:val="Lienhypertexte"/>
                    <w:noProof/>
                  </w:rPr>
                  <w:t>Livrables</w:t>
                </w:r>
                <w:r w:rsidR="003F48FF">
                  <w:rPr>
                    <w:noProof/>
                    <w:webHidden/>
                  </w:rPr>
                  <w:tab/>
                </w:r>
                <w:r w:rsidR="003F48FF">
                  <w:rPr>
                    <w:noProof/>
                    <w:webHidden/>
                  </w:rPr>
                  <w:fldChar w:fldCharType="begin"/>
                </w:r>
                <w:r w:rsidR="003F48FF">
                  <w:rPr>
                    <w:noProof/>
                    <w:webHidden/>
                  </w:rPr>
                  <w:instrText xml:space="preserve"> PAGEREF _Toc135747602 \h </w:instrText>
                </w:r>
                <w:r w:rsidR="003F48FF">
                  <w:rPr>
                    <w:noProof/>
                    <w:webHidden/>
                  </w:rPr>
                </w:r>
                <w:r w:rsidR="003F48FF">
                  <w:rPr>
                    <w:noProof/>
                    <w:webHidden/>
                  </w:rPr>
                  <w:fldChar w:fldCharType="separate"/>
                </w:r>
                <w:r w:rsidR="003F48FF">
                  <w:rPr>
                    <w:noProof/>
                    <w:webHidden/>
                  </w:rPr>
                  <w:t>5</w:t>
                </w:r>
                <w:r w:rsidR="003F48FF">
                  <w:rPr>
                    <w:noProof/>
                    <w:webHidden/>
                  </w:rPr>
                  <w:fldChar w:fldCharType="end"/>
                </w:r>
              </w:hyperlink>
            </w:p>
            <w:p w14:paraId="68382F99" w14:textId="54503B84" w:rsidR="003F48FF" w:rsidRDefault="00076A08">
              <w:pPr>
                <w:pStyle w:val="TM1"/>
                <w:tabs>
                  <w:tab w:val="left" w:pos="400"/>
                  <w:tab w:val="right" w:leader="dot" w:pos="9629"/>
                </w:tabs>
                <w:rPr>
                  <w:rFonts w:asciiTheme="minorHAnsi" w:eastAsiaTheme="minorEastAsia" w:hAnsiTheme="minorHAnsi"/>
                  <w:noProof/>
                  <w:color w:val="auto"/>
                  <w:kern w:val="2"/>
                  <w:sz w:val="22"/>
                  <w:szCs w:val="22"/>
                  <w:lang w:eastAsia="fr-FR"/>
                  <w14:ligatures w14:val="standardContextual"/>
                </w:rPr>
              </w:pPr>
              <w:hyperlink w:anchor="_Toc135747603" w:history="1">
                <w:r w:rsidR="003F48FF" w:rsidRPr="00213DD3">
                  <w:rPr>
                    <w:rStyle w:val="Lienhypertexte"/>
                    <w:noProof/>
                  </w:rPr>
                  <w:t>5.</w:t>
                </w:r>
                <w:r w:rsidR="003F48FF">
                  <w:rPr>
                    <w:rFonts w:asciiTheme="minorHAnsi" w:eastAsiaTheme="minorEastAsia" w:hAnsiTheme="minorHAnsi"/>
                    <w:noProof/>
                    <w:color w:val="auto"/>
                    <w:kern w:val="2"/>
                    <w:sz w:val="22"/>
                    <w:szCs w:val="22"/>
                    <w:lang w:eastAsia="fr-FR"/>
                    <w14:ligatures w14:val="standardContextual"/>
                  </w:rPr>
                  <w:tab/>
                </w:r>
                <w:r w:rsidR="003F48FF" w:rsidRPr="00213DD3">
                  <w:rPr>
                    <w:rStyle w:val="Lienhypertexte"/>
                    <w:noProof/>
                  </w:rPr>
                  <w:t>Coût de la mission</w:t>
                </w:r>
                <w:r w:rsidR="003F48FF">
                  <w:rPr>
                    <w:noProof/>
                    <w:webHidden/>
                  </w:rPr>
                  <w:tab/>
                </w:r>
                <w:r w:rsidR="003F48FF">
                  <w:rPr>
                    <w:noProof/>
                    <w:webHidden/>
                  </w:rPr>
                  <w:fldChar w:fldCharType="begin"/>
                </w:r>
                <w:r w:rsidR="003F48FF">
                  <w:rPr>
                    <w:noProof/>
                    <w:webHidden/>
                  </w:rPr>
                  <w:instrText xml:space="preserve"> PAGEREF _Toc135747603 \h </w:instrText>
                </w:r>
                <w:r w:rsidR="003F48FF">
                  <w:rPr>
                    <w:noProof/>
                    <w:webHidden/>
                  </w:rPr>
                </w:r>
                <w:r w:rsidR="003F48FF">
                  <w:rPr>
                    <w:noProof/>
                    <w:webHidden/>
                  </w:rPr>
                  <w:fldChar w:fldCharType="separate"/>
                </w:r>
                <w:r w:rsidR="003F48FF">
                  <w:rPr>
                    <w:noProof/>
                    <w:webHidden/>
                  </w:rPr>
                  <w:t>5</w:t>
                </w:r>
                <w:r w:rsidR="003F48FF">
                  <w:rPr>
                    <w:noProof/>
                    <w:webHidden/>
                  </w:rPr>
                  <w:fldChar w:fldCharType="end"/>
                </w:r>
              </w:hyperlink>
            </w:p>
            <w:p w14:paraId="4E86ED9A" w14:textId="0AE11FDE" w:rsidR="003F48FF" w:rsidRDefault="00076A08">
              <w:pPr>
                <w:pStyle w:val="TM1"/>
                <w:tabs>
                  <w:tab w:val="left" w:pos="400"/>
                  <w:tab w:val="right" w:leader="dot" w:pos="9629"/>
                </w:tabs>
                <w:rPr>
                  <w:rFonts w:asciiTheme="minorHAnsi" w:eastAsiaTheme="minorEastAsia" w:hAnsiTheme="minorHAnsi"/>
                  <w:noProof/>
                  <w:color w:val="auto"/>
                  <w:kern w:val="2"/>
                  <w:sz w:val="22"/>
                  <w:szCs w:val="22"/>
                  <w:lang w:eastAsia="fr-FR"/>
                  <w14:ligatures w14:val="standardContextual"/>
                </w:rPr>
              </w:pPr>
              <w:hyperlink w:anchor="_Toc135747604" w:history="1">
                <w:r w:rsidR="003F48FF" w:rsidRPr="00213DD3">
                  <w:rPr>
                    <w:rStyle w:val="Lienhypertexte"/>
                    <w:noProof/>
                  </w:rPr>
                  <w:t>6.</w:t>
                </w:r>
                <w:r w:rsidR="003F48FF">
                  <w:rPr>
                    <w:rFonts w:asciiTheme="minorHAnsi" w:eastAsiaTheme="minorEastAsia" w:hAnsiTheme="minorHAnsi"/>
                    <w:noProof/>
                    <w:color w:val="auto"/>
                    <w:kern w:val="2"/>
                    <w:sz w:val="22"/>
                    <w:szCs w:val="22"/>
                    <w:lang w:eastAsia="fr-FR"/>
                    <w14:ligatures w14:val="standardContextual"/>
                  </w:rPr>
                  <w:tab/>
                </w:r>
                <w:r w:rsidR="003F48FF" w:rsidRPr="00213DD3">
                  <w:rPr>
                    <w:rStyle w:val="Lienhypertexte"/>
                    <w:noProof/>
                  </w:rPr>
                  <w:t>Délais d’intervention</w:t>
                </w:r>
                <w:r w:rsidR="003F48FF">
                  <w:rPr>
                    <w:noProof/>
                    <w:webHidden/>
                  </w:rPr>
                  <w:tab/>
                </w:r>
                <w:r w:rsidR="003F48FF">
                  <w:rPr>
                    <w:noProof/>
                    <w:webHidden/>
                  </w:rPr>
                  <w:fldChar w:fldCharType="begin"/>
                </w:r>
                <w:r w:rsidR="003F48FF">
                  <w:rPr>
                    <w:noProof/>
                    <w:webHidden/>
                  </w:rPr>
                  <w:instrText xml:space="preserve"> PAGEREF _Toc135747604 \h </w:instrText>
                </w:r>
                <w:r w:rsidR="003F48FF">
                  <w:rPr>
                    <w:noProof/>
                    <w:webHidden/>
                  </w:rPr>
                </w:r>
                <w:r w:rsidR="003F48FF">
                  <w:rPr>
                    <w:noProof/>
                    <w:webHidden/>
                  </w:rPr>
                  <w:fldChar w:fldCharType="separate"/>
                </w:r>
                <w:r w:rsidR="003F48FF">
                  <w:rPr>
                    <w:noProof/>
                    <w:webHidden/>
                  </w:rPr>
                  <w:t>5</w:t>
                </w:r>
                <w:r w:rsidR="003F48FF">
                  <w:rPr>
                    <w:noProof/>
                    <w:webHidden/>
                  </w:rPr>
                  <w:fldChar w:fldCharType="end"/>
                </w:r>
              </w:hyperlink>
            </w:p>
            <w:p w14:paraId="295611CD" w14:textId="0C9E82FF" w:rsidR="003F48FF" w:rsidRDefault="00076A08">
              <w:pPr>
                <w:pStyle w:val="TM2"/>
                <w:tabs>
                  <w:tab w:val="left" w:pos="880"/>
                  <w:tab w:val="right" w:leader="dot" w:pos="9629"/>
                </w:tabs>
                <w:rPr>
                  <w:rFonts w:asciiTheme="minorHAnsi" w:eastAsiaTheme="minorEastAsia" w:hAnsiTheme="minorHAnsi"/>
                  <w:noProof/>
                  <w:color w:val="auto"/>
                  <w:kern w:val="2"/>
                  <w:sz w:val="22"/>
                  <w:szCs w:val="22"/>
                  <w:lang w:eastAsia="fr-FR"/>
                  <w14:ligatures w14:val="standardContextual"/>
                </w:rPr>
              </w:pPr>
              <w:hyperlink w:anchor="_Toc135747605" w:history="1">
                <w:r w:rsidR="003F48FF" w:rsidRPr="00213DD3">
                  <w:rPr>
                    <w:rStyle w:val="Lienhypertexte"/>
                    <w:noProof/>
                  </w:rPr>
                  <w:t>6.1.</w:t>
                </w:r>
                <w:r w:rsidR="003F48FF">
                  <w:rPr>
                    <w:rFonts w:asciiTheme="minorHAnsi" w:eastAsiaTheme="minorEastAsia" w:hAnsiTheme="minorHAnsi"/>
                    <w:noProof/>
                    <w:color w:val="auto"/>
                    <w:kern w:val="2"/>
                    <w:sz w:val="22"/>
                    <w:szCs w:val="22"/>
                    <w:lang w:eastAsia="fr-FR"/>
                    <w14:ligatures w14:val="standardContextual"/>
                  </w:rPr>
                  <w:tab/>
                </w:r>
                <w:r w:rsidR="003F48FF" w:rsidRPr="00213DD3">
                  <w:rPr>
                    <w:rStyle w:val="Lienhypertexte"/>
                    <w:noProof/>
                  </w:rPr>
                  <w:t>Conditions d’exécution :</w:t>
                </w:r>
                <w:r w:rsidR="003F48FF">
                  <w:rPr>
                    <w:noProof/>
                    <w:webHidden/>
                  </w:rPr>
                  <w:tab/>
                </w:r>
                <w:r w:rsidR="003F48FF">
                  <w:rPr>
                    <w:noProof/>
                    <w:webHidden/>
                  </w:rPr>
                  <w:fldChar w:fldCharType="begin"/>
                </w:r>
                <w:r w:rsidR="003F48FF">
                  <w:rPr>
                    <w:noProof/>
                    <w:webHidden/>
                  </w:rPr>
                  <w:instrText xml:space="preserve"> PAGEREF _Toc135747605 \h </w:instrText>
                </w:r>
                <w:r w:rsidR="003F48FF">
                  <w:rPr>
                    <w:noProof/>
                    <w:webHidden/>
                  </w:rPr>
                </w:r>
                <w:r w:rsidR="003F48FF">
                  <w:rPr>
                    <w:noProof/>
                    <w:webHidden/>
                  </w:rPr>
                  <w:fldChar w:fldCharType="separate"/>
                </w:r>
                <w:r w:rsidR="003F48FF">
                  <w:rPr>
                    <w:noProof/>
                    <w:webHidden/>
                  </w:rPr>
                  <w:t>6</w:t>
                </w:r>
                <w:r w:rsidR="003F48FF">
                  <w:rPr>
                    <w:noProof/>
                    <w:webHidden/>
                  </w:rPr>
                  <w:fldChar w:fldCharType="end"/>
                </w:r>
              </w:hyperlink>
            </w:p>
            <w:p w14:paraId="65F5ABAE" w14:textId="52D00508" w:rsidR="003F48FF" w:rsidRDefault="00076A08">
              <w:pPr>
                <w:pStyle w:val="TM2"/>
                <w:tabs>
                  <w:tab w:val="left" w:pos="880"/>
                  <w:tab w:val="right" w:leader="dot" w:pos="9629"/>
                </w:tabs>
                <w:rPr>
                  <w:rFonts w:asciiTheme="minorHAnsi" w:eastAsiaTheme="minorEastAsia" w:hAnsiTheme="minorHAnsi"/>
                  <w:noProof/>
                  <w:color w:val="auto"/>
                  <w:kern w:val="2"/>
                  <w:sz w:val="22"/>
                  <w:szCs w:val="22"/>
                  <w:lang w:eastAsia="fr-FR"/>
                  <w14:ligatures w14:val="standardContextual"/>
                </w:rPr>
              </w:pPr>
              <w:hyperlink w:anchor="_Toc135747606" w:history="1">
                <w:r w:rsidR="003F48FF" w:rsidRPr="00213DD3">
                  <w:rPr>
                    <w:rStyle w:val="Lienhypertexte"/>
                    <w:noProof/>
                  </w:rPr>
                  <w:t>6.2.</w:t>
                </w:r>
                <w:r w:rsidR="003F48FF">
                  <w:rPr>
                    <w:rFonts w:asciiTheme="minorHAnsi" w:eastAsiaTheme="minorEastAsia" w:hAnsiTheme="minorHAnsi"/>
                    <w:noProof/>
                    <w:color w:val="auto"/>
                    <w:kern w:val="2"/>
                    <w:sz w:val="22"/>
                    <w:szCs w:val="22"/>
                    <w:lang w:eastAsia="fr-FR"/>
                    <w14:ligatures w14:val="standardContextual"/>
                  </w:rPr>
                  <w:tab/>
                </w:r>
                <w:r w:rsidR="003F48FF" w:rsidRPr="00213DD3">
                  <w:rPr>
                    <w:rStyle w:val="Lienhypertexte"/>
                    <w:noProof/>
                  </w:rPr>
                  <w:t>Précisions &amp; Exclusions :</w:t>
                </w:r>
                <w:r w:rsidR="003F48FF">
                  <w:rPr>
                    <w:noProof/>
                    <w:webHidden/>
                  </w:rPr>
                  <w:tab/>
                </w:r>
                <w:r w:rsidR="003F48FF">
                  <w:rPr>
                    <w:noProof/>
                    <w:webHidden/>
                  </w:rPr>
                  <w:fldChar w:fldCharType="begin"/>
                </w:r>
                <w:r w:rsidR="003F48FF">
                  <w:rPr>
                    <w:noProof/>
                    <w:webHidden/>
                  </w:rPr>
                  <w:instrText xml:space="preserve"> PAGEREF _Toc135747606 \h </w:instrText>
                </w:r>
                <w:r w:rsidR="003F48FF">
                  <w:rPr>
                    <w:noProof/>
                    <w:webHidden/>
                  </w:rPr>
                </w:r>
                <w:r w:rsidR="003F48FF">
                  <w:rPr>
                    <w:noProof/>
                    <w:webHidden/>
                  </w:rPr>
                  <w:fldChar w:fldCharType="separate"/>
                </w:r>
                <w:r w:rsidR="003F48FF">
                  <w:rPr>
                    <w:noProof/>
                    <w:webHidden/>
                  </w:rPr>
                  <w:t>6</w:t>
                </w:r>
                <w:r w:rsidR="003F48FF">
                  <w:rPr>
                    <w:noProof/>
                    <w:webHidden/>
                  </w:rPr>
                  <w:fldChar w:fldCharType="end"/>
                </w:r>
              </w:hyperlink>
            </w:p>
            <w:p w14:paraId="1CC8139F" w14:textId="79D6AF85" w:rsidR="003F48FF" w:rsidRDefault="00076A08">
              <w:pPr>
                <w:pStyle w:val="TM1"/>
                <w:tabs>
                  <w:tab w:val="left" w:pos="400"/>
                  <w:tab w:val="right" w:leader="dot" w:pos="9629"/>
                </w:tabs>
                <w:rPr>
                  <w:rFonts w:asciiTheme="minorHAnsi" w:eastAsiaTheme="minorEastAsia" w:hAnsiTheme="minorHAnsi"/>
                  <w:noProof/>
                  <w:color w:val="auto"/>
                  <w:kern w:val="2"/>
                  <w:sz w:val="22"/>
                  <w:szCs w:val="22"/>
                  <w:lang w:eastAsia="fr-FR"/>
                  <w14:ligatures w14:val="standardContextual"/>
                </w:rPr>
              </w:pPr>
              <w:hyperlink w:anchor="_Toc135747607" w:history="1">
                <w:r w:rsidR="003F48FF" w:rsidRPr="00213DD3">
                  <w:rPr>
                    <w:rStyle w:val="Lienhypertexte"/>
                    <w:noProof/>
                  </w:rPr>
                  <w:t>7.</w:t>
                </w:r>
                <w:r w:rsidR="003F48FF">
                  <w:rPr>
                    <w:rFonts w:asciiTheme="minorHAnsi" w:eastAsiaTheme="minorEastAsia" w:hAnsiTheme="minorHAnsi"/>
                    <w:noProof/>
                    <w:color w:val="auto"/>
                    <w:kern w:val="2"/>
                    <w:sz w:val="22"/>
                    <w:szCs w:val="22"/>
                    <w:lang w:eastAsia="fr-FR"/>
                    <w14:ligatures w14:val="standardContextual"/>
                  </w:rPr>
                  <w:tab/>
                </w:r>
                <w:r w:rsidR="003F48FF" w:rsidRPr="00213DD3">
                  <w:rPr>
                    <w:rStyle w:val="Lienhypertexte"/>
                    <w:noProof/>
                  </w:rPr>
                  <w:t>Clauses administratives</w:t>
                </w:r>
                <w:r w:rsidR="003F48FF">
                  <w:rPr>
                    <w:noProof/>
                    <w:webHidden/>
                  </w:rPr>
                  <w:tab/>
                </w:r>
                <w:r w:rsidR="003F48FF">
                  <w:rPr>
                    <w:noProof/>
                    <w:webHidden/>
                  </w:rPr>
                  <w:fldChar w:fldCharType="begin"/>
                </w:r>
                <w:r w:rsidR="003F48FF">
                  <w:rPr>
                    <w:noProof/>
                    <w:webHidden/>
                  </w:rPr>
                  <w:instrText xml:space="preserve"> PAGEREF _Toc135747607 \h </w:instrText>
                </w:r>
                <w:r w:rsidR="003F48FF">
                  <w:rPr>
                    <w:noProof/>
                    <w:webHidden/>
                  </w:rPr>
                </w:r>
                <w:r w:rsidR="003F48FF">
                  <w:rPr>
                    <w:noProof/>
                    <w:webHidden/>
                  </w:rPr>
                  <w:fldChar w:fldCharType="separate"/>
                </w:r>
                <w:r w:rsidR="003F48FF">
                  <w:rPr>
                    <w:noProof/>
                    <w:webHidden/>
                  </w:rPr>
                  <w:t>7</w:t>
                </w:r>
                <w:r w:rsidR="003F48FF">
                  <w:rPr>
                    <w:noProof/>
                    <w:webHidden/>
                  </w:rPr>
                  <w:fldChar w:fldCharType="end"/>
                </w:r>
              </w:hyperlink>
            </w:p>
            <w:p w14:paraId="42A57355" w14:textId="489631AE" w:rsidR="003F48FF" w:rsidRDefault="00076A08">
              <w:pPr>
                <w:pStyle w:val="TM1"/>
                <w:tabs>
                  <w:tab w:val="left" w:pos="400"/>
                  <w:tab w:val="right" w:leader="dot" w:pos="9629"/>
                </w:tabs>
                <w:rPr>
                  <w:rFonts w:asciiTheme="minorHAnsi" w:eastAsiaTheme="minorEastAsia" w:hAnsiTheme="minorHAnsi"/>
                  <w:noProof/>
                  <w:color w:val="auto"/>
                  <w:kern w:val="2"/>
                  <w:sz w:val="22"/>
                  <w:szCs w:val="22"/>
                  <w:lang w:eastAsia="fr-FR"/>
                  <w14:ligatures w14:val="standardContextual"/>
                </w:rPr>
              </w:pPr>
              <w:hyperlink w:anchor="_Toc135747608" w:history="1">
                <w:r w:rsidR="003F48FF" w:rsidRPr="00213DD3">
                  <w:rPr>
                    <w:rStyle w:val="Lienhypertexte"/>
                    <w:noProof/>
                  </w:rPr>
                  <w:t>8.</w:t>
                </w:r>
                <w:r w:rsidR="003F48FF">
                  <w:rPr>
                    <w:rFonts w:asciiTheme="minorHAnsi" w:eastAsiaTheme="minorEastAsia" w:hAnsiTheme="minorHAnsi"/>
                    <w:noProof/>
                    <w:color w:val="auto"/>
                    <w:kern w:val="2"/>
                    <w:sz w:val="22"/>
                    <w:szCs w:val="22"/>
                    <w:lang w:eastAsia="fr-FR"/>
                    <w14:ligatures w14:val="standardContextual"/>
                  </w:rPr>
                  <w:tab/>
                </w:r>
                <w:r w:rsidR="003F48FF" w:rsidRPr="00213DD3">
                  <w:rPr>
                    <w:rStyle w:val="Lienhypertexte"/>
                    <w:noProof/>
                  </w:rPr>
                  <w:t>Annexe : Conditions Générales de Vente</w:t>
                </w:r>
                <w:r w:rsidR="003F48FF">
                  <w:rPr>
                    <w:noProof/>
                    <w:webHidden/>
                  </w:rPr>
                  <w:tab/>
                </w:r>
                <w:r w:rsidR="003F48FF">
                  <w:rPr>
                    <w:noProof/>
                    <w:webHidden/>
                  </w:rPr>
                  <w:fldChar w:fldCharType="begin"/>
                </w:r>
                <w:r w:rsidR="003F48FF">
                  <w:rPr>
                    <w:noProof/>
                    <w:webHidden/>
                  </w:rPr>
                  <w:instrText xml:space="preserve"> PAGEREF _Toc135747608 \h </w:instrText>
                </w:r>
                <w:r w:rsidR="003F48FF">
                  <w:rPr>
                    <w:noProof/>
                    <w:webHidden/>
                  </w:rPr>
                </w:r>
                <w:r w:rsidR="003F48FF">
                  <w:rPr>
                    <w:noProof/>
                    <w:webHidden/>
                  </w:rPr>
                  <w:fldChar w:fldCharType="separate"/>
                </w:r>
                <w:r w:rsidR="003F48FF">
                  <w:rPr>
                    <w:noProof/>
                    <w:webHidden/>
                  </w:rPr>
                  <w:t>8</w:t>
                </w:r>
                <w:r w:rsidR="003F48FF">
                  <w:rPr>
                    <w:noProof/>
                    <w:webHidden/>
                  </w:rPr>
                  <w:fldChar w:fldCharType="end"/>
                </w:r>
              </w:hyperlink>
            </w:p>
            <w:p w14:paraId="5251E28A" w14:textId="60466309" w:rsidR="00B31397" w:rsidRDefault="00B31397" w:rsidP="000A0466">
              <w:pPr>
                <w:tabs>
                  <w:tab w:val="left" w:pos="8908"/>
                </w:tabs>
              </w:pPr>
              <w:r>
                <w:rPr>
                  <w:b/>
                  <w:bCs/>
                </w:rPr>
                <w:fldChar w:fldCharType="end"/>
              </w:r>
            </w:p>
          </w:sdtContent>
        </w:sdt>
        <w:p w14:paraId="40AAAAD9" w14:textId="75751340" w:rsidR="00A83D3E" w:rsidRDefault="00A83D3E" w:rsidP="000A0466">
          <w:pPr>
            <w:tabs>
              <w:tab w:val="left" w:pos="8908"/>
            </w:tabs>
            <w:spacing w:before="0" w:after="0"/>
            <w:ind w:left="0" w:right="0"/>
            <w:rPr>
              <w:color w:val="000000" w:themeColor="text1"/>
            </w:rPr>
          </w:pPr>
        </w:p>
        <w:p w14:paraId="27706CFF" w14:textId="77777777" w:rsidR="00040C43" w:rsidRDefault="00040C43" w:rsidP="000A0466">
          <w:pPr>
            <w:tabs>
              <w:tab w:val="left" w:pos="8908"/>
            </w:tabs>
            <w:spacing w:before="0" w:after="0"/>
            <w:ind w:left="0" w:right="0"/>
            <w:rPr>
              <w:color w:val="000000" w:themeColor="text1"/>
            </w:rPr>
          </w:pPr>
        </w:p>
        <w:p w14:paraId="43312363" w14:textId="77777777" w:rsidR="00A83D3E" w:rsidRDefault="00A83D3E" w:rsidP="000A0466">
          <w:pPr>
            <w:tabs>
              <w:tab w:val="left" w:pos="8908"/>
            </w:tabs>
            <w:spacing w:before="0" w:after="0"/>
            <w:ind w:left="0" w:right="0"/>
            <w:rPr>
              <w:color w:val="000000" w:themeColor="text1"/>
            </w:rPr>
          </w:pPr>
        </w:p>
        <w:p w14:paraId="0B1049C7" w14:textId="18485C83" w:rsidR="00B31397" w:rsidRPr="00A83D3E" w:rsidRDefault="00B31397" w:rsidP="00B871F2">
          <w:pPr>
            <w:pStyle w:val="0-BET-Titre-1"/>
          </w:pPr>
          <w:r>
            <w:br w:type="page"/>
          </w:r>
        </w:p>
      </w:sdtContent>
    </w:sdt>
    <w:bookmarkStart w:id="0" w:name="_Hlk94185086" w:displacedByCustomXml="prev"/>
    <w:p w14:paraId="712DD121" w14:textId="10DE370D" w:rsidR="00B31397" w:rsidRPr="0067094D" w:rsidRDefault="00B31397" w:rsidP="00B871F2">
      <w:pPr>
        <w:pStyle w:val="0-BET-Titre-1"/>
        <w:numPr>
          <w:ilvl w:val="0"/>
          <w:numId w:val="33"/>
        </w:numPr>
      </w:pPr>
      <w:bookmarkStart w:id="1" w:name="_Toc135747596"/>
      <w:r w:rsidRPr="0067094D">
        <w:lastRenderedPageBreak/>
        <w:t>Objet de la mission</w:t>
      </w:r>
      <w:bookmarkEnd w:id="1"/>
      <w:r w:rsidR="0068375E" w:rsidRPr="0067094D">
        <w:t> </w:t>
      </w:r>
    </w:p>
    <w:p w14:paraId="5E0B1F13" w14:textId="77777777" w:rsidR="0068375E" w:rsidRPr="0067094D" w:rsidRDefault="0068375E" w:rsidP="00B871F2">
      <w:pPr>
        <w:pStyle w:val="0-BET-Corps-Texte"/>
        <w:numPr>
          <w:ilvl w:val="0"/>
          <w:numId w:val="0"/>
        </w:numPr>
        <w:ind w:left="1440"/>
      </w:pPr>
    </w:p>
    <w:bookmarkEnd w:id="0"/>
    <w:p w14:paraId="2B30B897" w14:textId="08D437B1" w:rsidR="002B3AF3" w:rsidRDefault="000E5089" w:rsidP="005D6ADA">
      <w:pPr>
        <w:pStyle w:val="Corpsdetexte"/>
        <w:ind w:right="-426"/>
        <w:jc w:val="both"/>
        <w:rPr>
          <w:color w:val="002060"/>
          <w:sz w:val="22"/>
          <w:szCs w:val="22"/>
        </w:rPr>
      </w:pPr>
      <w:r w:rsidRPr="000E5089">
        <w:rPr>
          <w:color w:val="002060"/>
          <w:sz w:val="22"/>
          <w:szCs w:val="22"/>
        </w:rPr>
        <w:t>{</w:t>
      </w:r>
      <w:proofErr w:type="gramStart"/>
      <w:r w:rsidRPr="000E5089">
        <w:rPr>
          <w:color w:val="002060"/>
          <w:sz w:val="22"/>
          <w:szCs w:val="22"/>
        </w:rPr>
        <w:t>objet_mission</w:t>
      </w:r>
      <w:proofErr w:type="gramEnd"/>
      <w:r w:rsidRPr="000E5089">
        <w:rPr>
          <w:color w:val="002060"/>
          <w:sz w:val="22"/>
          <w:szCs w:val="22"/>
        </w:rPr>
        <w:t>}</w:t>
      </w:r>
    </w:p>
    <w:p w14:paraId="17AF8622" w14:textId="77777777" w:rsidR="000E5089" w:rsidRDefault="000E5089" w:rsidP="004A75A9">
      <w:pPr>
        <w:pStyle w:val="Corpsdetexte"/>
        <w:ind w:right="-426"/>
        <w:jc w:val="both"/>
        <w:rPr>
          <w:color w:val="002060"/>
          <w:sz w:val="22"/>
          <w:szCs w:val="22"/>
        </w:rPr>
      </w:pPr>
    </w:p>
    <w:p w14:paraId="43B9775B" w14:textId="77777777" w:rsidR="000E5089" w:rsidRPr="0067094D" w:rsidRDefault="000E5089" w:rsidP="004A75A9">
      <w:pPr>
        <w:pStyle w:val="Corpsdetexte"/>
        <w:ind w:right="-426"/>
        <w:jc w:val="both"/>
        <w:rPr>
          <w:color w:val="002060"/>
          <w:sz w:val="22"/>
          <w:szCs w:val="22"/>
        </w:rPr>
      </w:pPr>
    </w:p>
    <w:p w14:paraId="190E5225" w14:textId="5233905A" w:rsidR="00767A60" w:rsidRDefault="000E2B2A" w:rsidP="002F7BC7">
      <w:pPr>
        <w:pStyle w:val="Corpsdetexte"/>
        <w:ind w:right="-426"/>
        <w:rPr>
          <w:rFonts w:cs="Times New Roman"/>
          <w:noProof/>
          <w:color w:val="002060"/>
          <w:szCs w:val="24"/>
        </w:rPr>
      </w:pPr>
      <w:r>
        <w:rPr>
          <w:color w:val="002060"/>
          <w:sz w:val="22"/>
          <w:szCs w:val="22"/>
        </w:rPr>
        <w:t>L’immeuble</w:t>
      </w:r>
      <w:r w:rsidR="009F4CA8">
        <w:rPr>
          <w:color w:val="002060"/>
          <w:sz w:val="22"/>
          <w:szCs w:val="22"/>
        </w:rPr>
        <w:t xml:space="preserve"> </w:t>
      </w:r>
      <w:r w:rsidR="002B3AF3" w:rsidRPr="0067094D">
        <w:rPr>
          <w:color w:val="002060"/>
          <w:sz w:val="22"/>
          <w:szCs w:val="22"/>
        </w:rPr>
        <w:t xml:space="preserve">est situé </w:t>
      </w:r>
      <w:r w:rsidR="00767A60" w:rsidRPr="00767A60">
        <w:rPr>
          <w:b/>
          <w:bCs/>
          <w:color w:val="002060"/>
          <w:sz w:val="22"/>
          <w:szCs w:val="22"/>
        </w:rPr>
        <w:t>{adresse}</w:t>
      </w:r>
      <w:r>
        <w:rPr>
          <w:b/>
          <w:bCs/>
          <w:color w:val="002060"/>
          <w:sz w:val="22"/>
          <w:szCs w:val="22"/>
        </w:rPr>
        <w:t>.</w:t>
      </w:r>
      <w:r w:rsidR="00767A60">
        <w:rPr>
          <w:b/>
          <w:bCs/>
          <w:color w:val="002060"/>
          <w:sz w:val="22"/>
          <w:szCs w:val="22"/>
        </w:rPr>
        <w:br/>
      </w:r>
      <w:r w:rsidR="00767A60">
        <w:rPr>
          <w:noProof/>
          <w:lang w:eastAsia="fr-FR"/>
        </w:rPr>
        <w:br/>
      </w:r>
      <w:r w:rsidR="00767A60">
        <w:rPr>
          <w:noProof/>
          <w:lang w:eastAsia="fr-FR"/>
        </w:rPr>
        <w:br/>
      </w:r>
      <w:bookmarkStart w:id="2" w:name="_Toc135747597"/>
      <w:r w:rsidR="00767A60">
        <w:rPr>
          <w:rFonts w:cs="Times New Roman"/>
          <w:noProof/>
          <w:color w:val="002060"/>
          <w:szCs w:val="24"/>
        </w:rPr>
        <w:br/>
      </w:r>
    </w:p>
    <w:p w14:paraId="3A5E165D" w14:textId="69B576C2" w:rsidR="00767A60" w:rsidRDefault="002F7BC7" w:rsidP="002F7BC7">
      <w:pPr>
        <w:spacing w:before="0" w:after="0"/>
        <w:ind w:left="0" w:right="0"/>
        <w:jc w:val="center"/>
        <w:rPr>
          <w:rFonts w:cs="Times New Roman"/>
          <w:noProof/>
          <w:color w:val="002060"/>
          <w:szCs w:val="24"/>
        </w:rPr>
      </w:pPr>
      <w:r w:rsidRPr="00767A60">
        <w:rPr>
          <w:rFonts w:cs="Times New Roman"/>
          <w:noProof/>
          <w:color w:val="002060"/>
          <w:szCs w:val="24"/>
        </w:rPr>
        <w:t>{%image}</w:t>
      </w:r>
    </w:p>
    <w:p w14:paraId="779D7AB4" w14:textId="77777777" w:rsidR="00767A60" w:rsidRPr="00767A60" w:rsidRDefault="00767A60" w:rsidP="00767A60">
      <w:pPr>
        <w:pStyle w:val="Corpsdetexte"/>
        <w:ind w:right="-426"/>
      </w:pPr>
    </w:p>
    <w:p w14:paraId="34B3EE6F" w14:textId="77777777" w:rsidR="002F7BC7" w:rsidRDefault="002F7BC7">
      <w:pPr>
        <w:spacing w:before="0" w:after="0"/>
        <w:ind w:left="0" w:right="0"/>
        <w:rPr>
          <w:color w:val="002060"/>
          <w:sz w:val="22"/>
          <w:szCs w:val="22"/>
        </w:rPr>
      </w:pPr>
      <w:r>
        <w:rPr>
          <w:color w:val="002060"/>
          <w:sz w:val="22"/>
          <w:szCs w:val="22"/>
        </w:rPr>
        <w:br w:type="page"/>
      </w:r>
    </w:p>
    <w:p w14:paraId="2F4DFD58" w14:textId="7199CF55" w:rsidR="0073452C" w:rsidRPr="0067094D" w:rsidRDefault="005549EA" w:rsidP="00767A60">
      <w:pPr>
        <w:pStyle w:val="Corpsdetexte"/>
        <w:ind w:right="-426"/>
        <w:rPr>
          <w:color w:val="002060"/>
          <w:sz w:val="22"/>
          <w:szCs w:val="22"/>
        </w:rPr>
      </w:pPr>
      <w:r w:rsidRPr="0067094D">
        <w:rPr>
          <w:color w:val="002060"/>
          <w:sz w:val="22"/>
          <w:szCs w:val="22"/>
        </w:rPr>
        <w:lastRenderedPageBreak/>
        <w:t xml:space="preserve">Données d’entrée &amp; </w:t>
      </w:r>
      <w:proofErr w:type="spellStart"/>
      <w:r w:rsidR="00A03C73" w:rsidRPr="0067094D">
        <w:rPr>
          <w:color w:val="002060"/>
          <w:sz w:val="22"/>
          <w:szCs w:val="22"/>
        </w:rPr>
        <w:t>P</w:t>
      </w:r>
      <w:r w:rsidRPr="0067094D">
        <w:rPr>
          <w:color w:val="002060"/>
          <w:sz w:val="22"/>
          <w:szCs w:val="22"/>
        </w:rPr>
        <w:t>ré-requis</w:t>
      </w:r>
      <w:bookmarkStart w:id="3" w:name="_Hlk122424368"/>
      <w:bookmarkEnd w:id="2"/>
      <w:proofErr w:type="spellEnd"/>
    </w:p>
    <w:p w14:paraId="49F93805" w14:textId="7C7DCAA6" w:rsidR="0073452C" w:rsidRPr="0067094D" w:rsidRDefault="0073452C" w:rsidP="00C063BE">
      <w:pPr>
        <w:pStyle w:val="0-BET-Corps-Texte"/>
      </w:pPr>
      <w:bookmarkStart w:id="4" w:name="_Hlk122531061"/>
      <w:r w:rsidRPr="0067094D">
        <w:t>Les documents propres à l’immeuble et son projet nous sont nécessaires pour conduire à bien cette mission. Ces documents sont notamment :</w:t>
      </w:r>
    </w:p>
    <w:p w14:paraId="00D43207" w14:textId="77777777" w:rsidR="00F07AD5" w:rsidRPr="0067094D" w:rsidRDefault="00F07AD5" w:rsidP="00F07AD5">
      <w:pPr>
        <w:pStyle w:val="Corpsdetexte"/>
        <w:rPr>
          <w:color w:val="002060"/>
          <w:sz w:val="22"/>
          <w:szCs w:val="22"/>
        </w:rPr>
      </w:pPr>
    </w:p>
    <w:p w14:paraId="189A8F72" w14:textId="175E05A3" w:rsidR="00F07AD5" w:rsidRPr="00CC0208" w:rsidRDefault="00CC0208" w:rsidP="00B871F2">
      <w:pPr>
        <w:pStyle w:val="0-BET-Titre-1"/>
      </w:pPr>
      <w:r w:rsidRPr="00CC0208">
        <w:t>{</w:t>
      </w:r>
      <w:proofErr w:type="spellStart"/>
      <w:r w:rsidRPr="00CC0208">
        <w:t>texte_prerequis</w:t>
      </w:r>
      <w:proofErr w:type="spellEnd"/>
      <w:r w:rsidRPr="00CC0208">
        <w:t>}</w:t>
      </w:r>
    </w:p>
    <w:p w14:paraId="65C56F3A" w14:textId="77777777" w:rsidR="00CC0208" w:rsidRDefault="00CC0208" w:rsidP="000B2635">
      <w:pPr>
        <w:pStyle w:val="0-BET-Corps-Texte"/>
        <w:numPr>
          <w:ilvl w:val="0"/>
          <w:numId w:val="0"/>
        </w:numPr>
        <w:ind w:left="1440"/>
      </w:pPr>
    </w:p>
    <w:p w14:paraId="350C1DB1" w14:textId="21702197" w:rsidR="00027705" w:rsidRPr="00A57F78" w:rsidRDefault="00027705" w:rsidP="00C063BE">
      <w:pPr>
        <w:pStyle w:val="0-BET-Corps-Texte"/>
      </w:pPr>
      <w:r w:rsidRPr="00D96C0F">
        <w:t>A ce jour nous a avons reçu </w:t>
      </w:r>
      <w:r w:rsidRPr="00A57F78">
        <w:t>:</w:t>
      </w:r>
    </w:p>
    <w:p w14:paraId="10B89093" w14:textId="77777777" w:rsidR="00233D63" w:rsidRPr="00A57F78" w:rsidRDefault="00233D63" w:rsidP="00233D63">
      <w:pPr>
        <w:pStyle w:val="Corpsdetexte"/>
        <w:rPr>
          <w:color w:val="002060"/>
        </w:rPr>
      </w:pPr>
    </w:p>
    <w:tbl>
      <w:tblPr>
        <w:tblStyle w:val="Grilledutableau"/>
        <w:tblW w:w="9198" w:type="dxa"/>
        <w:tblInd w:w="720" w:type="dxa"/>
        <w:tblLook w:val="04A0" w:firstRow="1" w:lastRow="0" w:firstColumn="1" w:lastColumn="0" w:noHBand="0" w:noVBand="1"/>
      </w:tblPr>
      <w:tblGrid>
        <w:gridCol w:w="2792"/>
        <w:gridCol w:w="700"/>
        <w:gridCol w:w="991"/>
        <w:gridCol w:w="888"/>
        <w:gridCol w:w="3827"/>
      </w:tblGrid>
      <w:tr w:rsidR="00A57F78" w:rsidRPr="00A57F78" w14:paraId="7F82E8AE" w14:textId="1E6B3E82" w:rsidTr="00CC0208">
        <w:tc>
          <w:tcPr>
            <w:tcW w:w="2792" w:type="dxa"/>
          </w:tcPr>
          <w:p w14:paraId="4700E201" w14:textId="2D6CEE3F" w:rsidR="002A667D" w:rsidRPr="00A57F78" w:rsidRDefault="002A667D" w:rsidP="00233D63">
            <w:pPr>
              <w:pStyle w:val="Sansinterligne"/>
              <w:rPr>
                <w:color w:val="002060"/>
              </w:rPr>
            </w:pPr>
            <w:proofErr w:type="spellStart"/>
            <w:r w:rsidRPr="00A57F78">
              <w:rPr>
                <w:color w:val="002060"/>
              </w:rPr>
              <w:t>Titre</w:t>
            </w:r>
            <w:proofErr w:type="spellEnd"/>
          </w:p>
        </w:tc>
        <w:tc>
          <w:tcPr>
            <w:tcW w:w="700" w:type="dxa"/>
          </w:tcPr>
          <w:p w14:paraId="6275A1C2" w14:textId="0D1CEC7C" w:rsidR="002A667D" w:rsidRPr="00A57F78" w:rsidRDefault="002A667D" w:rsidP="00233D63">
            <w:pPr>
              <w:pStyle w:val="Sansinterligne"/>
              <w:rPr>
                <w:color w:val="002060"/>
              </w:rPr>
            </w:pPr>
            <w:r w:rsidRPr="00A57F78">
              <w:rPr>
                <w:color w:val="002060"/>
              </w:rPr>
              <w:t>Date</w:t>
            </w:r>
          </w:p>
        </w:tc>
        <w:tc>
          <w:tcPr>
            <w:tcW w:w="991" w:type="dxa"/>
          </w:tcPr>
          <w:p w14:paraId="55CB76E0" w14:textId="454575AD" w:rsidR="002A667D" w:rsidRPr="00A57F78" w:rsidRDefault="002A667D" w:rsidP="00233D63">
            <w:pPr>
              <w:pStyle w:val="Sansinterligne"/>
              <w:rPr>
                <w:color w:val="002060"/>
              </w:rPr>
            </w:pPr>
            <w:r w:rsidRPr="00A57F78">
              <w:rPr>
                <w:color w:val="002060"/>
              </w:rPr>
              <w:t>Nature</w:t>
            </w:r>
          </w:p>
        </w:tc>
        <w:tc>
          <w:tcPr>
            <w:tcW w:w="888" w:type="dxa"/>
          </w:tcPr>
          <w:p w14:paraId="1054C89C" w14:textId="2F0689EE" w:rsidR="002A667D" w:rsidRPr="00A57F78" w:rsidRDefault="002A667D" w:rsidP="00233D63">
            <w:pPr>
              <w:pStyle w:val="Sansinterligne"/>
              <w:rPr>
                <w:color w:val="002060"/>
              </w:rPr>
            </w:pPr>
            <w:proofErr w:type="spellStart"/>
            <w:r w:rsidRPr="00A57F78">
              <w:rPr>
                <w:color w:val="002060"/>
              </w:rPr>
              <w:t>Nb</w:t>
            </w:r>
            <w:proofErr w:type="spellEnd"/>
            <w:r w:rsidRPr="00A57F78">
              <w:rPr>
                <w:color w:val="002060"/>
              </w:rPr>
              <w:t xml:space="preserve"> Pages</w:t>
            </w:r>
          </w:p>
        </w:tc>
        <w:tc>
          <w:tcPr>
            <w:tcW w:w="3827" w:type="dxa"/>
          </w:tcPr>
          <w:p w14:paraId="1349CFE8" w14:textId="3586FF67" w:rsidR="002A667D" w:rsidRPr="00A57F78" w:rsidRDefault="002A667D" w:rsidP="00233D63">
            <w:pPr>
              <w:pStyle w:val="Sansinterligne"/>
              <w:rPr>
                <w:color w:val="002060"/>
              </w:rPr>
            </w:pPr>
            <w:proofErr w:type="spellStart"/>
            <w:r w:rsidRPr="00A57F78">
              <w:rPr>
                <w:color w:val="002060"/>
              </w:rPr>
              <w:t>Commentaire</w:t>
            </w:r>
            <w:r w:rsidR="00B010AF">
              <w:rPr>
                <w:color w:val="002060"/>
              </w:rPr>
              <w:t>s</w:t>
            </w:r>
            <w:proofErr w:type="spellEnd"/>
          </w:p>
        </w:tc>
      </w:tr>
      <w:tr w:rsidR="009F4CA8" w:rsidRPr="00A57F78" w14:paraId="1B787070" w14:textId="77777777" w:rsidTr="00CC0208">
        <w:tc>
          <w:tcPr>
            <w:tcW w:w="2792" w:type="dxa"/>
          </w:tcPr>
          <w:p w14:paraId="7B232E58" w14:textId="34C7035F" w:rsidR="009F4CA8" w:rsidRPr="009F4CA8" w:rsidRDefault="009F4CA8" w:rsidP="00233D63">
            <w:pPr>
              <w:pStyle w:val="Sansinterligne"/>
              <w:rPr>
                <w:color w:val="002060"/>
                <w:lang w:val="nl-NL"/>
              </w:rPr>
            </w:pPr>
            <w:r w:rsidRPr="009F4CA8">
              <w:rPr>
                <w:color w:val="002060"/>
                <w:lang w:val="nl-NL"/>
              </w:rPr>
              <w:t xml:space="preserve">RAPPORT </w:t>
            </w:r>
            <w:r w:rsidR="000E2B2A">
              <w:rPr>
                <w:color w:val="002060"/>
                <w:lang w:val="nl-NL"/>
              </w:rPr>
              <w:t>GEOTECHNIQUE</w:t>
            </w:r>
          </w:p>
        </w:tc>
        <w:tc>
          <w:tcPr>
            <w:tcW w:w="700" w:type="dxa"/>
          </w:tcPr>
          <w:p w14:paraId="0FB5CEF2" w14:textId="567447E9" w:rsidR="009F4CA8" w:rsidRDefault="009F4CA8" w:rsidP="00233D63">
            <w:pPr>
              <w:pStyle w:val="Sansinterligne"/>
              <w:rPr>
                <w:color w:val="002060"/>
              </w:rPr>
            </w:pPr>
            <w:r>
              <w:rPr>
                <w:color w:val="002060"/>
              </w:rPr>
              <w:t>2023</w:t>
            </w:r>
          </w:p>
        </w:tc>
        <w:tc>
          <w:tcPr>
            <w:tcW w:w="991" w:type="dxa"/>
          </w:tcPr>
          <w:p w14:paraId="4CD0DFD2" w14:textId="5266E424" w:rsidR="009F4CA8" w:rsidRDefault="009F4CA8" w:rsidP="00233D63">
            <w:pPr>
              <w:pStyle w:val="Sansinterligne"/>
              <w:rPr>
                <w:color w:val="002060"/>
              </w:rPr>
            </w:pPr>
            <w:r>
              <w:rPr>
                <w:color w:val="002060"/>
              </w:rPr>
              <w:t>PDF</w:t>
            </w:r>
          </w:p>
        </w:tc>
        <w:tc>
          <w:tcPr>
            <w:tcW w:w="888" w:type="dxa"/>
          </w:tcPr>
          <w:p w14:paraId="04276731" w14:textId="77777777" w:rsidR="009F4CA8" w:rsidRPr="00A57F78" w:rsidRDefault="009F4CA8" w:rsidP="00233D63">
            <w:pPr>
              <w:pStyle w:val="Sansinterligne"/>
              <w:rPr>
                <w:color w:val="002060"/>
              </w:rPr>
            </w:pPr>
          </w:p>
        </w:tc>
        <w:tc>
          <w:tcPr>
            <w:tcW w:w="3827" w:type="dxa"/>
          </w:tcPr>
          <w:p w14:paraId="76AE657D" w14:textId="77777777" w:rsidR="009F4CA8" w:rsidRPr="00A57F78" w:rsidRDefault="009F4CA8" w:rsidP="00233D63">
            <w:pPr>
              <w:pStyle w:val="Sansinterligne"/>
              <w:rPr>
                <w:color w:val="002060"/>
              </w:rPr>
            </w:pPr>
          </w:p>
        </w:tc>
      </w:tr>
      <w:tr w:rsidR="009F4CA8" w:rsidRPr="00A57F78" w14:paraId="3BFD10D0" w14:textId="77777777" w:rsidTr="00CC0208">
        <w:tc>
          <w:tcPr>
            <w:tcW w:w="2792" w:type="dxa"/>
          </w:tcPr>
          <w:p w14:paraId="58EDA1BF" w14:textId="42E568A3" w:rsidR="009F4CA8" w:rsidRDefault="000E2B2A" w:rsidP="00233D63">
            <w:pPr>
              <w:pStyle w:val="Sansinterligne"/>
              <w:rPr>
                <w:color w:val="002060"/>
              </w:rPr>
            </w:pPr>
            <w:r>
              <w:rPr>
                <w:color w:val="002060"/>
              </w:rPr>
              <w:t>DIAGNOSTIC STRUCTURE</w:t>
            </w:r>
          </w:p>
        </w:tc>
        <w:tc>
          <w:tcPr>
            <w:tcW w:w="700" w:type="dxa"/>
          </w:tcPr>
          <w:p w14:paraId="2F630B48" w14:textId="411198FA" w:rsidR="009F4CA8" w:rsidRDefault="000E2B2A" w:rsidP="00233D63">
            <w:pPr>
              <w:pStyle w:val="Sansinterligne"/>
              <w:rPr>
                <w:color w:val="002060"/>
              </w:rPr>
            </w:pPr>
            <w:r>
              <w:rPr>
                <w:color w:val="002060"/>
              </w:rPr>
              <w:t>2023</w:t>
            </w:r>
          </w:p>
        </w:tc>
        <w:tc>
          <w:tcPr>
            <w:tcW w:w="991" w:type="dxa"/>
          </w:tcPr>
          <w:p w14:paraId="05B49C68" w14:textId="487DB25C" w:rsidR="009F4CA8" w:rsidRDefault="000E2B2A" w:rsidP="00233D63">
            <w:pPr>
              <w:pStyle w:val="Sansinterligne"/>
              <w:rPr>
                <w:color w:val="002060"/>
              </w:rPr>
            </w:pPr>
            <w:r>
              <w:rPr>
                <w:color w:val="002060"/>
              </w:rPr>
              <w:t>PDF</w:t>
            </w:r>
          </w:p>
        </w:tc>
        <w:tc>
          <w:tcPr>
            <w:tcW w:w="888" w:type="dxa"/>
          </w:tcPr>
          <w:p w14:paraId="7CE0EDB0" w14:textId="77777777" w:rsidR="009F4CA8" w:rsidRPr="00A57F78" w:rsidRDefault="009F4CA8" w:rsidP="00233D63">
            <w:pPr>
              <w:pStyle w:val="Sansinterligne"/>
              <w:rPr>
                <w:color w:val="002060"/>
              </w:rPr>
            </w:pPr>
          </w:p>
        </w:tc>
        <w:tc>
          <w:tcPr>
            <w:tcW w:w="3827" w:type="dxa"/>
          </w:tcPr>
          <w:p w14:paraId="5C0B63B5" w14:textId="77777777" w:rsidR="009F4CA8" w:rsidRPr="00A57F78" w:rsidRDefault="009F4CA8" w:rsidP="00233D63">
            <w:pPr>
              <w:pStyle w:val="Sansinterligne"/>
              <w:rPr>
                <w:color w:val="002060"/>
              </w:rPr>
            </w:pPr>
          </w:p>
        </w:tc>
      </w:tr>
      <w:tr w:rsidR="00BB0AF6" w:rsidRPr="00A57F78" w14:paraId="572C80E4" w14:textId="77777777" w:rsidTr="00CC0208">
        <w:tc>
          <w:tcPr>
            <w:tcW w:w="2792" w:type="dxa"/>
          </w:tcPr>
          <w:p w14:paraId="43ED82E3" w14:textId="1183178A" w:rsidR="000E2B2A" w:rsidRDefault="000E2B2A" w:rsidP="00233D63">
            <w:pPr>
              <w:pStyle w:val="Sansinterligne"/>
              <w:rPr>
                <w:color w:val="002060"/>
              </w:rPr>
            </w:pPr>
            <w:r>
              <w:rPr>
                <w:color w:val="002060"/>
              </w:rPr>
              <w:t>ETUDE ACOUSTIQUE</w:t>
            </w:r>
          </w:p>
        </w:tc>
        <w:tc>
          <w:tcPr>
            <w:tcW w:w="700" w:type="dxa"/>
          </w:tcPr>
          <w:p w14:paraId="09C32499" w14:textId="6E617E82" w:rsidR="00BB0AF6" w:rsidRDefault="000E2B2A" w:rsidP="00233D63">
            <w:pPr>
              <w:pStyle w:val="Sansinterligne"/>
              <w:rPr>
                <w:color w:val="002060"/>
              </w:rPr>
            </w:pPr>
            <w:r>
              <w:rPr>
                <w:color w:val="002060"/>
              </w:rPr>
              <w:t>2023</w:t>
            </w:r>
          </w:p>
        </w:tc>
        <w:tc>
          <w:tcPr>
            <w:tcW w:w="991" w:type="dxa"/>
          </w:tcPr>
          <w:p w14:paraId="1E5FA4CD" w14:textId="095ED81E" w:rsidR="00BB0AF6" w:rsidRDefault="000E2B2A" w:rsidP="00233D63">
            <w:pPr>
              <w:pStyle w:val="Sansinterligne"/>
              <w:rPr>
                <w:color w:val="002060"/>
              </w:rPr>
            </w:pPr>
            <w:r>
              <w:rPr>
                <w:color w:val="002060"/>
              </w:rPr>
              <w:t>PDF</w:t>
            </w:r>
          </w:p>
        </w:tc>
        <w:tc>
          <w:tcPr>
            <w:tcW w:w="888" w:type="dxa"/>
          </w:tcPr>
          <w:p w14:paraId="56420E2F" w14:textId="77777777" w:rsidR="00BB0AF6" w:rsidRPr="00A57F78" w:rsidRDefault="00BB0AF6" w:rsidP="00233D63">
            <w:pPr>
              <w:pStyle w:val="Sansinterligne"/>
              <w:rPr>
                <w:color w:val="002060"/>
              </w:rPr>
            </w:pPr>
          </w:p>
        </w:tc>
        <w:tc>
          <w:tcPr>
            <w:tcW w:w="3827" w:type="dxa"/>
          </w:tcPr>
          <w:p w14:paraId="3F270661" w14:textId="77777777" w:rsidR="00BB0AF6" w:rsidRPr="00A57F78" w:rsidRDefault="00BB0AF6" w:rsidP="00233D63">
            <w:pPr>
              <w:pStyle w:val="Sansinterligne"/>
              <w:rPr>
                <w:color w:val="002060"/>
              </w:rPr>
            </w:pPr>
          </w:p>
        </w:tc>
      </w:tr>
      <w:tr w:rsidR="00BB0AF6" w:rsidRPr="00A57F78" w14:paraId="309503B2" w14:textId="77777777" w:rsidTr="00CC0208">
        <w:tc>
          <w:tcPr>
            <w:tcW w:w="2792" w:type="dxa"/>
          </w:tcPr>
          <w:p w14:paraId="63B1930F" w14:textId="4B9375DA" w:rsidR="00BB0AF6" w:rsidRDefault="000E2B2A" w:rsidP="00233D63">
            <w:pPr>
              <w:pStyle w:val="Sansinterligne"/>
              <w:rPr>
                <w:color w:val="002060"/>
              </w:rPr>
            </w:pPr>
            <w:r>
              <w:rPr>
                <w:color w:val="002060"/>
              </w:rPr>
              <w:t>ETUDE THERMIQUE</w:t>
            </w:r>
          </w:p>
        </w:tc>
        <w:tc>
          <w:tcPr>
            <w:tcW w:w="700" w:type="dxa"/>
          </w:tcPr>
          <w:p w14:paraId="2E63A322" w14:textId="0C3D38F1" w:rsidR="00BB0AF6" w:rsidRDefault="000E2B2A" w:rsidP="00233D63">
            <w:pPr>
              <w:pStyle w:val="Sansinterligne"/>
              <w:rPr>
                <w:color w:val="002060"/>
              </w:rPr>
            </w:pPr>
            <w:r>
              <w:rPr>
                <w:color w:val="002060"/>
              </w:rPr>
              <w:t>2023</w:t>
            </w:r>
          </w:p>
        </w:tc>
        <w:tc>
          <w:tcPr>
            <w:tcW w:w="991" w:type="dxa"/>
          </w:tcPr>
          <w:p w14:paraId="3F760C6B" w14:textId="0496434F" w:rsidR="00BB0AF6" w:rsidRDefault="000E2B2A" w:rsidP="00233D63">
            <w:pPr>
              <w:pStyle w:val="Sansinterligne"/>
              <w:rPr>
                <w:color w:val="002060"/>
              </w:rPr>
            </w:pPr>
            <w:r>
              <w:rPr>
                <w:color w:val="002060"/>
              </w:rPr>
              <w:t>PDF</w:t>
            </w:r>
          </w:p>
        </w:tc>
        <w:tc>
          <w:tcPr>
            <w:tcW w:w="888" w:type="dxa"/>
          </w:tcPr>
          <w:p w14:paraId="2EC74023" w14:textId="77777777" w:rsidR="00BB0AF6" w:rsidRPr="00A57F78" w:rsidRDefault="00BB0AF6" w:rsidP="00233D63">
            <w:pPr>
              <w:pStyle w:val="Sansinterligne"/>
              <w:rPr>
                <w:color w:val="002060"/>
              </w:rPr>
            </w:pPr>
          </w:p>
        </w:tc>
        <w:tc>
          <w:tcPr>
            <w:tcW w:w="3827" w:type="dxa"/>
          </w:tcPr>
          <w:p w14:paraId="2CF43B55" w14:textId="77777777" w:rsidR="00BB0AF6" w:rsidRPr="00A57F78" w:rsidRDefault="00BB0AF6" w:rsidP="00233D63">
            <w:pPr>
              <w:pStyle w:val="Sansinterligne"/>
              <w:rPr>
                <w:color w:val="002060"/>
              </w:rPr>
            </w:pPr>
          </w:p>
        </w:tc>
      </w:tr>
      <w:tr w:rsidR="009F4CA8" w:rsidRPr="00A57F78" w14:paraId="520CE2BC" w14:textId="77777777" w:rsidTr="00CC0208">
        <w:tc>
          <w:tcPr>
            <w:tcW w:w="2792" w:type="dxa"/>
          </w:tcPr>
          <w:p w14:paraId="777B49D2" w14:textId="704A5396" w:rsidR="009F4CA8" w:rsidRDefault="000E2B2A" w:rsidP="00233D63">
            <w:pPr>
              <w:pStyle w:val="Sansinterligne"/>
              <w:rPr>
                <w:color w:val="002060"/>
              </w:rPr>
            </w:pPr>
            <w:r>
              <w:rPr>
                <w:color w:val="002060"/>
              </w:rPr>
              <w:t>DOSSIER GO</w:t>
            </w:r>
          </w:p>
        </w:tc>
        <w:tc>
          <w:tcPr>
            <w:tcW w:w="700" w:type="dxa"/>
          </w:tcPr>
          <w:p w14:paraId="4FCC0835" w14:textId="233C35B8" w:rsidR="009F4CA8" w:rsidRDefault="000E2B2A" w:rsidP="00233D63">
            <w:pPr>
              <w:pStyle w:val="Sansinterligne"/>
              <w:rPr>
                <w:color w:val="002060"/>
              </w:rPr>
            </w:pPr>
            <w:r>
              <w:rPr>
                <w:color w:val="002060"/>
              </w:rPr>
              <w:t>2023</w:t>
            </w:r>
          </w:p>
        </w:tc>
        <w:tc>
          <w:tcPr>
            <w:tcW w:w="991" w:type="dxa"/>
          </w:tcPr>
          <w:p w14:paraId="6163AA1A" w14:textId="62CB72C1" w:rsidR="009F4CA8" w:rsidRDefault="000E2B2A" w:rsidP="00233D63">
            <w:pPr>
              <w:pStyle w:val="Sansinterligne"/>
              <w:rPr>
                <w:color w:val="002060"/>
              </w:rPr>
            </w:pPr>
            <w:r>
              <w:rPr>
                <w:color w:val="002060"/>
              </w:rPr>
              <w:t>PDF</w:t>
            </w:r>
          </w:p>
        </w:tc>
        <w:tc>
          <w:tcPr>
            <w:tcW w:w="888" w:type="dxa"/>
          </w:tcPr>
          <w:p w14:paraId="478180E9" w14:textId="77777777" w:rsidR="009F4CA8" w:rsidRPr="00A57F78" w:rsidRDefault="009F4CA8" w:rsidP="00233D63">
            <w:pPr>
              <w:pStyle w:val="Sansinterligne"/>
              <w:rPr>
                <w:color w:val="002060"/>
              </w:rPr>
            </w:pPr>
          </w:p>
        </w:tc>
        <w:tc>
          <w:tcPr>
            <w:tcW w:w="3827" w:type="dxa"/>
          </w:tcPr>
          <w:p w14:paraId="4E3B3FD6" w14:textId="77777777" w:rsidR="009F4CA8" w:rsidRPr="00A57F78" w:rsidRDefault="009F4CA8" w:rsidP="00233D63">
            <w:pPr>
              <w:pStyle w:val="Sansinterligne"/>
              <w:rPr>
                <w:color w:val="002060"/>
              </w:rPr>
            </w:pPr>
          </w:p>
        </w:tc>
      </w:tr>
      <w:tr w:rsidR="00BB0AF6" w:rsidRPr="00A57F78" w14:paraId="61D807D0" w14:textId="77777777" w:rsidTr="00CC0208">
        <w:tc>
          <w:tcPr>
            <w:tcW w:w="2792" w:type="dxa"/>
          </w:tcPr>
          <w:p w14:paraId="235FBCF0" w14:textId="6AE4603F" w:rsidR="00BB0AF6" w:rsidRDefault="000E2B2A" w:rsidP="00233D63">
            <w:pPr>
              <w:pStyle w:val="Sansinterligne"/>
              <w:rPr>
                <w:color w:val="002060"/>
              </w:rPr>
            </w:pPr>
            <w:r>
              <w:rPr>
                <w:color w:val="002060"/>
              </w:rPr>
              <w:t xml:space="preserve">DOSSIERS PC </w:t>
            </w:r>
          </w:p>
        </w:tc>
        <w:tc>
          <w:tcPr>
            <w:tcW w:w="700" w:type="dxa"/>
          </w:tcPr>
          <w:p w14:paraId="2AE01982" w14:textId="3A484E49" w:rsidR="00BB0AF6" w:rsidRDefault="000E2B2A" w:rsidP="00233D63">
            <w:pPr>
              <w:pStyle w:val="Sansinterligne"/>
              <w:rPr>
                <w:color w:val="002060"/>
              </w:rPr>
            </w:pPr>
            <w:r>
              <w:rPr>
                <w:color w:val="002060"/>
              </w:rPr>
              <w:t>2023</w:t>
            </w:r>
          </w:p>
        </w:tc>
        <w:tc>
          <w:tcPr>
            <w:tcW w:w="991" w:type="dxa"/>
          </w:tcPr>
          <w:p w14:paraId="723F4D4A" w14:textId="7FA1A083" w:rsidR="00BB0AF6" w:rsidRDefault="000E2B2A" w:rsidP="00233D63">
            <w:pPr>
              <w:pStyle w:val="Sansinterligne"/>
              <w:rPr>
                <w:color w:val="002060"/>
              </w:rPr>
            </w:pPr>
            <w:r>
              <w:rPr>
                <w:color w:val="002060"/>
              </w:rPr>
              <w:t>PDF</w:t>
            </w:r>
          </w:p>
        </w:tc>
        <w:tc>
          <w:tcPr>
            <w:tcW w:w="888" w:type="dxa"/>
          </w:tcPr>
          <w:p w14:paraId="01851183" w14:textId="77777777" w:rsidR="00BB0AF6" w:rsidRPr="00A57F78" w:rsidRDefault="00BB0AF6" w:rsidP="00233D63">
            <w:pPr>
              <w:pStyle w:val="Sansinterligne"/>
              <w:rPr>
                <w:color w:val="002060"/>
              </w:rPr>
            </w:pPr>
          </w:p>
        </w:tc>
        <w:tc>
          <w:tcPr>
            <w:tcW w:w="3827" w:type="dxa"/>
          </w:tcPr>
          <w:p w14:paraId="68FD8B5B" w14:textId="77777777" w:rsidR="00BB0AF6" w:rsidRPr="00A57F78" w:rsidRDefault="00BB0AF6" w:rsidP="00233D63">
            <w:pPr>
              <w:pStyle w:val="Sansinterligne"/>
              <w:rPr>
                <w:color w:val="002060"/>
              </w:rPr>
            </w:pPr>
          </w:p>
        </w:tc>
      </w:tr>
      <w:tr w:rsidR="00BB0AF6" w:rsidRPr="00A57F78" w14:paraId="0FF5308F" w14:textId="77777777" w:rsidTr="00CC0208">
        <w:tc>
          <w:tcPr>
            <w:tcW w:w="2792" w:type="dxa"/>
          </w:tcPr>
          <w:p w14:paraId="1414D71A" w14:textId="531306FB" w:rsidR="00BB0AF6" w:rsidRDefault="000E2B2A" w:rsidP="00BB0AF6">
            <w:pPr>
              <w:pStyle w:val="Sansinterligne"/>
              <w:rPr>
                <w:color w:val="002060"/>
              </w:rPr>
            </w:pPr>
            <w:r>
              <w:rPr>
                <w:color w:val="002060"/>
              </w:rPr>
              <w:t>PLANS ARCHITECTES</w:t>
            </w:r>
          </w:p>
        </w:tc>
        <w:tc>
          <w:tcPr>
            <w:tcW w:w="700" w:type="dxa"/>
          </w:tcPr>
          <w:p w14:paraId="7E8CCF6B" w14:textId="3BF01875" w:rsidR="00BB0AF6" w:rsidRDefault="000E2B2A" w:rsidP="00BB0AF6">
            <w:pPr>
              <w:pStyle w:val="Sansinterligne"/>
              <w:rPr>
                <w:color w:val="002060"/>
              </w:rPr>
            </w:pPr>
            <w:r>
              <w:rPr>
                <w:color w:val="002060"/>
              </w:rPr>
              <w:t>2023</w:t>
            </w:r>
          </w:p>
        </w:tc>
        <w:tc>
          <w:tcPr>
            <w:tcW w:w="991" w:type="dxa"/>
          </w:tcPr>
          <w:p w14:paraId="7AFE26F1" w14:textId="10BFC70C" w:rsidR="00BB0AF6" w:rsidRDefault="000E2B2A" w:rsidP="00BB0AF6">
            <w:pPr>
              <w:pStyle w:val="Sansinterligne"/>
              <w:rPr>
                <w:color w:val="002060"/>
              </w:rPr>
            </w:pPr>
            <w:r>
              <w:rPr>
                <w:color w:val="002060"/>
              </w:rPr>
              <w:t>PDF</w:t>
            </w:r>
          </w:p>
        </w:tc>
        <w:tc>
          <w:tcPr>
            <w:tcW w:w="888" w:type="dxa"/>
          </w:tcPr>
          <w:p w14:paraId="0328DB20" w14:textId="77777777" w:rsidR="00BB0AF6" w:rsidRPr="00A57F78" w:rsidRDefault="00BB0AF6" w:rsidP="00BB0AF6">
            <w:pPr>
              <w:pStyle w:val="Sansinterligne"/>
              <w:rPr>
                <w:color w:val="002060"/>
              </w:rPr>
            </w:pPr>
          </w:p>
        </w:tc>
        <w:tc>
          <w:tcPr>
            <w:tcW w:w="3827" w:type="dxa"/>
          </w:tcPr>
          <w:p w14:paraId="516AF992" w14:textId="77777777" w:rsidR="00BB0AF6" w:rsidRPr="00A57F78" w:rsidRDefault="00BB0AF6" w:rsidP="00BB0AF6">
            <w:pPr>
              <w:pStyle w:val="Sansinterligne"/>
              <w:rPr>
                <w:color w:val="002060"/>
              </w:rPr>
            </w:pPr>
          </w:p>
        </w:tc>
      </w:tr>
      <w:tr w:rsidR="00587BBB" w:rsidRPr="00A57F78" w14:paraId="5020B9CD" w14:textId="77777777" w:rsidTr="00CC0208">
        <w:tc>
          <w:tcPr>
            <w:tcW w:w="2792" w:type="dxa"/>
          </w:tcPr>
          <w:p w14:paraId="733D0400" w14:textId="6FBA3D37" w:rsidR="00587BBB" w:rsidRDefault="00587BBB" w:rsidP="00587BBB">
            <w:pPr>
              <w:pStyle w:val="Sansinterligne"/>
              <w:rPr>
                <w:color w:val="002060"/>
              </w:rPr>
            </w:pPr>
            <w:r>
              <w:rPr>
                <w:color w:val="002060"/>
              </w:rPr>
              <w:t>PLANS EXISTANTS</w:t>
            </w:r>
          </w:p>
        </w:tc>
        <w:tc>
          <w:tcPr>
            <w:tcW w:w="700" w:type="dxa"/>
          </w:tcPr>
          <w:p w14:paraId="06CF78ED" w14:textId="56CB4B62" w:rsidR="00587BBB" w:rsidRDefault="00587BBB" w:rsidP="00587BBB">
            <w:pPr>
              <w:pStyle w:val="Sansinterligne"/>
              <w:rPr>
                <w:color w:val="002060"/>
              </w:rPr>
            </w:pPr>
            <w:r>
              <w:rPr>
                <w:color w:val="002060"/>
              </w:rPr>
              <w:t>2023</w:t>
            </w:r>
          </w:p>
        </w:tc>
        <w:tc>
          <w:tcPr>
            <w:tcW w:w="991" w:type="dxa"/>
          </w:tcPr>
          <w:p w14:paraId="605ED890" w14:textId="5017D7BA" w:rsidR="00587BBB" w:rsidRDefault="00587BBB" w:rsidP="00587BBB">
            <w:pPr>
              <w:pStyle w:val="Sansinterligne"/>
              <w:rPr>
                <w:color w:val="002060"/>
              </w:rPr>
            </w:pPr>
            <w:r>
              <w:rPr>
                <w:color w:val="002060"/>
              </w:rPr>
              <w:t>PDF</w:t>
            </w:r>
          </w:p>
        </w:tc>
        <w:tc>
          <w:tcPr>
            <w:tcW w:w="888" w:type="dxa"/>
          </w:tcPr>
          <w:p w14:paraId="31A6FC8E" w14:textId="77777777" w:rsidR="00587BBB" w:rsidRPr="00A57F78" w:rsidRDefault="00587BBB" w:rsidP="00587BBB">
            <w:pPr>
              <w:pStyle w:val="Sansinterligne"/>
              <w:rPr>
                <w:color w:val="002060"/>
              </w:rPr>
            </w:pPr>
          </w:p>
        </w:tc>
        <w:tc>
          <w:tcPr>
            <w:tcW w:w="3827" w:type="dxa"/>
          </w:tcPr>
          <w:p w14:paraId="6E33B12B" w14:textId="77777777" w:rsidR="00587BBB" w:rsidRPr="00A57F78" w:rsidRDefault="00587BBB" w:rsidP="00587BBB">
            <w:pPr>
              <w:pStyle w:val="Sansinterligne"/>
              <w:rPr>
                <w:color w:val="002060"/>
              </w:rPr>
            </w:pPr>
          </w:p>
        </w:tc>
      </w:tr>
      <w:tr w:rsidR="00587BBB" w:rsidRPr="00A57F78" w14:paraId="29FE7749" w14:textId="77777777" w:rsidTr="00CC0208">
        <w:tc>
          <w:tcPr>
            <w:tcW w:w="2792" w:type="dxa"/>
          </w:tcPr>
          <w:p w14:paraId="73F0F746" w14:textId="05FDDDD4" w:rsidR="00587BBB" w:rsidRDefault="00587BBB" w:rsidP="00587BBB">
            <w:pPr>
              <w:pStyle w:val="Sansinterligne"/>
              <w:rPr>
                <w:color w:val="002060"/>
              </w:rPr>
            </w:pPr>
            <w:r>
              <w:rPr>
                <w:color w:val="002060"/>
              </w:rPr>
              <w:t>ETUDE GEO G2 RPO</w:t>
            </w:r>
          </w:p>
        </w:tc>
        <w:tc>
          <w:tcPr>
            <w:tcW w:w="700" w:type="dxa"/>
          </w:tcPr>
          <w:p w14:paraId="7E4B3BED" w14:textId="191D940F" w:rsidR="00587BBB" w:rsidRDefault="00587BBB" w:rsidP="00587BBB">
            <w:pPr>
              <w:pStyle w:val="Sansinterligne"/>
              <w:rPr>
                <w:color w:val="002060"/>
              </w:rPr>
            </w:pPr>
            <w:r>
              <w:rPr>
                <w:color w:val="002060"/>
              </w:rPr>
              <w:t>2023</w:t>
            </w:r>
          </w:p>
        </w:tc>
        <w:tc>
          <w:tcPr>
            <w:tcW w:w="991" w:type="dxa"/>
          </w:tcPr>
          <w:p w14:paraId="2746EAE9" w14:textId="29547BD2" w:rsidR="00587BBB" w:rsidRDefault="00587BBB" w:rsidP="00587BBB">
            <w:pPr>
              <w:pStyle w:val="Sansinterligne"/>
              <w:rPr>
                <w:color w:val="002060"/>
              </w:rPr>
            </w:pPr>
            <w:r>
              <w:rPr>
                <w:color w:val="002060"/>
              </w:rPr>
              <w:t>PDF</w:t>
            </w:r>
          </w:p>
        </w:tc>
        <w:tc>
          <w:tcPr>
            <w:tcW w:w="888" w:type="dxa"/>
          </w:tcPr>
          <w:p w14:paraId="66AEB134" w14:textId="77777777" w:rsidR="00587BBB" w:rsidRPr="00A57F78" w:rsidRDefault="00587BBB" w:rsidP="00587BBB">
            <w:pPr>
              <w:pStyle w:val="Sansinterligne"/>
              <w:rPr>
                <w:color w:val="002060"/>
              </w:rPr>
            </w:pPr>
          </w:p>
        </w:tc>
        <w:tc>
          <w:tcPr>
            <w:tcW w:w="3827" w:type="dxa"/>
          </w:tcPr>
          <w:p w14:paraId="56D0F972" w14:textId="77777777" w:rsidR="00587BBB" w:rsidRPr="00A57F78" w:rsidRDefault="00587BBB" w:rsidP="00587BBB">
            <w:pPr>
              <w:pStyle w:val="Sansinterligne"/>
              <w:rPr>
                <w:color w:val="002060"/>
              </w:rPr>
            </w:pPr>
          </w:p>
        </w:tc>
      </w:tr>
    </w:tbl>
    <w:p w14:paraId="61A12775" w14:textId="4D012D5D" w:rsidR="00027705" w:rsidRPr="00A57F78" w:rsidRDefault="00027705" w:rsidP="0073452C">
      <w:pPr>
        <w:tabs>
          <w:tab w:val="left" w:pos="8908"/>
        </w:tabs>
        <w:rPr>
          <w:rFonts w:cs="Times New Roman"/>
          <w:color w:val="002060"/>
          <w:szCs w:val="24"/>
        </w:rPr>
      </w:pPr>
    </w:p>
    <w:p w14:paraId="41362DA4" w14:textId="77777777" w:rsidR="002A667D" w:rsidRDefault="002A667D" w:rsidP="0073452C">
      <w:pPr>
        <w:tabs>
          <w:tab w:val="left" w:pos="8908"/>
        </w:tabs>
        <w:rPr>
          <w:rFonts w:cs="Times New Roman"/>
          <w:color w:val="002060"/>
          <w:szCs w:val="24"/>
        </w:rPr>
      </w:pPr>
    </w:p>
    <w:bookmarkEnd w:id="3"/>
    <w:bookmarkEnd w:id="4"/>
    <w:p w14:paraId="1D537D88" w14:textId="0FF0F30C" w:rsidR="005549EA" w:rsidRDefault="005549EA" w:rsidP="005549EA">
      <w:pPr>
        <w:tabs>
          <w:tab w:val="left" w:pos="8908"/>
        </w:tabs>
        <w:spacing w:before="0" w:after="0"/>
        <w:ind w:left="0" w:right="0"/>
      </w:pPr>
      <w:r>
        <w:br w:type="page"/>
      </w:r>
    </w:p>
    <w:p w14:paraId="29A8CC3B" w14:textId="77777777" w:rsidR="004A75A9" w:rsidRDefault="004A75A9" w:rsidP="005549EA">
      <w:pPr>
        <w:tabs>
          <w:tab w:val="left" w:pos="8908"/>
        </w:tabs>
        <w:spacing w:before="0" w:after="0"/>
        <w:ind w:left="0" w:right="0"/>
      </w:pPr>
    </w:p>
    <w:p w14:paraId="4DB92487" w14:textId="54494D0E" w:rsidR="009007F2" w:rsidRDefault="009007F2" w:rsidP="00B871F2">
      <w:pPr>
        <w:pStyle w:val="0-BET-Titre-1"/>
      </w:pPr>
      <w:bookmarkStart w:id="5" w:name="_Toc135747598"/>
      <w:bookmarkStart w:id="6" w:name="_Hlk122530551"/>
      <w:r w:rsidRPr="00D50404">
        <w:t>Prestations</w:t>
      </w:r>
      <w:bookmarkEnd w:id="5"/>
    </w:p>
    <w:p w14:paraId="35C27139" w14:textId="77777777" w:rsidR="004221D5" w:rsidRPr="00566A4B" w:rsidRDefault="004221D5" w:rsidP="004221D5">
      <w:pPr>
        <w:pStyle w:val="0-BET-Titre-1"/>
        <w:numPr>
          <w:ilvl w:val="0"/>
          <w:numId w:val="0"/>
        </w:numPr>
      </w:pPr>
      <w:r w:rsidRPr="00566A4B">
        <w:t>{#</w:t>
      </w:r>
      <w:proofErr w:type="spellStart"/>
      <w:proofErr w:type="gramStart"/>
      <w:r w:rsidRPr="00566A4B">
        <w:t>prestationslist</w:t>
      </w:r>
      <w:proofErr w:type="spellEnd"/>
      <w:proofErr w:type="gramEnd"/>
      <w:r w:rsidRPr="00566A4B">
        <w:t>}</w:t>
      </w:r>
    </w:p>
    <w:p w14:paraId="443599A2" w14:textId="77777777" w:rsidR="004221D5" w:rsidRPr="004221D5" w:rsidRDefault="004221D5" w:rsidP="004221D5">
      <w:pPr>
        <w:pStyle w:val="Corpsdetexte"/>
      </w:pPr>
    </w:p>
    <w:p w14:paraId="438655AF" w14:textId="4218BA4F" w:rsidR="009007F2" w:rsidRPr="00AA0C6B" w:rsidRDefault="004221D5" w:rsidP="00AA0C6B">
      <w:pPr>
        <w:pStyle w:val="0-BET-Titre-2"/>
      </w:pPr>
      <w:bookmarkStart w:id="7" w:name="_Hlk122530538"/>
      <w:bookmarkEnd w:id="6"/>
      <w:r w:rsidRPr="00AA0C6B">
        <w:t>{titre}</w:t>
      </w:r>
      <w:r w:rsidR="002F7BC7" w:rsidRPr="00AA0C6B">
        <w:br/>
      </w:r>
    </w:p>
    <w:bookmarkEnd w:id="7"/>
    <w:p w14:paraId="26988596" w14:textId="21370A9F" w:rsidR="002F7BC7" w:rsidRPr="002F7BC7" w:rsidRDefault="00566A4B" w:rsidP="004221D5">
      <w:pPr>
        <w:pStyle w:val="0-BET-Titre-1"/>
        <w:numPr>
          <w:ilvl w:val="0"/>
          <w:numId w:val="34"/>
        </w:numPr>
      </w:pPr>
      <w:r>
        <w:t xml:space="preserve">{texte} </w:t>
      </w:r>
      <w:r>
        <w:br/>
      </w:r>
    </w:p>
    <w:p w14:paraId="27314400" w14:textId="49B9D7CF" w:rsidR="00756D76" w:rsidRPr="00845228" w:rsidRDefault="00845228" w:rsidP="00845228">
      <w:pPr>
        <w:pStyle w:val="Corpsdetexte"/>
        <w:rPr>
          <w:color w:val="000000" w:themeColor="text1"/>
        </w:rPr>
      </w:pPr>
      <w:r w:rsidRPr="00845228">
        <w:rPr>
          <w:color w:val="000000" w:themeColor="text1"/>
        </w:rPr>
        <w:t>{/</w:t>
      </w:r>
      <w:proofErr w:type="spellStart"/>
      <w:proofErr w:type="gramStart"/>
      <w:r w:rsidRPr="00845228">
        <w:rPr>
          <w:color w:val="000000" w:themeColor="text1"/>
        </w:rPr>
        <w:t>prestationslist</w:t>
      </w:r>
      <w:proofErr w:type="spellEnd"/>
      <w:proofErr w:type="gramEnd"/>
      <w:r w:rsidRPr="00845228">
        <w:rPr>
          <w:color w:val="000000" w:themeColor="text1"/>
        </w:rPr>
        <w:t>}</w:t>
      </w:r>
    </w:p>
    <w:p w14:paraId="66F4CF11" w14:textId="77777777" w:rsidR="00AD2403" w:rsidRDefault="00AD2403" w:rsidP="00756D76">
      <w:pPr>
        <w:spacing w:before="0" w:after="0" w:line="360" w:lineRule="auto"/>
        <w:ind w:right="141"/>
        <w:contextualSpacing/>
        <w:rPr>
          <w:rFonts w:ascii="Wingdings" w:eastAsia="Wingdings" w:hAnsi="Wingdings"/>
          <w:color w:val="1F3864"/>
          <w:sz w:val="22"/>
          <w:szCs w:val="22"/>
        </w:rPr>
      </w:pPr>
    </w:p>
    <w:p w14:paraId="428FDE0A" w14:textId="77777777" w:rsidR="00AD2403" w:rsidRDefault="00AD2403" w:rsidP="00756D76">
      <w:pPr>
        <w:spacing w:before="0" w:after="0" w:line="360" w:lineRule="auto"/>
        <w:ind w:right="141"/>
        <w:contextualSpacing/>
        <w:rPr>
          <w:rFonts w:ascii="Wingdings" w:eastAsia="Wingdings" w:hAnsi="Wingdings"/>
          <w:color w:val="1F3864"/>
          <w:sz w:val="22"/>
          <w:szCs w:val="22"/>
        </w:rPr>
      </w:pPr>
    </w:p>
    <w:p w14:paraId="2CF3704B" w14:textId="77777777" w:rsidR="00AD2403" w:rsidRPr="001609B7" w:rsidRDefault="00AD2403" w:rsidP="00756D76">
      <w:pPr>
        <w:spacing w:before="0" w:after="0" w:line="360" w:lineRule="auto"/>
        <w:ind w:right="141"/>
        <w:contextualSpacing/>
        <w:rPr>
          <w:rFonts w:ascii="Wingdings" w:eastAsia="Wingdings" w:hAnsi="Wingdings"/>
          <w:color w:val="1F3864"/>
          <w:sz w:val="22"/>
          <w:szCs w:val="22"/>
        </w:rPr>
      </w:pPr>
    </w:p>
    <w:p w14:paraId="207425C5" w14:textId="77777777" w:rsidR="00952E3C" w:rsidRDefault="00952E3C" w:rsidP="009D1AA1">
      <w:pPr>
        <w:pStyle w:val="Corpsdetexte"/>
        <w:ind w:left="0"/>
      </w:pPr>
    </w:p>
    <w:p w14:paraId="42FC25EA" w14:textId="77777777" w:rsidR="009D1AA1" w:rsidRDefault="009D1AA1" w:rsidP="009D1AA1">
      <w:pPr>
        <w:pStyle w:val="Corpsdetexte"/>
        <w:ind w:left="0"/>
      </w:pPr>
    </w:p>
    <w:p w14:paraId="02D44691" w14:textId="77777777" w:rsidR="002F7BC7" w:rsidRDefault="002F7BC7">
      <w:pPr>
        <w:spacing w:before="0" w:after="0"/>
        <w:ind w:left="0" w:right="0"/>
        <w:rPr>
          <w:color w:val="002060"/>
          <w:sz w:val="22"/>
          <w:szCs w:val="22"/>
        </w:rPr>
      </w:pPr>
      <w:bookmarkStart w:id="8" w:name="_Ref122431839"/>
      <w:bookmarkStart w:id="9" w:name="_Toc135747602"/>
      <w:r>
        <w:rPr>
          <w:color w:val="002060"/>
          <w:sz w:val="22"/>
          <w:szCs w:val="22"/>
        </w:rPr>
        <w:br w:type="page"/>
      </w:r>
    </w:p>
    <w:p w14:paraId="612FD0D5" w14:textId="6DCD94D9" w:rsidR="00D761F6" w:rsidRPr="0001452A" w:rsidRDefault="00D761F6" w:rsidP="00B871F2">
      <w:pPr>
        <w:pStyle w:val="0-BET-Titre-1"/>
      </w:pPr>
      <w:r w:rsidRPr="0001452A">
        <w:lastRenderedPageBreak/>
        <w:t>Livrables</w:t>
      </w:r>
      <w:bookmarkEnd w:id="8"/>
      <w:bookmarkEnd w:id="9"/>
    </w:p>
    <w:p w14:paraId="37EEEFCD" w14:textId="617EFAE3" w:rsidR="002A5029" w:rsidRPr="0001452A" w:rsidRDefault="00631CE8" w:rsidP="00C063BE">
      <w:pPr>
        <w:pStyle w:val="Paragraphedeliste"/>
        <w:framePr w:wrap="around"/>
      </w:pPr>
      <w:r w:rsidRPr="0001452A">
        <w:t>Phase 1 </w:t>
      </w:r>
      <w:r w:rsidR="00AF4DD4" w:rsidRPr="0001452A">
        <w:t>–</w:t>
      </w:r>
      <w:r w:rsidRPr="0001452A">
        <w:t xml:space="preserve"> </w:t>
      </w:r>
      <w:bookmarkStart w:id="10" w:name="_Hlk124331789"/>
      <w:r w:rsidR="00DE3480">
        <w:t xml:space="preserve">IN-SITU </w:t>
      </w:r>
      <w:r w:rsidR="00C84D85" w:rsidRPr="0001452A">
        <w:t>comprenant</w:t>
      </w:r>
      <w:r w:rsidR="00D50404" w:rsidRPr="0001452A">
        <w:t> :</w:t>
      </w:r>
    </w:p>
    <w:p w14:paraId="3D922A18" w14:textId="3C51DC1D" w:rsidR="00C21F5D" w:rsidRDefault="00C21F5D" w:rsidP="00C21F5D">
      <w:pPr>
        <w:pStyle w:val="Corpsdetexte"/>
        <w:numPr>
          <w:ilvl w:val="0"/>
          <w:numId w:val="23"/>
        </w:numPr>
        <w:ind w:left="1985"/>
        <w:rPr>
          <w:color w:val="002060"/>
        </w:rPr>
      </w:pPr>
      <w:r w:rsidRPr="00C21F5D">
        <w:rPr>
          <w:color w:val="002060"/>
        </w:rPr>
        <w:t>Déplacement d’un</w:t>
      </w:r>
      <w:r w:rsidR="002A1D7B">
        <w:rPr>
          <w:color w:val="002060"/>
        </w:rPr>
        <w:t>e équipe d’</w:t>
      </w:r>
      <w:r w:rsidRPr="00C21F5D">
        <w:rPr>
          <w:color w:val="002060"/>
        </w:rPr>
        <w:t>ingénieur</w:t>
      </w:r>
      <w:r w:rsidR="002A1D7B">
        <w:rPr>
          <w:color w:val="002060"/>
        </w:rPr>
        <w:t>s</w:t>
      </w:r>
      <w:r w:rsidRPr="00C21F5D">
        <w:rPr>
          <w:color w:val="002060"/>
        </w:rPr>
        <w:t xml:space="preserve"> sur site afin d’effectuer un repérage visuel</w:t>
      </w:r>
    </w:p>
    <w:p w14:paraId="37C26332" w14:textId="77777777" w:rsidR="000B2635" w:rsidRDefault="000B2635" w:rsidP="000B2635">
      <w:pPr>
        <w:pStyle w:val="Corpsdetexte"/>
        <w:ind w:left="1985"/>
        <w:rPr>
          <w:color w:val="002060"/>
        </w:rPr>
      </w:pPr>
    </w:p>
    <w:p w14:paraId="385F4A01" w14:textId="77777777" w:rsidR="00C21F5D" w:rsidRPr="00C21F5D" w:rsidRDefault="00C21F5D" w:rsidP="00C21F5D">
      <w:pPr>
        <w:pStyle w:val="Corpsdetexte"/>
        <w:numPr>
          <w:ilvl w:val="0"/>
          <w:numId w:val="23"/>
        </w:numPr>
        <w:ind w:left="1985"/>
        <w:rPr>
          <w:color w:val="002060"/>
        </w:rPr>
      </w:pPr>
      <w:r w:rsidRPr="00C21F5D">
        <w:rPr>
          <w:color w:val="002060"/>
        </w:rPr>
        <w:t>Identification du schéma mécanique de l’ouvrage et sa composition globale</w:t>
      </w:r>
    </w:p>
    <w:p w14:paraId="14AAD532" w14:textId="42581E9E" w:rsidR="00C21F5D" w:rsidRPr="00C21F5D" w:rsidRDefault="00C21F5D" w:rsidP="00C21F5D">
      <w:pPr>
        <w:pStyle w:val="Corpsdetexte"/>
        <w:numPr>
          <w:ilvl w:val="0"/>
          <w:numId w:val="23"/>
        </w:numPr>
        <w:ind w:left="1985"/>
        <w:rPr>
          <w:color w:val="002060"/>
        </w:rPr>
      </w:pPr>
      <w:r w:rsidRPr="00C21F5D">
        <w:rPr>
          <w:color w:val="002060"/>
        </w:rPr>
        <w:t>Reportage photographique</w:t>
      </w:r>
    </w:p>
    <w:p w14:paraId="41299D60" w14:textId="77777777" w:rsidR="00B26B79" w:rsidRPr="00B26B79" w:rsidRDefault="00B26B79" w:rsidP="00B26B79">
      <w:pPr>
        <w:pStyle w:val="Corpsdetexte"/>
      </w:pPr>
    </w:p>
    <w:p w14:paraId="2B930160" w14:textId="7CCC87C3" w:rsidR="0001452A" w:rsidRDefault="008E3B7A" w:rsidP="00C063BE">
      <w:pPr>
        <w:pStyle w:val="Paragraphedeliste"/>
        <w:framePr w:wrap="around"/>
      </w:pPr>
      <w:r>
        <w:t>Phase 2 – DOSSIER DE CONSULTATION DES ENTREPRISES : dossier comprenant :</w:t>
      </w:r>
    </w:p>
    <w:p w14:paraId="1842250C" w14:textId="302FF2BF" w:rsidR="00AD7F56" w:rsidRDefault="008E3B7A" w:rsidP="00651C5F">
      <w:pPr>
        <w:pStyle w:val="Corpsdetexte"/>
        <w:numPr>
          <w:ilvl w:val="0"/>
          <w:numId w:val="23"/>
        </w:numPr>
        <w:ind w:left="1985"/>
        <w:rPr>
          <w:color w:val="002060"/>
        </w:rPr>
      </w:pPr>
      <w:r w:rsidRPr="000E2B2A">
        <w:rPr>
          <w:color w:val="002060"/>
        </w:rPr>
        <w:t>Pièces techniques et graphiques</w:t>
      </w:r>
    </w:p>
    <w:p w14:paraId="7EC64BA5" w14:textId="77777777" w:rsidR="00C21F5D" w:rsidRDefault="00C21F5D" w:rsidP="00C21F5D">
      <w:pPr>
        <w:pStyle w:val="Corpsdetexte"/>
        <w:rPr>
          <w:color w:val="002060"/>
        </w:rPr>
      </w:pPr>
    </w:p>
    <w:bookmarkEnd w:id="10"/>
    <w:p w14:paraId="357A20E5" w14:textId="77777777" w:rsidR="00146B3B" w:rsidRPr="008E3B7A" w:rsidRDefault="00146B3B" w:rsidP="0001452A">
      <w:pPr>
        <w:pStyle w:val="Corpsdetexte"/>
      </w:pPr>
    </w:p>
    <w:p w14:paraId="1210C0EF" w14:textId="352FF900" w:rsidR="00D761F6" w:rsidRPr="0001452A" w:rsidRDefault="00D761F6" w:rsidP="00B871F2">
      <w:pPr>
        <w:pStyle w:val="0-BET-Titre-1"/>
      </w:pPr>
      <w:bookmarkStart w:id="11" w:name="_Toc135747603"/>
      <w:r w:rsidRPr="0001452A">
        <w:t>Coût de la mission</w:t>
      </w:r>
      <w:bookmarkEnd w:id="11"/>
    </w:p>
    <w:p w14:paraId="62E78783" w14:textId="5198A177" w:rsidR="003E0623" w:rsidRDefault="003E05ED" w:rsidP="00C063BE">
      <w:pPr>
        <w:pStyle w:val="0-BET-Corps-Texte"/>
      </w:pPr>
      <w:r w:rsidRPr="0001452A">
        <w:t>Afin de vous assister et de vous proposer le meilleur service, notre offre technique est portée à :</w:t>
      </w:r>
      <w:r w:rsidR="000F73F5" w:rsidRPr="00A57F78">
        <w:t xml:space="preserve"> </w:t>
      </w:r>
    </w:p>
    <w:tbl>
      <w:tblPr>
        <w:tblStyle w:val="Tableausimple4"/>
        <w:tblpPr w:leftFromText="141" w:rightFromText="141" w:vertAnchor="text" w:horzAnchor="margin" w:tblpX="122" w:tblpY="518"/>
        <w:tblW w:w="10201" w:type="dxa"/>
        <w:tblBorders>
          <w:top w:val="single" w:sz="4" w:space="0" w:color="auto"/>
          <w:left w:val="single" w:sz="4" w:space="0" w:color="auto"/>
          <w:bottom w:val="single" w:sz="4" w:space="0" w:color="auto"/>
          <w:right w:val="single" w:sz="4" w:space="0" w:color="auto"/>
        </w:tblBorders>
        <w:tblLayout w:type="fixed"/>
        <w:tblLook w:val="0600" w:firstRow="0" w:lastRow="0" w:firstColumn="0" w:lastColumn="0" w:noHBand="1" w:noVBand="1"/>
      </w:tblPr>
      <w:tblGrid>
        <w:gridCol w:w="3823"/>
        <w:gridCol w:w="1842"/>
        <w:gridCol w:w="2268"/>
        <w:gridCol w:w="2268"/>
      </w:tblGrid>
      <w:tr w:rsidR="002B2D43" w14:paraId="4E6A352F" w14:textId="77777777" w:rsidTr="006737B2">
        <w:trPr>
          <w:trHeight w:val="558"/>
        </w:trPr>
        <w:tc>
          <w:tcPr>
            <w:tcW w:w="3823" w:type="dxa"/>
            <w:shd w:val="clear" w:color="auto" w:fill="FFFFFF" w:themeFill="background1"/>
            <w:vAlign w:val="center"/>
          </w:tcPr>
          <w:p w14:paraId="086D263E" w14:textId="77777777" w:rsidR="00F26A48" w:rsidRPr="002B2D43" w:rsidRDefault="00F26A48" w:rsidP="006737B2">
            <w:pPr>
              <w:tabs>
                <w:tab w:val="left" w:pos="8908"/>
              </w:tabs>
              <w:spacing w:before="0" w:after="0"/>
              <w:ind w:left="0"/>
              <w:rPr>
                <w:rFonts w:asciiTheme="majorHAnsi" w:eastAsiaTheme="minorEastAsia" w:hAnsiTheme="majorHAnsi" w:cs="Century Gothic"/>
                <w:b/>
                <w:color w:val="000000"/>
                <w:kern w:val="0"/>
                <w:sz w:val="24"/>
              </w:rPr>
            </w:pPr>
            <w:r w:rsidRPr="002B2D43">
              <w:rPr>
                <w:rFonts w:asciiTheme="majorHAnsi" w:eastAsiaTheme="minorEastAsia" w:hAnsiTheme="majorHAnsi" w:cs="Century Gothic"/>
                <w:b/>
                <w:color w:val="000000"/>
                <w:kern w:val="0"/>
                <w:sz w:val="24"/>
              </w:rPr>
              <w:t>Intitulé</w:t>
            </w:r>
          </w:p>
        </w:tc>
        <w:tc>
          <w:tcPr>
            <w:tcW w:w="1842" w:type="dxa"/>
            <w:shd w:val="clear" w:color="auto" w:fill="FFFFFF" w:themeFill="background1"/>
            <w:vAlign w:val="center"/>
          </w:tcPr>
          <w:p w14:paraId="5E60D105" w14:textId="77777777" w:rsidR="00F26A48" w:rsidRPr="002B2D43" w:rsidRDefault="00F26A48" w:rsidP="006737B2">
            <w:pPr>
              <w:tabs>
                <w:tab w:val="left" w:pos="8908"/>
              </w:tabs>
              <w:spacing w:before="0" w:after="0"/>
              <w:ind w:left="0"/>
              <w:rPr>
                <w:rFonts w:asciiTheme="majorHAnsi" w:eastAsiaTheme="minorEastAsia" w:hAnsiTheme="majorHAnsi" w:cs="Century Gothic"/>
                <w:b/>
                <w:color w:val="000000"/>
                <w:kern w:val="0"/>
                <w:sz w:val="24"/>
              </w:rPr>
            </w:pPr>
            <w:proofErr w:type="gramStart"/>
            <w:r w:rsidRPr="002B2D43">
              <w:rPr>
                <w:rFonts w:asciiTheme="majorHAnsi" w:eastAsiaTheme="minorEastAsia" w:hAnsiTheme="majorHAnsi" w:cs="Century Gothic"/>
                <w:b/>
                <w:color w:val="000000"/>
                <w:kern w:val="0"/>
                <w:sz w:val="24"/>
              </w:rPr>
              <w:t>U(</w:t>
            </w:r>
            <w:proofErr w:type="gramEnd"/>
            <w:r w:rsidRPr="002B2D43">
              <w:rPr>
                <w:rFonts w:asciiTheme="majorHAnsi" w:eastAsiaTheme="minorEastAsia" w:hAnsiTheme="majorHAnsi" w:cs="Century Gothic"/>
                <w:b/>
                <w:color w:val="000000"/>
                <w:kern w:val="0"/>
                <w:sz w:val="24"/>
              </w:rPr>
              <w:t>j/</w:t>
            </w:r>
            <w:proofErr w:type="spellStart"/>
            <w:r w:rsidRPr="002B2D43">
              <w:rPr>
                <w:rFonts w:asciiTheme="majorHAnsi" w:eastAsiaTheme="minorEastAsia" w:hAnsiTheme="majorHAnsi" w:cs="Century Gothic"/>
                <w:b/>
                <w:color w:val="000000"/>
                <w:kern w:val="0"/>
                <w:sz w:val="24"/>
              </w:rPr>
              <w:t>ens</w:t>
            </w:r>
            <w:proofErr w:type="spellEnd"/>
            <w:r w:rsidRPr="002B2D43">
              <w:rPr>
                <w:rFonts w:asciiTheme="majorHAnsi" w:eastAsiaTheme="minorEastAsia" w:hAnsiTheme="majorHAnsi" w:cs="Century Gothic"/>
                <w:b/>
                <w:color w:val="000000"/>
                <w:kern w:val="0"/>
                <w:sz w:val="24"/>
              </w:rPr>
              <w:t>)</w:t>
            </w:r>
          </w:p>
        </w:tc>
        <w:tc>
          <w:tcPr>
            <w:tcW w:w="2268" w:type="dxa"/>
            <w:shd w:val="clear" w:color="auto" w:fill="FFFFFF" w:themeFill="background1"/>
            <w:vAlign w:val="center"/>
          </w:tcPr>
          <w:p w14:paraId="433F8502" w14:textId="77777777" w:rsidR="00F26A48" w:rsidRPr="002B2D43" w:rsidRDefault="00F26A48" w:rsidP="006737B2">
            <w:pPr>
              <w:tabs>
                <w:tab w:val="left" w:pos="8908"/>
              </w:tabs>
              <w:spacing w:before="0" w:after="0"/>
              <w:ind w:left="0"/>
              <w:rPr>
                <w:rFonts w:asciiTheme="majorHAnsi" w:eastAsiaTheme="minorEastAsia" w:hAnsiTheme="majorHAnsi" w:cs="Century Gothic"/>
                <w:b/>
                <w:color w:val="000000"/>
                <w:kern w:val="0"/>
                <w:sz w:val="24"/>
              </w:rPr>
            </w:pPr>
            <w:r w:rsidRPr="002B2D43">
              <w:rPr>
                <w:rFonts w:asciiTheme="majorHAnsi" w:eastAsiaTheme="minorEastAsia" w:hAnsiTheme="majorHAnsi" w:cs="Century Gothic"/>
                <w:b/>
                <w:color w:val="000000"/>
                <w:kern w:val="0"/>
                <w:sz w:val="24"/>
              </w:rPr>
              <w:t>Taux</w:t>
            </w:r>
          </w:p>
        </w:tc>
        <w:tc>
          <w:tcPr>
            <w:tcW w:w="2268" w:type="dxa"/>
            <w:shd w:val="clear" w:color="auto" w:fill="FFFFFF" w:themeFill="background1"/>
            <w:vAlign w:val="center"/>
          </w:tcPr>
          <w:p w14:paraId="76DE6F8C" w14:textId="6E9E7150" w:rsidR="00F26A48" w:rsidRPr="002B2D43" w:rsidRDefault="00F26A48" w:rsidP="006737B2">
            <w:pPr>
              <w:tabs>
                <w:tab w:val="left" w:pos="8908"/>
              </w:tabs>
              <w:spacing w:before="0" w:after="0"/>
              <w:ind w:left="0"/>
              <w:rPr>
                <w:rFonts w:asciiTheme="majorHAnsi" w:eastAsiaTheme="minorEastAsia" w:hAnsiTheme="majorHAnsi" w:cs="Century Gothic"/>
                <w:b/>
                <w:color w:val="000000"/>
                <w:kern w:val="0"/>
                <w:sz w:val="24"/>
              </w:rPr>
            </w:pPr>
            <w:r w:rsidRPr="002B2D43">
              <w:rPr>
                <w:rFonts w:asciiTheme="majorHAnsi" w:hAnsiTheme="majorHAnsi" w:cs="Arial"/>
                <w:b/>
                <w:color w:val="4D5156"/>
                <w:sz w:val="24"/>
                <w:szCs w:val="21"/>
                <w:shd w:val="clear" w:color="auto" w:fill="FFFFFF"/>
              </w:rPr>
              <w:t>€</w:t>
            </w:r>
          </w:p>
        </w:tc>
      </w:tr>
      <w:tr w:rsidR="002B2D43" w14:paraId="6CC5ED5B" w14:textId="77777777" w:rsidTr="006737B2">
        <w:trPr>
          <w:trHeight w:val="511"/>
        </w:trPr>
        <w:tc>
          <w:tcPr>
            <w:tcW w:w="3823" w:type="dxa"/>
            <w:shd w:val="clear" w:color="auto" w:fill="E3EDF9"/>
          </w:tcPr>
          <w:p w14:paraId="6AC071B5" w14:textId="77777777" w:rsidR="002B2D43" w:rsidRDefault="00F26A48" w:rsidP="006737B2">
            <w:pPr>
              <w:tabs>
                <w:tab w:val="left" w:pos="8908"/>
              </w:tabs>
              <w:spacing w:before="0" w:after="0"/>
              <w:ind w:left="0"/>
              <w:jc w:val="both"/>
              <w:rPr>
                <w:rFonts w:eastAsiaTheme="minorEastAsia" w:cs="Century Gothic"/>
                <w:bCs/>
                <w:color w:val="000000"/>
                <w:kern w:val="0"/>
              </w:rPr>
            </w:pPr>
            <w:r>
              <w:rPr>
                <w:rFonts w:eastAsiaTheme="minorEastAsia" w:cs="Century Gothic"/>
                <w:color w:val="000000"/>
                <w:kern w:val="0"/>
              </w:rPr>
              <w:t>{#</w:t>
            </w:r>
            <w:proofErr w:type="spellStart"/>
            <w:r>
              <w:rPr>
                <w:rFonts w:eastAsiaTheme="minorEastAsia" w:cs="Century Gothic"/>
                <w:color w:val="000000"/>
                <w:kern w:val="0"/>
              </w:rPr>
              <w:t>prestation</w:t>
            </w:r>
            <w:r w:rsidRPr="007D366B">
              <w:rPr>
                <w:rFonts w:eastAsiaTheme="minorEastAsia" w:cs="Century Gothic"/>
                <w:color w:val="000000"/>
                <w:kern w:val="0"/>
              </w:rPr>
              <w:t>slist</w:t>
            </w:r>
            <w:proofErr w:type="spellEnd"/>
            <w:r w:rsidRPr="007D366B">
              <w:rPr>
                <w:rFonts w:eastAsiaTheme="minorEastAsia" w:cs="Century Gothic"/>
                <w:color w:val="000000"/>
                <w:kern w:val="0"/>
              </w:rPr>
              <w:t>}</w:t>
            </w:r>
          </w:p>
          <w:p w14:paraId="5B87387E" w14:textId="78E8E949" w:rsidR="00F26A48" w:rsidRPr="002B2D43" w:rsidRDefault="00F26A48" w:rsidP="006C3213">
            <w:pPr>
              <w:pStyle w:val="Paragraphedeliste"/>
              <w:framePr w:hSpace="0" w:wrap="auto" w:vAnchor="margin" w:hAnchor="text" w:xAlign="left" w:yAlign="inline"/>
            </w:pPr>
            <w:r w:rsidRPr="002B2D43">
              <w:t>{titre}</w:t>
            </w:r>
          </w:p>
          <w:p w14:paraId="6D8F339B" w14:textId="77777777" w:rsidR="00F26A48" w:rsidRPr="007D366B" w:rsidRDefault="00F26A48" w:rsidP="006737B2">
            <w:pPr>
              <w:tabs>
                <w:tab w:val="left" w:pos="8908"/>
              </w:tabs>
              <w:spacing w:before="0" w:after="0"/>
              <w:ind w:left="0"/>
              <w:jc w:val="both"/>
              <w:rPr>
                <w:rFonts w:eastAsiaTheme="minorEastAsia" w:cs="Century Gothic"/>
                <w:bCs/>
                <w:color w:val="000000"/>
                <w:kern w:val="0"/>
              </w:rPr>
            </w:pPr>
            <w:r w:rsidRPr="007D366B">
              <w:rPr>
                <w:rFonts w:eastAsiaTheme="minorEastAsia" w:cs="Century Gothic"/>
                <w:color w:val="000000"/>
                <w:kern w:val="0"/>
              </w:rPr>
              <w:t>{/</w:t>
            </w:r>
            <w:proofErr w:type="spellStart"/>
            <w:r w:rsidRPr="007D366B">
              <w:rPr>
                <w:rFonts w:eastAsiaTheme="minorEastAsia" w:cs="Century Gothic"/>
                <w:color w:val="000000"/>
                <w:kern w:val="0"/>
              </w:rPr>
              <w:t>prestationslist</w:t>
            </w:r>
            <w:proofErr w:type="spellEnd"/>
            <w:r w:rsidRPr="007D366B">
              <w:rPr>
                <w:rFonts w:eastAsiaTheme="minorEastAsia" w:cs="Century Gothic"/>
                <w:color w:val="000000"/>
                <w:kern w:val="0"/>
              </w:rPr>
              <w:t>}</w:t>
            </w:r>
            <w:r w:rsidRPr="005F4305">
              <w:rPr>
                <w:rFonts w:eastAsiaTheme="minorEastAsia" w:cs="Century Gothic"/>
                <w:color w:val="000000"/>
                <w:kern w:val="0"/>
              </w:rPr>
              <w:t xml:space="preserve">       </w:t>
            </w:r>
          </w:p>
        </w:tc>
        <w:tc>
          <w:tcPr>
            <w:tcW w:w="1842" w:type="dxa"/>
            <w:shd w:val="clear" w:color="auto" w:fill="E3EDF9"/>
          </w:tcPr>
          <w:p w14:paraId="671D1908" w14:textId="77777777" w:rsidR="002B2D43" w:rsidRDefault="00F26A48" w:rsidP="006737B2">
            <w:pPr>
              <w:tabs>
                <w:tab w:val="left" w:pos="8908"/>
              </w:tabs>
              <w:spacing w:before="0" w:after="0"/>
              <w:ind w:left="0"/>
              <w:jc w:val="both"/>
              <w:rPr>
                <w:rFonts w:eastAsiaTheme="minorEastAsia" w:cs="Century Gothic"/>
                <w:color w:val="000000"/>
                <w:kern w:val="0"/>
              </w:rPr>
            </w:pPr>
            <w:r>
              <w:rPr>
                <w:rFonts w:eastAsiaTheme="minorEastAsia" w:cs="Century Gothic"/>
                <w:color w:val="000000"/>
                <w:kern w:val="0"/>
              </w:rPr>
              <w:t>{#</w:t>
            </w:r>
            <w:proofErr w:type="spellStart"/>
            <w:r>
              <w:rPr>
                <w:rFonts w:eastAsiaTheme="minorEastAsia" w:cs="Century Gothic"/>
                <w:color w:val="000000"/>
                <w:kern w:val="0"/>
              </w:rPr>
              <w:t>prestationslist</w:t>
            </w:r>
            <w:proofErr w:type="spellEnd"/>
            <w:r>
              <w:rPr>
                <w:rFonts w:eastAsiaTheme="minorEastAsia" w:cs="Century Gothic"/>
                <w:color w:val="000000"/>
                <w:kern w:val="0"/>
              </w:rPr>
              <w:t>}</w:t>
            </w:r>
          </w:p>
          <w:p w14:paraId="29BBA87D" w14:textId="625624BE" w:rsidR="00F26A48" w:rsidRDefault="00F26A48" w:rsidP="006737B2">
            <w:pPr>
              <w:tabs>
                <w:tab w:val="left" w:pos="8908"/>
              </w:tabs>
              <w:spacing w:before="0" w:after="0"/>
              <w:ind w:left="0"/>
              <w:jc w:val="both"/>
              <w:rPr>
                <w:rFonts w:eastAsiaTheme="minorEastAsia" w:cs="Century Gothic"/>
                <w:color w:val="000000"/>
                <w:kern w:val="0"/>
              </w:rPr>
            </w:pPr>
            <w:r>
              <w:rPr>
                <w:rFonts w:eastAsiaTheme="minorEastAsia" w:cs="Century Gothic"/>
                <w:color w:val="000000"/>
                <w:kern w:val="0"/>
              </w:rPr>
              <w:t>1,0</w:t>
            </w:r>
          </w:p>
          <w:p w14:paraId="1F3B7B89" w14:textId="77777777" w:rsidR="00F26A48" w:rsidRDefault="00F26A48" w:rsidP="006737B2">
            <w:pPr>
              <w:tabs>
                <w:tab w:val="left" w:pos="8908"/>
              </w:tabs>
              <w:spacing w:before="0" w:after="0"/>
              <w:ind w:left="0"/>
              <w:jc w:val="both"/>
              <w:rPr>
                <w:rFonts w:eastAsiaTheme="minorEastAsia" w:cs="Century Gothic"/>
                <w:b/>
                <w:bCs/>
                <w:color w:val="000000"/>
                <w:kern w:val="0"/>
              </w:rPr>
            </w:pPr>
            <w:r>
              <w:rPr>
                <w:rFonts w:eastAsiaTheme="minorEastAsia" w:cs="Century Gothic"/>
                <w:color w:val="000000"/>
                <w:kern w:val="0"/>
              </w:rPr>
              <w:t>{/</w:t>
            </w:r>
            <w:proofErr w:type="spellStart"/>
            <w:r>
              <w:rPr>
                <w:rFonts w:eastAsiaTheme="minorEastAsia" w:cs="Century Gothic"/>
                <w:color w:val="000000"/>
                <w:kern w:val="0"/>
              </w:rPr>
              <w:t>prestationslist</w:t>
            </w:r>
            <w:proofErr w:type="spellEnd"/>
            <w:r>
              <w:rPr>
                <w:rFonts w:eastAsiaTheme="minorEastAsia" w:cs="Century Gothic"/>
                <w:color w:val="000000"/>
                <w:kern w:val="0"/>
              </w:rPr>
              <w:t xml:space="preserve">}       </w:t>
            </w:r>
          </w:p>
        </w:tc>
        <w:tc>
          <w:tcPr>
            <w:tcW w:w="2268" w:type="dxa"/>
            <w:shd w:val="clear" w:color="auto" w:fill="E3EDF9"/>
          </w:tcPr>
          <w:p w14:paraId="1DCC68E3" w14:textId="77777777" w:rsidR="002B2D43" w:rsidRDefault="00F26A48" w:rsidP="006737B2">
            <w:pPr>
              <w:tabs>
                <w:tab w:val="left" w:pos="8908"/>
              </w:tabs>
              <w:spacing w:before="0" w:after="0"/>
              <w:ind w:left="0"/>
              <w:jc w:val="both"/>
              <w:rPr>
                <w:rFonts w:eastAsiaTheme="minorEastAsia" w:cs="Century Gothic"/>
                <w:color w:val="000000"/>
                <w:kern w:val="0"/>
              </w:rPr>
            </w:pPr>
            <w:r>
              <w:rPr>
                <w:rFonts w:eastAsiaTheme="minorEastAsia" w:cs="Century Gothic"/>
                <w:color w:val="000000"/>
                <w:kern w:val="0"/>
              </w:rPr>
              <w:t>{#</w:t>
            </w:r>
            <w:proofErr w:type="spellStart"/>
            <w:r>
              <w:rPr>
                <w:rFonts w:eastAsiaTheme="minorEastAsia" w:cs="Century Gothic"/>
                <w:color w:val="000000"/>
                <w:kern w:val="0"/>
              </w:rPr>
              <w:t>prestationslist</w:t>
            </w:r>
            <w:proofErr w:type="spellEnd"/>
            <w:r>
              <w:rPr>
                <w:rFonts w:eastAsiaTheme="minorEastAsia" w:cs="Century Gothic"/>
                <w:color w:val="000000"/>
                <w:kern w:val="0"/>
              </w:rPr>
              <w:t>}</w:t>
            </w:r>
          </w:p>
          <w:p w14:paraId="47FEEC1E" w14:textId="45E09A77" w:rsidR="00F26A48" w:rsidRPr="00EB4E3D" w:rsidRDefault="00F26A48" w:rsidP="006737B2">
            <w:pPr>
              <w:tabs>
                <w:tab w:val="left" w:pos="8908"/>
              </w:tabs>
              <w:spacing w:before="0" w:after="0"/>
              <w:ind w:left="0"/>
              <w:jc w:val="both"/>
              <w:rPr>
                <w:rFonts w:eastAsiaTheme="minorEastAsia" w:cs="Century Gothic"/>
                <w:color w:val="000000"/>
                <w:kern w:val="0"/>
              </w:rPr>
            </w:pPr>
            <w:r w:rsidRPr="00EB4E3D">
              <w:rPr>
                <w:rFonts w:eastAsiaTheme="minorEastAsia" w:cs="Century Gothic"/>
                <w:color w:val="000000"/>
                <w:kern w:val="0"/>
              </w:rPr>
              <w:t>{prix}</w:t>
            </w:r>
            <w:r>
              <w:rPr>
                <w:rFonts w:eastAsiaTheme="minorEastAsia" w:cs="Century Gothic"/>
                <w:color w:val="000000"/>
                <w:kern w:val="0"/>
              </w:rPr>
              <w:t xml:space="preserve"> </w:t>
            </w:r>
            <w:r w:rsidRPr="00EB4E3D">
              <w:rPr>
                <w:rFonts w:eastAsiaTheme="minorEastAsia" w:cs="Century Gothic"/>
                <w:color w:val="000000"/>
                <w:kern w:val="0"/>
              </w:rPr>
              <w:t>€</w:t>
            </w:r>
          </w:p>
          <w:p w14:paraId="19B52154" w14:textId="77777777" w:rsidR="00F26A48" w:rsidRPr="007D366B" w:rsidRDefault="00F26A48" w:rsidP="006737B2">
            <w:pPr>
              <w:tabs>
                <w:tab w:val="left" w:pos="8908"/>
              </w:tabs>
              <w:spacing w:before="0" w:after="0"/>
              <w:ind w:left="0"/>
              <w:jc w:val="both"/>
              <w:rPr>
                <w:rFonts w:eastAsiaTheme="minorEastAsia" w:cs="Century Gothic"/>
                <w:b/>
                <w:bCs/>
                <w:color w:val="000000"/>
                <w:kern w:val="0"/>
              </w:rPr>
            </w:pPr>
            <w:r>
              <w:rPr>
                <w:rFonts w:eastAsiaTheme="minorEastAsia" w:cs="Century Gothic"/>
                <w:color w:val="000000"/>
                <w:kern w:val="0"/>
              </w:rPr>
              <w:t>{/</w:t>
            </w:r>
            <w:proofErr w:type="spellStart"/>
            <w:r>
              <w:rPr>
                <w:rFonts w:eastAsiaTheme="minorEastAsia" w:cs="Century Gothic"/>
                <w:color w:val="000000"/>
                <w:kern w:val="0"/>
              </w:rPr>
              <w:t>prestationslist</w:t>
            </w:r>
            <w:proofErr w:type="spellEnd"/>
            <w:r>
              <w:rPr>
                <w:rFonts w:eastAsiaTheme="minorEastAsia" w:cs="Century Gothic"/>
                <w:color w:val="000000"/>
                <w:kern w:val="0"/>
              </w:rPr>
              <w:t xml:space="preserve">}       </w:t>
            </w:r>
          </w:p>
        </w:tc>
        <w:tc>
          <w:tcPr>
            <w:tcW w:w="2268" w:type="dxa"/>
            <w:shd w:val="clear" w:color="auto" w:fill="E3EDF9"/>
          </w:tcPr>
          <w:p w14:paraId="6E3B9ABE" w14:textId="77777777" w:rsidR="002B2D43" w:rsidRDefault="00F26A48" w:rsidP="006737B2">
            <w:pPr>
              <w:tabs>
                <w:tab w:val="left" w:pos="8908"/>
              </w:tabs>
              <w:spacing w:before="0" w:after="0"/>
              <w:ind w:left="0"/>
              <w:jc w:val="both"/>
              <w:rPr>
                <w:rFonts w:eastAsiaTheme="minorEastAsia" w:cs="Century Gothic"/>
                <w:color w:val="000000"/>
                <w:kern w:val="0"/>
              </w:rPr>
            </w:pPr>
            <w:r>
              <w:rPr>
                <w:rFonts w:eastAsiaTheme="minorEastAsia" w:cs="Century Gothic"/>
                <w:color w:val="000000"/>
                <w:kern w:val="0"/>
              </w:rPr>
              <w:t>{#</w:t>
            </w:r>
            <w:proofErr w:type="spellStart"/>
            <w:r>
              <w:rPr>
                <w:rFonts w:eastAsiaTheme="minorEastAsia" w:cs="Century Gothic"/>
                <w:color w:val="000000"/>
                <w:kern w:val="0"/>
              </w:rPr>
              <w:t>prestationslist</w:t>
            </w:r>
            <w:proofErr w:type="spellEnd"/>
            <w:r>
              <w:rPr>
                <w:rFonts w:eastAsiaTheme="minorEastAsia" w:cs="Century Gothic"/>
                <w:color w:val="000000"/>
                <w:kern w:val="0"/>
              </w:rPr>
              <w:t>}</w:t>
            </w:r>
          </w:p>
          <w:p w14:paraId="54CC529B" w14:textId="7FAC550B" w:rsidR="00F26A48" w:rsidRPr="00EB4E3D" w:rsidRDefault="00F26A48" w:rsidP="006737B2">
            <w:pPr>
              <w:tabs>
                <w:tab w:val="left" w:pos="8908"/>
              </w:tabs>
              <w:spacing w:before="0" w:after="0"/>
              <w:ind w:left="0"/>
              <w:jc w:val="both"/>
              <w:rPr>
                <w:rFonts w:eastAsiaTheme="minorEastAsia" w:cs="Century Gothic"/>
                <w:color w:val="000000"/>
                <w:kern w:val="0"/>
              </w:rPr>
            </w:pPr>
            <w:r>
              <w:rPr>
                <w:rFonts w:eastAsiaTheme="minorEastAsia" w:cs="Century Gothic"/>
                <w:color w:val="000000"/>
                <w:kern w:val="0"/>
              </w:rPr>
              <w:t xml:space="preserve">{prix} </w:t>
            </w:r>
            <w:r w:rsidRPr="00EB4E3D">
              <w:rPr>
                <w:rFonts w:eastAsiaTheme="minorEastAsia" w:cs="Century Gothic"/>
                <w:color w:val="000000"/>
                <w:kern w:val="0"/>
              </w:rPr>
              <w:t>€</w:t>
            </w:r>
          </w:p>
          <w:p w14:paraId="3D89DBE6" w14:textId="77777777" w:rsidR="00F26A48" w:rsidRPr="007D366B" w:rsidRDefault="00F26A48" w:rsidP="006737B2">
            <w:pPr>
              <w:tabs>
                <w:tab w:val="left" w:pos="8908"/>
              </w:tabs>
              <w:spacing w:before="0" w:after="0"/>
              <w:ind w:left="0"/>
              <w:jc w:val="both"/>
              <w:rPr>
                <w:rFonts w:eastAsiaTheme="minorEastAsia" w:cs="Century Gothic"/>
                <w:b/>
                <w:bCs/>
                <w:color w:val="000000"/>
                <w:kern w:val="0"/>
              </w:rPr>
            </w:pPr>
            <w:r>
              <w:rPr>
                <w:rFonts w:eastAsiaTheme="minorEastAsia" w:cs="Century Gothic"/>
                <w:color w:val="000000"/>
                <w:kern w:val="0"/>
              </w:rPr>
              <w:t>{/</w:t>
            </w:r>
            <w:proofErr w:type="spellStart"/>
            <w:r>
              <w:rPr>
                <w:rFonts w:eastAsiaTheme="minorEastAsia" w:cs="Century Gothic"/>
                <w:color w:val="000000"/>
                <w:kern w:val="0"/>
              </w:rPr>
              <w:t>prestationslist</w:t>
            </w:r>
            <w:proofErr w:type="spellEnd"/>
            <w:r>
              <w:rPr>
                <w:rFonts w:eastAsiaTheme="minorEastAsia" w:cs="Century Gothic"/>
                <w:color w:val="000000"/>
                <w:kern w:val="0"/>
              </w:rPr>
              <w:t xml:space="preserve">}  </w:t>
            </w:r>
          </w:p>
        </w:tc>
      </w:tr>
      <w:tr w:rsidR="002B2D43" w14:paraId="7A5FC292" w14:textId="77777777" w:rsidTr="006737B2">
        <w:trPr>
          <w:trHeight w:val="793"/>
        </w:trPr>
        <w:tc>
          <w:tcPr>
            <w:tcW w:w="3823" w:type="dxa"/>
            <w:shd w:val="clear" w:color="auto" w:fill="FFFFFF" w:themeFill="background1"/>
          </w:tcPr>
          <w:p w14:paraId="0E4DE718" w14:textId="77777777" w:rsidR="004A2E4B" w:rsidRDefault="004A2E4B" w:rsidP="006737B2">
            <w:pPr>
              <w:tabs>
                <w:tab w:val="left" w:pos="8908"/>
              </w:tabs>
              <w:spacing w:before="0" w:after="0"/>
              <w:ind w:left="0"/>
              <w:jc w:val="both"/>
              <w:rPr>
                <w:rFonts w:eastAsiaTheme="minorEastAsia" w:cs="Century Gothic"/>
                <w:color w:val="000000"/>
                <w:kern w:val="0"/>
              </w:rPr>
            </w:pPr>
          </w:p>
          <w:p w14:paraId="5DA730D3" w14:textId="77777777" w:rsidR="004A2E4B" w:rsidRDefault="004A2E4B" w:rsidP="006737B2">
            <w:pPr>
              <w:tabs>
                <w:tab w:val="left" w:pos="8908"/>
              </w:tabs>
              <w:spacing w:before="0" w:after="0"/>
              <w:ind w:left="0"/>
              <w:jc w:val="both"/>
              <w:rPr>
                <w:rFonts w:eastAsiaTheme="minorEastAsia" w:cs="Century Gothic"/>
                <w:color w:val="000000"/>
                <w:kern w:val="0"/>
              </w:rPr>
            </w:pPr>
            <w:r>
              <w:rPr>
                <w:rFonts w:eastAsiaTheme="minorEastAsia" w:cs="Century Gothic"/>
                <w:color w:val="000000"/>
                <w:kern w:val="0"/>
              </w:rPr>
              <w:t>Total HT</w:t>
            </w:r>
          </w:p>
          <w:p w14:paraId="7208F5D3" w14:textId="77777777" w:rsidR="004A2E4B" w:rsidRDefault="004A2E4B" w:rsidP="006737B2">
            <w:pPr>
              <w:tabs>
                <w:tab w:val="left" w:pos="8908"/>
              </w:tabs>
              <w:spacing w:before="0" w:after="0"/>
              <w:ind w:left="0"/>
              <w:jc w:val="both"/>
              <w:rPr>
                <w:rFonts w:eastAsiaTheme="minorEastAsia" w:cs="Century Gothic"/>
                <w:color w:val="000000"/>
                <w:kern w:val="0"/>
              </w:rPr>
            </w:pPr>
            <w:proofErr w:type="gramStart"/>
            <w:r>
              <w:rPr>
                <w:rFonts w:eastAsiaTheme="minorEastAsia" w:cs="Century Gothic"/>
                <w:color w:val="000000"/>
                <w:kern w:val="0"/>
              </w:rPr>
              <w:t>TVA(</w:t>
            </w:r>
            <w:proofErr w:type="gramEnd"/>
            <w:r>
              <w:rPr>
                <w:rFonts w:eastAsiaTheme="minorEastAsia" w:cs="Century Gothic"/>
                <w:color w:val="000000"/>
                <w:kern w:val="0"/>
              </w:rPr>
              <w:t>20%)</w:t>
            </w:r>
          </w:p>
          <w:p w14:paraId="002F9DFE" w14:textId="5CCBA46D" w:rsidR="004A2E4B" w:rsidRPr="007D366B" w:rsidRDefault="004A2E4B" w:rsidP="006737B2">
            <w:pPr>
              <w:tabs>
                <w:tab w:val="left" w:pos="8908"/>
              </w:tabs>
              <w:spacing w:before="0" w:after="0"/>
              <w:ind w:left="0"/>
              <w:jc w:val="both"/>
              <w:rPr>
                <w:rFonts w:eastAsiaTheme="minorEastAsia" w:cs="Century Gothic"/>
                <w:color w:val="000000"/>
                <w:kern w:val="0"/>
              </w:rPr>
            </w:pPr>
            <w:r w:rsidRPr="007D366B">
              <w:rPr>
                <w:rFonts w:eastAsiaTheme="minorEastAsia" w:cs="Century Gothic"/>
                <w:color w:val="000000"/>
                <w:kern w:val="0"/>
              </w:rPr>
              <w:t>Total TTC</w:t>
            </w:r>
          </w:p>
        </w:tc>
        <w:tc>
          <w:tcPr>
            <w:tcW w:w="1842" w:type="dxa"/>
            <w:shd w:val="clear" w:color="auto" w:fill="FFFFFF" w:themeFill="background1"/>
          </w:tcPr>
          <w:p w14:paraId="3DCCDC56" w14:textId="77777777" w:rsidR="004A2E4B" w:rsidRDefault="004A2E4B" w:rsidP="006737B2">
            <w:pPr>
              <w:tabs>
                <w:tab w:val="left" w:pos="8908"/>
              </w:tabs>
              <w:spacing w:before="0" w:after="0"/>
              <w:ind w:left="0"/>
              <w:jc w:val="both"/>
              <w:rPr>
                <w:rFonts w:eastAsiaTheme="minorEastAsia" w:cs="Century Gothic"/>
                <w:color w:val="000000"/>
                <w:kern w:val="0"/>
              </w:rPr>
            </w:pPr>
          </w:p>
        </w:tc>
        <w:tc>
          <w:tcPr>
            <w:tcW w:w="2268" w:type="dxa"/>
            <w:shd w:val="clear" w:color="auto" w:fill="FFFFFF" w:themeFill="background1"/>
          </w:tcPr>
          <w:p w14:paraId="0A69FF15" w14:textId="7D925778" w:rsidR="004A2E4B" w:rsidRPr="007D366B" w:rsidRDefault="004A2E4B" w:rsidP="006737B2">
            <w:pPr>
              <w:tabs>
                <w:tab w:val="left" w:pos="8908"/>
              </w:tabs>
              <w:spacing w:before="0" w:after="0"/>
              <w:ind w:left="0"/>
              <w:jc w:val="both"/>
              <w:rPr>
                <w:rFonts w:eastAsiaTheme="minorEastAsia" w:cs="Century Gothic"/>
                <w:b/>
                <w:color w:val="000000"/>
                <w:kern w:val="0"/>
              </w:rPr>
            </w:pPr>
          </w:p>
        </w:tc>
        <w:tc>
          <w:tcPr>
            <w:tcW w:w="2268" w:type="dxa"/>
            <w:shd w:val="clear" w:color="auto" w:fill="FFFFFF" w:themeFill="background1"/>
          </w:tcPr>
          <w:p w14:paraId="1F6B701E" w14:textId="77777777" w:rsidR="004A2E4B" w:rsidRDefault="004A2E4B" w:rsidP="006737B2">
            <w:pPr>
              <w:tabs>
                <w:tab w:val="left" w:pos="8908"/>
              </w:tabs>
              <w:spacing w:before="0" w:after="0"/>
              <w:ind w:left="0"/>
              <w:jc w:val="both"/>
              <w:rPr>
                <w:rFonts w:eastAsiaTheme="minorEastAsia" w:cs="Century Gothic"/>
                <w:color w:val="000000"/>
                <w:kern w:val="0"/>
              </w:rPr>
            </w:pPr>
          </w:p>
          <w:p w14:paraId="77B8FE2B" w14:textId="573693BF" w:rsidR="004A2E4B" w:rsidRDefault="00C22C39" w:rsidP="006737B2">
            <w:pPr>
              <w:tabs>
                <w:tab w:val="left" w:pos="8908"/>
              </w:tabs>
              <w:spacing w:before="0" w:after="0"/>
              <w:ind w:left="0"/>
              <w:jc w:val="both"/>
              <w:rPr>
                <w:rFonts w:ascii="Arial" w:hAnsi="Arial" w:cs="Arial"/>
                <w:color w:val="4D5156"/>
                <w:sz w:val="21"/>
                <w:szCs w:val="21"/>
                <w:shd w:val="clear" w:color="auto" w:fill="FFFFFF"/>
              </w:rPr>
            </w:pPr>
            <w:r>
              <w:rPr>
                <w:rFonts w:eastAsiaTheme="minorEastAsia" w:cs="Century Gothic"/>
                <w:color w:val="000000"/>
                <w:kern w:val="0"/>
              </w:rPr>
              <w:t>{</w:t>
            </w:r>
            <w:proofErr w:type="spellStart"/>
            <w:r>
              <w:rPr>
                <w:rFonts w:eastAsiaTheme="minorEastAsia" w:cs="Century Gothic"/>
                <w:color w:val="000000"/>
                <w:kern w:val="0"/>
              </w:rPr>
              <w:t>totalHT</w:t>
            </w:r>
            <w:proofErr w:type="spellEnd"/>
            <w:r>
              <w:rPr>
                <w:rFonts w:eastAsiaTheme="minorEastAsia" w:cs="Century Gothic"/>
                <w:color w:val="000000"/>
                <w:kern w:val="0"/>
              </w:rPr>
              <w:t>}</w:t>
            </w:r>
            <w:r w:rsidR="004A2E4B">
              <w:rPr>
                <w:rFonts w:eastAsiaTheme="minorEastAsia" w:cs="Century Gothic"/>
                <w:color w:val="000000"/>
                <w:kern w:val="0"/>
              </w:rPr>
              <w:t xml:space="preserve"> </w:t>
            </w:r>
            <w:r w:rsidR="004A2E4B">
              <w:rPr>
                <w:rFonts w:ascii="Arial" w:hAnsi="Arial" w:cs="Arial"/>
                <w:color w:val="4D5156"/>
                <w:sz w:val="21"/>
                <w:szCs w:val="21"/>
                <w:shd w:val="clear" w:color="auto" w:fill="FFFFFF"/>
              </w:rPr>
              <w:t>€</w:t>
            </w:r>
          </w:p>
          <w:p w14:paraId="0EFBBE92" w14:textId="23AF7019" w:rsidR="004A2E4B" w:rsidRDefault="007F34F1" w:rsidP="006737B2">
            <w:pPr>
              <w:tabs>
                <w:tab w:val="left" w:pos="8908"/>
              </w:tabs>
              <w:spacing w:before="0" w:after="0"/>
              <w:ind w:left="0"/>
              <w:jc w:val="both"/>
              <w:rPr>
                <w:rFonts w:ascii="Arial" w:hAnsi="Arial" w:cs="Arial"/>
                <w:color w:val="4D5156"/>
                <w:sz w:val="21"/>
                <w:szCs w:val="21"/>
                <w:shd w:val="clear" w:color="auto" w:fill="FFFFFF"/>
              </w:rPr>
            </w:pPr>
            <w:r>
              <w:rPr>
                <w:rFonts w:eastAsiaTheme="minorEastAsia" w:cs="Century Gothic"/>
                <w:color w:val="000000"/>
                <w:kern w:val="0"/>
              </w:rPr>
              <w:t xml:space="preserve">{tva} </w:t>
            </w:r>
            <w:r w:rsidR="004A2E4B">
              <w:rPr>
                <w:rFonts w:ascii="Arial" w:hAnsi="Arial" w:cs="Arial"/>
                <w:color w:val="4D5156"/>
                <w:sz w:val="21"/>
                <w:szCs w:val="21"/>
                <w:shd w:val="clear" w:color="auto" w:fill="FFFFFF"/>
              </w:rPr>
              <w:t>€</w:t>
            </w:r>
          </w:p>
          <w:p w14:paraId="6ACA9FC2" w14:textId="19C73B87" w:rsidR="004A2E4B" w:rsidRPr="007D366B" w:rsidRDefault="007F34F1" w:rsidP="006737B2">
            <w:pPr>
              <w:tabs>
                <w:tab w:val="left" w:pos="8908"/>
              </w:tabs>
              <w:spacing w:before="0" w:after="0"/>
              <w:ind w:left="0"/>
              <w:jc w:val="both"/>
              <w:rPr>
                <w:rFonts w:eastAsiaTheme="minorEastAsia" w:cs="Century Gothic"/>
                <w:b/>
                <w:color w:val="000000"/>
                <w:kern w:val="0"/>
              </w:rPr>
            </w:pPr>
            <w:r>
              <w:rPr>
                <w:rFonts w:eastAsiaTheme="minorEastAsia" w:cs="Century Gothic"/>
                <w:color w:val="000000"/>
                <w:kern w:val="0"/>
              </w:rPr>
              <w:t>{</w:t>
            </w:r>
            <w:proofErr w:type="spellStart"/>
            <w:r>
              <w:rPr>
                <w:rFonts w:eastAsiaTheme="minorEastAsia" w:cs="Century Gothic"/>
                <w:color w:val="000000"/>
                <w:kern w:val="0"/>
              </w:rPr>
              <w:t>totalTT</w:t>
            </w:r>
            <w:r w:rsidR="00A57D6F">
              <w:t>C</w:t>
            </w:r>
            <w:proofErr w:type="spellEnd"/>
            <w:r>
              <w:rPr>
                <w:rFonts w:eastAsiaTheme="minorEastAsia" w:cs="Century Gothic"/>
                <w:color w:val="000000"/>
                <w:kern w:val="0"/>
              </w:rPr>
              <w:t xml:space="preserve">} </w:t>
            </w:r>
            <w:r w:rsidR="004A2E4B" w:rsidRPr="007D366B">
              <w:rPr>
                <w:rFonts w:ascii="Arial" w:hAnsi="Arial" w:cs="Arial"/>
                <w:b/>
                <w:color w:val="4D5156"/>
                <w:sz w:val="21"/>
                <w:szCs w:val="21"/>
                <w:shd w:val="clear" w:color="auto" w:fill="FFFFFF"/>
              </w:rPr>
              <w:t>€</w:t>
            </w:r>
          </w:p>
        </w:tc>
      </w:tr>
    </w:tbl>
    <w:p w14:paraId="2A069A96" w14:textId="0B1D84D0" w:rsidR="001056FD" w:rsidRDefault="007D366B" w:rsidP="001056FD">
      <w:pPr>
        <w:tabs>
          <w:tab w:val="left" w:pos="8908"/>
        </w:tabs>
        <w:ind w:left="1134"/>
        <w:jc w:val="both"/>
        <w:rPr>
          <w:rFonts w:eastAsiaTheme="minorEastAsia" w:cs="Century Gothic"/>
          <w:b/>
          <w:bCs/>
          <w:color w:val="000000"/>
          <w:kern w:val="0"/>
        </w:rPr>
      </w:pPr>
      <w:r>
        <w:rPr>
          <w:rFonts w:eastAsiaTheme="minorEastAsia" w:cs="Century Gothic"/>
          <w:b/>
          <w:bCs/>
          <w:color w:val="000000"/>
          <w:kern w:val="0"/>
        </w:rPr>
        <w:tab/>
      </w:r>
    </w:p>
    <w:p w14:paraId="5A6540C9" w14:textId="77777777" w:rsidR="001056FD" w:rsidRPr="00A57F78" w:rsidRDefault="001056FD" w:rsidP="001056FD">
      <w:pPr>
        <w:tabs>
          <w:tab w:val="left" w:pos="8908"/>
        </w:tabs>
        <w:ind w:left="1134"/>
        <w:jc w:val="both"/>
        <w:rPr>
          <w:color w:val="002060"/>
        </w:rPr>
      </w:pPr>
    </w:p>
    <w:p w14:paraId="4BDA3445" w14:textId="27D67462" w:rsidR="006D644F" w:rsidRPr="0001452A" w:rsidRDefault="006D644F" w:rsidP="00C063BE">
      <w:pPr>
        <w:pStyle w:val="0-BET-Corps-Texte"/>
      </w:pPr>
      <w:r w:rsidRPr="0001452A">
        <w:t xml:space="preserve">La présente mission est arrêtée à la somme de </w:t>
      </w:r>
      <w:r w:rsidR="00233377">
        <w:rPr>
          <w:b/>
          <w:bCs/>
        </w:rPr>
        <w:t>4</w:t>
      </w:r>
      <w:r w:rsidR="00A92A3C">
        <w:rPr>
          <w:b/>
          <w:bCs/>
        </w:rPr>
        <w:t>9 000</w:t>
      </w:r>
      <w:r w:rsidR="0068375E" w:rsidRPr="0001452A">
        <w:rPr>
          <w:b/>
          <w:bCs/>
        </w:rPr>
        <w:t xml:space="preserve"> </w:t>
      </w:r>
      <w:r w:rsidRPr="0001452A">
        <w:rPr>
          <w:b/>
          <w:bCs/>
        </w:rPr>
        <w:t>euros HT</w:t>
      </w:r>
      <w:r w:rsidR="00922A0A">
        <w:t>.</w:t>
      </w:r>
    </w:p>
    <w:p w14:paraId="24E7602C" w14:textId="52C2BDDC" w:rsidR="00F07AD5" w:rsidRDefault="00F07AD5" w:rsidP="00F07AD5">
      <w:pPr>
        <w:pStyle w:val="Corpsdetexte"/>
        <w:rPr>
          <w:color w:val="002060"/>
          <w:sz w:val="22"/>
          <w:szCs w:val="22"/>
        </w:rPr>
      </w:pPr>
    </w:p>
    <w:p w14:paraId="30D69A43" w14:textId="77777777" w:rsidR="004A75A9" w:rsidRPr="0001452A" w:rsidRDefault="004A75A9" w:rsidP="00F07AD5">
      <w:pPr>
        <w:pStyle w:val="Corpsdetexte"/>
        <w:rPr>
          <w:color w:val="002060"/>
          <w:sz w:val="22"/>
          <w:szCs w:val="22"/>
        </w:rPr>
      </w:pPr>
    </w:p>
    <w:p w14:paraId="23BEC8FE" w14:textId="4BE97A59" w:rsidR="00D761F6" w:rsidRPr="0001452A" w:rsidRDefault="00D761F6" w:rsidP="00B871F2">
      <w:pPr>
        <w:pStyle w:val="0-BET-Titre-1"/>
      </w:pPr>
      <w:bookmarkStart w:id="12" w:name="_Toc135747604"/>
      <w:r w:rsidRPr="0001452A">
        <w:t>Délais d’intervention</w:t>
      </w:r>
      <w:bookmarkEnd w:id="12"/>
    </w:p>
    <w:p w14:paraId="77767A4E" w14:textId="796A84C0" w:rsidR="00631CE8" w:rsidRPr="0001452A" w:rsidRDefault="00631CE8" w:rsidP="00C063BE">
      <w:pPr>
        <w:pStyle w:val="0-BET-Corps-Texte"/>
      </w:pPr>
      <w:r w:rsidRPr="0001452A">
        <w:t>A réception de l’acceptation de la présente offre, nous proposons les délais d’intervention suivants :</w:t>
      </w:r>
    </w:p>
    <w:p w14:paraId="0673AF77" w14:textId="77777777" w:rsidR="007E7C4B" w:rsidRPr="0001452A" w:rsidRDefault="007E7C4B" w:rsidP="007E7C4B">
      <w:pPr>
        <w:pStyle w:val="Corpsdetexte"/>
        <w:rPr>
          <w:color w:val="002060"/>
          <w:sz w:val="22"/>
          <w:szCs w:val="22"/>
        </w:rPr>
      </w:pPr>
    </w:p>
    <w:p w14:paraId="236D2708" w14:textId="378BA404" w:rsidR="005549EA" w:rsidRPr="0001452A" w:rsidRDefault="005549EA" w:rsidP="00C063BE">
      <w:pPr>
        <w:pStyle w:val="0-BET-Corps-Texte"/>
        <w:numPr>
          <w:ilvl w:val="0"/>
          <w:numId w:val="6"/>
        </w:numPr>
      </w:pPr>
      <w:r w:rsidRPr="0001452A">
        <w:t xml:space="preserve">Visite : </w:t>
      </w:r>
      <w:r w:rsidR="00A17532" w:rsidRPr="00A17532">
        <w:t>{texte_visite}</w:t>
      </w:r>
      <w:r w:rsidRPr="0001452A">
        <w:t xml:space="preserve"> après </w:t>
      </w:r>
      <w:r w:rsidR="007F4B49">
        <w:t>réception de l’acompte</w:t>
      </w:r>
      <w:r w:rsidRPr="0001452A">
        <w:t xml:space="preserve"> </w:t>
      </w:r>
      <w:r w:rsidR="00C84D85" w:rsidRPr="0001452A">
        <w:t>(</w:t>
      </w:r>
      <w:r w:rsidR="007F4B49">
        <w:t xml:space="preserve">et </w:t>
      </w:r>
      <w:r w:rsidR="00C84D85" w:rsidRPr="0001452A">
        <w:t xml:space="preserve">selon disponibilités </w:t>
      </w:r>
      <w:r w:rsidR="00D6167E">
        <w:t>du client</w:t>
      </w:r>
      <w:r w:rsidR="00C84D85" w:rsidRPr="0001452A">
        <w:t>)</w:t>
      </w:r>
    </w:p>
    <w:p w14:paraId="051EF064" w14:textId="0C1358DC" w:rsidR="005549EA" w:rsidRPr="0001452A" w:rsidRDefault="00D6167E" w:rsidP="00C063BE">
      <w:pPr>
        <w:pStyle w:val="0-BET-Corps-Texte"/>
        <w:numPr>
          <w:ilvl w:val="0"/>
          <w:numId w:val="6"/>
        </w:numPr>
      </w:pPr>
      <w:r>
        <w:t>Mission</w:t>
      </w:r>
      <w:r w:rsidRPr="0001452A">
        <w:t> :</w:t>
      </w:r>
      <w:r w:rsidR="00631CE8" w:rsidRPr="0001452A">
        <w:t xml:space="preserve"> </w:t>
      </w:r>
      <w:r w:rsidR="00A17532" w:rsidRPr="00A17532">
        <w:t>{texte_missiondce}</w:t>
      </w:r>
      <w:r w:rsidR="00A17532">
        <w:t xml:space="preserve"> </w:t>
      </w:r>
      <w:r w:rsidR="00631CE8" w:rsidRPr="0001452A">
        <w:t xml:space="preserve">après </w:t>
      </w:r>
      <w:r w:rsidR="00D50404" w:rsidRPr="0001452A">
        <w:t>notre intervention sur site</w:t>
      </w:r>
    </w:p>
    <w:p w14:paraId="36D396B9" w14:textId="4E67B892" w:rsidR="00D761F6" w:rsidRPr="00A57F78" w:rsidRDefault="00233D63" w:rsidP="004D62B7">
      <w:pPr>
        <w:spacing w:before="0" w:after="0"/>
        <w:ind w:left="0" w:right="0"/>
        <w:rPr>
          <w:color w:val="002060"/>
        </w:rPr>
      </w:pPr>
      <w:r>
        <w:br w:type="page"/>
      </w:r>
      <w:r w:rsidR="003B7298" w:rsidRPr="00A57F78">
        <w:rPr>
          <w:color w:val="002060"/>
        </w:rPr>
        <w:lastRenderedPageBreak/>
        <w:t>C</w:t>
      </w:r>
      <w:r w:rsidR="003E05ED" w:rsidRPr="00A57F78">
        <w:rPr>
          <w:color w:val="002060"/>
        </w:rPr>
        <w:t xml:space="preserve">onditions d’exécution &amp; </w:t>
      </w:r>
      <w:r w:rsidR="00C84D85" w:rsidRPr="00A57F78">
        <w:rPr>
          <w:color w:val="002060"/>
        </w:rPr>
        <w:t>E</w:t>
      </w:r>
      <w:r w:rsidR="00D761F6" w:rsidRPr="00A57F78">
        <w:rPr>
          <w:color w:val="002060"/>
        </w:rPr>
        <w:t xml:space="preserve">xclusions </w:t>
      </w:r>
    </w:p>
    <w:p w14:paraId="49993A2C" w14:textId="5E35BBB9" w:rsidR="00631CE8" w:rsidRPr="00A57F78" w:rsidRDefault="00631CE8" w:rsidP="00AA0C6B">
      <w:pPr>
        <w:pStyle w:val="0-BET-Titre-2"/>
      </w:pPr>
      <w:bookmarkStart w:id="13" w:name="_Toc135747605"/>
      <w:r w:rsidRPr="0068375E">
        <w:t>Conditions d’exécution</w:t>
      </w:r>
      <w:r w:rsidRPr="00A57F78">
        <w:t> :</w:t>
      </w:r>
      <w:bookmarkEnd w:id="13"/>
    </w:p>
    <w:p w14:paraId="2408B58B" w14:textId="24B0130C" w:rsidR="00CB72E4" w:rsidRPr="00A57F78" w:rsidRDefault="00631CE8" w:rsidP="000B2635">
      <w:pPr>
        <w:pStyle w:val="0-BET-Corps-Texte"/>
        <w:numPr>
          <w:ilvl w:val="0"/>
          <w:numId w:val="7"/>
        </w:numPr>
      </w:pPr>
      <w:r w:rsidRPr="00A57F78">
        <w:t xml:space="preserve">La date pour la visite des locaux sera fixée avec </w:t>
      </w:r>
      <w:r w:rsidR="000B2635">
        <w:t>{</w:t>
      </w:r>
      <w:r w:rsidR="000B2635" w:rsidRPr="000B2635">
        <w:t>texte_preavis</w:t>
      </w:r>
      <w:r w:rsidR="000B2635">
        <w:t>}</w:t>
      </w:r>
      <w:r w:rsidRPr="00A57F78">
        <w:t>,</w:t>
      </w:r>
    </w:p>
    <w:p w14:paraId="60814F9F" w14:textId="680DE261" w:rsidR="00631CE8" w:rsidRPr="00A57F78" w:rsidRDefault="00CB72E4" w:rsidP="00C063BE">
      <w:pPr>
        <w:pStyle w:val="0-BET-Corps-Texte"/>
        <w:numPr>
          <w:ilvl w:val="0"/>
          <w:numId w:val="7"/>
        </w:numPr>
      </w:pPr>
      <w:r w:rsidRPr="00A57F78">
        <w:rPr>
          <w:b/>
          <w:bCs/>
          <w:u w:val="single"/>
        </w:rPr>
        <w:t>Important :</w:t>
      </w:r>
      <w:r w:rsidR="000B2635">
        <w:t xml:space="preserve"> Le client</w:t>
      </w:r>
      <w:r w:rsidR="007F4B49">
        <w:t xml:space="preserve"> </w:t>
      </w:r>
      <w:r w:rsidR="0001452A">
        <w:t>sera en charge des accès lors de notre intervention sur site.</w:t>
      </w:r>
      <w:r w:rsidR="00211A39">
        <w:t xml:space="preserve"> </w:t>
      </w:r>
      <w:r w:rsidR="00463615">
        <w:t>Notre offre ne comprend qu’un déplacement en démarrage d’opération.</w:t>
      </w:r>
      <w:r w:rsidR="008674C7">
        <w:t xml:space="preserve"> La présente offre a été effectuée sans visite préalable.</w:t>
      </w:r>
    </w:p>
    <w:p w14:paraId="78B3BE46" w14:textId="7047D09E" w:rsidR="00631CE8" w:rsidRPr="00A57F78" w:rsidRDefault="00631CE8" w:rsidP="00C063BE">
      <w:pPr>
        <w:pStyle w:val="0-BET-Corps-Texte"/>
        <w:numPr>
          <w:ilvl w:val="0"/>
          <w:numId w:val="7"/>
        </w:numPr>
      </w:pPr>
      <w:r w:rsidRPr="00A57F78">
        <w:t xml:space="preserve">Pour les visites, le </w:t>
      </w:r>
      <w:r w:rsidR="000B2635">
        <w:t>client</w:t>
      </w:r>
      <w:r w:rsidRPr="00A57F78">
        <w:t xml:space="preserve"> se charge d’obtenir l’accès sécurisé et sain aux locaux. Le bureau d’études ne s’occupe pas des prises de rendez-vous ou des moyens d’accès aux espaces,</w:t>
      </w:r>
    </w:p>
    <w:p w14:paraId="1FF534F9" w14:textId="28039BAC" w:rsidR="00713D59" w:rsidRPr="00A57F78" w:rsidRDefault="00713D59" w:rsidP="00C063BE">
      <w:pPr>
        <w:pStyle w:val="0-BET-Corps-Texte"/>
        <w:numPr>
          <w:ilvl w:val="0"/>
          <w:numId w:val="7"/>
        </w:numPr>
      </w:pPr>
      <w:r w:rsidRPr="00A57F78">
        <w:t>Les plans de faisabilité ne peuvent être utilisés en phase exécution.</w:t>
      </w:r>
    </w:p>
    <w:p w14:paraId="30083CE1" w14:textId="24E11A03" w:rsidR="007E7C4B" w:rsidRDefault="00631CE8" w:rsidP="00C063BE">
      <w:pPr>
        <w:pStyle w:val="0-BET-Corps-Texte"/>
        <w:numPr>
          <w:ilvl w:val="0"/>
          <w:numId w:val="7"/>
        </w:numPr>
      </w:pPr>
      <w:r w:rsidRPr="00A57F78">
        <w:t>Sondage par le dessus d’un balcon - pas d'intervention en hauteur de plus de 3m</w:t>
      </w:r>
    </w:p>
    <w:p w14:paraId="3649A94F" w14:textId="50694449" w:rsidR="000B2635" w:rsidRPr="004F75F5" w:rsidRDefault="000B2635" w:rsidP="000B2635">
      <w:pPr>
        <w:pStyle w:val="Corpsdetexte"/>
        <w:numPr>
          <w:ilvl w:val="0"/>
          <w:numId w:val="7"/>
        </w:numPr>
        <w:rPr>
          <w:color w:val="002060"/>
          <w:sz w:val="22"/>
          <w:szCs w:val="22"/>
        </w:rPr>
      </w:pPr>
      <w:r w:rsidRPr="004F75F5">
        <w:rPr>
          <w:color w:val="002060"/>
          <w:sz w:val="22"/>
          <w:szCs w:val="22"/>
        </w:rPr>
        <w:t>{</w:t>
      </w:r>
      <w:bookmarkStart w:id="14" w:name="_GoBack"/>
      <w:bookmarkEnd w:id="14"/>
      <w:r w:rsidRPr="004F75F5">
        <w:rPr>
          <w:color w:val="002060"/>
          <w:sz w:val="22"/>
          <w:szCs w:val="22"/>
        </w:rPr>
        <w:t>notation}</w:t>
      </w:r>
    </w:p>
    <w:p w14:paraId="30B4F808" w14:textId="66E41D6D" w:rsidR="000B2635" w:rsidRPr="000B2635" w:rsidRDefault="000B2635" w:rsidP="000B2635">
      <w:pPr>
        <w:pStyle w:val="Corpsdetexte"/>
        <w:ind w:left="0"/>
      </w:pPr>
    </w:p>
    <w:p w14:paraId="21E538C6" w14:textId="7BC82B22" w:rsidR="00631CE8" w:rsidRPr="00A57F78" w:rsidRDefault="00D2359E" w:rsidP="00AA0C6B">
      <w:pPr>
        <w:pStyle w:val="0-BET-Titre-2"/>
      </w:pPr>
      <w:bookmarkStart w:id="15" w:name="_Toc135747606"/>
      <w:r w:rsidRPr="0068375E">
        <w:t xml:space="preserve">Précisions &amp; </w:t>
      </w:r>
      <w:r w:rsidR="00631CE8" w:rsidRPr="0068375E">
        <w:t>Exclusions</w:t>
      </w:r>
      <w:r w:rsidR="00631CE8" w:rsidRPr="00A57F78">
        <w:t> :</w:t>
      </w:r>
      <w:bookmarkEnd w:id="15"/>
    </w:p>
    <w:p w14:paraId="1CBBFEC0" w14:textId="1E56638F" w:rsidR="00631CE8" w:rsidRPr="00A57F78" w:rsidRDefault="00631CE8" w:rsidP="00C063BE">
      <w:pPr>
        <w:pStyle w:val="0-BET-Corps-Texte"/>
      </w:pPr>
      <w:r w:rsidRPr="00A57F78">
        <w:t>Etudes autres que celles listées ci-dessus,</w:t>
      </w:r>
    </w:p>
    <w:p w14:paraId="73361713" w14:textId="19B3C3CB" w:rsidR="00CB72E4" w:rsidRPr="00A57F78" w:rsidRDefault="00CB72E4" w:rsidP="00C063BE">
      <w:pPr>
        <w:pStyle w:val="0-BET-Corps-Texte"/>
      </w:pPr>
      <w:r w:rsidRPr="00A57F78">
        <w:t>Sondages ou relevés autres que celles listées ci-dessus,</w:t>
      </w:r>
    </w:p>
    <w:p w14:paraId="206B0642" w14:textId="24F5157A" w:rsidR="00D2359E" w:rsidRPr="00A57F78" w:rsidRDefault="00D2359E" w:rsidP="00C063BE">
      <w:pPr>
        <w:pStyle w:val="0-BET-Corps-Texte"/>
      </w:pPr>
      <w:r w:rsidRPr="00A57F78">
        <w:t>En cas de d’ouvrages neufs, à noter que le diagnostic portera sur les zones concernées ces derniers. Cependant les désordres analysés et les préconisations seront établis en cohérence avec le bâti général,</w:t>
      </w:r>
    </w:p>
    <w:p w14:paraId="7C29852B" w14:textId="77777777" w:rsidR="00631CE8" w:rsidRPr="00A57F78" w:rsidRDefault="00631CE8" w:rsidP="00C063BE">
      <w:pPr>
        <w:pStyle w:val="0-BET-Corps-Texte"/>
      </w:pPr>
      <w:r w:rsidRPr="00A57F78">
        <w:t>Synthèse du dossier au regard des différents corps d’état,</w:t>
      </w:r>
    </w:p>
    <w:p w14:paraId="40651244" w14:textId="1ADEBB9B" w:rsidR="00631CE8" w:rsidRPr="00A57F78" w:rsidRDefault="00C84D85" w:rsidP="00C063BE">
      <w:pPr>
        <w:pStyle w:val="0-BET-Corps-Texte"/>
      </w:pPr>
      <w:r w:rsidRPr="00A57F78">
        <w:rPr>
          <w:b/>
          <w:bCs/>
          <w:u w:val="single"/>
        </w:rPr>
        <w:t>Important :</w:t>
      </w:r>
      <w:r w:rsidR="000B2635">
        <w:t xml:space="preserve"> </w:t>
      </w:r>
      <w:r w:rsidRPr="00A57F78">
        <w:t>s</w:t>
      </w:r>
      <w:r w:rsidR="00CB72E4" w:rsidRPr="00A57F78">
        <w:t>auf indication contraire ci-dessus, l</w:t>
      </w:r>
      <w:r w:rsidR="00631CE8" w:rsidRPr="00A57F78">
        <w:t xml:space="preserve">es investigations </w:t>
      </w:r>
      <w:r w:rsidR="00CB72E4" w:rsidRPr="00A57F78">
        <w:t xml:space="preserve">complémentaires </w:t>
      </w:r>
      <w:r w:rsidR="00631CE8" w:rsidRPr="00A57F78">
        <w:t>nécessaires à la réalisation de la mission, le cas échéant, s</w:t>
      </w:r>
      <w:r w:rsidR="00CB72E4" w:rsidRPr="00A57F78">
        <w:t>on</w:t>
      </w:r>
      <w:r w:rsidR="00631CE8" w:rsidRPr="00A57F78">
        <w:t>t à la charge du maître de l’ouvrage et réalisées par des intervenants extérieurs</w:t>
      </w:r>
      <w:r w:rsidR="00232728" w:rsidRPr="00A57F78">
        <w:t xml:space="preserve"> (</w:t>
      </w:r>
      <w:r w:rsidR="00CB72E4" w:rsidRPr="00A57F78">
        <w:t xml:space="preserve">relevé de géomètre, étude </w:t>
      </w:r>
      <w:r w:rsidR="00D2359E" w:rsidRPr="00A57F78">
        <w:t xml:space="preserve">et sondages </w:t>
      </w:r>
      <w:r w:rsidR="00CB72E4" w:rsidRPr="00A57F78">
        <w:t>géotechnique</w:t>
      </w:r>
      <w:r w:rsidR="00D2359E" w:rsidRPr="00A57F78">
        <w:t>s</w:t>
      </w:r>
      <w:r w:rsidR="00232728" w:rsidRPr="00A57F78">
        <w:t xml:space="preserve">, </w:t>
      </w:r>
      <w:r w:rsidR="00CB72E4" w:rsidRPr="00A57F78">
        <w:t xml:space="preserve">sondages hors capacité SKY INGENIERIE, </w:t>
      </w:r>
      <w:r w:rsidR="00D2359E" w:rsidRPr="00A57F78">
        <w:t>e</w:t>
      </w:r>
      <w:r w:rsidR="00CB72E4" w:rsidRPr="00A57F78">
        <w:t>ssais de matériaux sondés en laboratoire,</w:t>
      </w:r>
      <w:r w:rsidR="00D2359E" w:rsidRPr="00A57F78">
        <w:t xml:space="preserve"> …</w:t>
      </w:r>
      <w:r w:rsidR="00CB72E4" w:rsidRPr="00A57F78">
        <w:t xml:space="preserve"> liste non exhaustive</w:t>
      </w:r>
      <w:r w:rsidR="00232728" w:rsidRPr="00A57F78">
        <w:t>)</w:t>
      </w:r>
      <w:r w:rsidR="00631CE8" w:rsidRPr="00A57F78">
        <w:t>,</w:t>
      </w:r>
    </w:p>
    <w:p w14:paraId="51EBA68E" w14:textId="4CEE3FF2" w:rsidR="00C00311" w:rsidRPr="00A57F78" w:rsidRDefault="005549EA" w:rsidP="00C063BE">
      <w:pPr>
        <w:pStyle w:val="0-BET-Corps-Texte"/>
      </w:pPr>
      <w:r w:rsidRPr="00A57F78">
        <w:t>Sujétions chantier</w:t>
      </w:r>
      <w:r w:rsidR="00C00311" w:rsidRPr="00A57F78">
        <w:t xml:space="preserve"> : </w:t>
      </w:r>
      <w:r w:rsidRPr="00A57F78">
        <w:t xml:space="preserve">phasage, planning, </w:t>
      </w:r>
      <w:r w:rsidR="00C00311" w:rsidRPr="00A57F78">
        <w:t>etc …,</w:t>
      </w:r>
    </w:p>
    <w:p w14:paraId="321386B8" w14:textId="03DCAE09" w:rsidR="005549EA" w:rsidRPr="00A57F78" w:rsidRDefault="00C00311" w:rsidP="00C063BE">
      <w:pPr>
        <w:pStyle w:val="0-BET-Corps-Texte"/>
      </w:pPr>
      <w:r w:rsidRPr="00A57F78">
        <w:t>E</w:t>
      </w:r>
      <w:r w:rsidR="005549EA" w:rsidRPr="00A57F78">
        <w:t>nvironnement</w:t>
      </w:r>
      <w:r w:rsidRPr="00A57F78">
        <w:t xml:space="preserve"> : </w:t>
      </w:r>
      <w:r w:rsidR="005549EA" w:rsidRPr="00A57F78">
        <w:t>pollution, eau, amiante, plomb, etc …,</w:t>
      </w:r>
    </w:p>
    <w:p w14:paraId="28893214" w14:textId="64000690" w:rsidR="00D2359E" w:rsidRPr="00A57F78" w:rsidRDefault="00D2359E" w:rsidP="00C063BE">
      <w:pPr>
        <w:pStyle w:val="0-BET-Corps-Texte"/>
      </w:pPr>
      <w:r w:rsidRPr="00A57F78">
        <w:t>Sondages et relevés</w:t>
      </w:r>
    </w:p>
    <w:p w14:paraId="355940EC" w14:textId="5B8C4EB9" w:rsidR="00D2359E" w:rsidRPr="00A57F78" w:rsidRDefault="00D2359E" w:rsidP="00C063BE">
      <w:pPr>
        <w:pStyle w:val="0-BET-Corps-Texte"/>
      </w:pPr>
      <w:r w:rsidRPr="00A57F78">
        <w:rPr>
          <w:b/>
          <w:bCs/>
          <w:u w:val="single"/>
        </w:rPr>
        <w:t>Important :</w:t>
      </w:r>
      <w:r w:rsidR="000B2635">
        <w:t xml:space="preserve"> </w:t>
      </w:r>
      <w:r w:rsidRPr="00A57F78">
        <w:t xml:space="preserve">En cas de sondages prévus dans notre offre, le </w:t>
      </w:r>
      <w:r w:rsidR="000B2635">
        <w:t>client</w:t>
      </w:r>
      <w:r w:rsidRPr="00A57F78">
        <w:t xml:space="preserve"> s’engage à fournir les diagnostics amiante et plomb des zones concernées avant intervention de nos équipes</w:t>
      </w:r>
    </w:p>
    <w:p w14:paraId="205BBCBA" w14:textId="4557475C" w:rsidR="008B0579" w:rsidRPr="00A57F78" w:rsidRDefault="008B0579" w:rsidP="004F75F5">
      <w:pPr>
        <w:pStyle w:val="0-BET-Corps-Texte"/>
      </w:pPr>
      <w:r w:rsidRPr="00A57F78">
        <w:rPr>
          <w:b/>
          <w:bCs/>
          <w:u w:val="single"/>
        </w:rPr>
        <w:t>Important :</w:t>
      </w:r>
      <w:r w:rsidR="004F75F5">
        <w:t xml:space="preserve"> </w:t>
      </w:r>
      <w:r w:rsidRPr="00A57F78">
        <w:t>Sauf indications contraires ci-dessus, les sondages sont rebouchés au plâtre ou au ciment mais la remise en état à l’identique</w:t>
      </w:r>
      <w:r w:rsidR="004F75F5">
        <w:t xml:space="preserve"> {</w:t>
      </w:r>
      <w:r w:rsidR="004F75F5" w:rsidRPr="004F75F5">
        <w:t>has_prevue</w:t>
      </w:r>
      <w:r w:rsidR="004F75F5">
        <w:t>}</w:t>
      </w:r>
      <w:r w:rsidRPr="00A57F78">
        <w:t>.</w:t>
      </w:r>
    </w:p>
    <w:p w14:paraId="5EC8E84F" w14:textId="77777777" w:rsidR="00D2359E" w:rsidRPr="00A57F78" w:rsidRDefault="00D2359E" w:rsidP="00C063BE">
      <w:pPr>
        <w:pStyle w:val="0-BET-Corps-Texte"/>
      </w:pPr>
      <w:r w:rsidRPr="00A57F78">
        <w:t>Les sondages sont par nature ponctuels, ainsi l’étude se fonde sur notre connaissance du bâti ancien et des possibilités de sondages</w:t>
      </w:r>
      <w:r w:rsidR="003E05ED" w:rsidRPr="00A57F78">
        <w:t xml:space="preserve">. </w:t>
      </w:r>
      <w:r w:rsidRPr="00A57F78">
        <w:t xml:space="preserve">La mise à jour de nos études </w:t>
      </w:r>
      <w:r w:rsidR="003E05ED" w:rsidRPr="00A57F78">
        <w:t>suite à une démolition ou curage lourd</w:t>
      </w:r>
      <w:r w:rsidRPr="00A57F78">
        <w:t xml:space="preserve"> sans lien avec notre mission n’est pas incluse et donnera lieu à un nouveau devis</w:t>
      </w:r>
      <w:r w:rsidR="003E05ED" w:rsidRPr="00A57F78">
        <w:t>.</w:t>
      </w:r>
    </w:p>
    <w:p w14:paraId="78B760B3" w14:textId="24F2AECD" w:rsidR="00271DE8" w:rsidRPr="00162BA8" w:rsidRDefault="00C00311" w:rsidP="00C063BE">
      <w:pPr>
        <w:pStyle w:val="0-BET-Corps-Texte"/>
      </w:pPr>
      <w:r w:rsidRPr="00A57F78">
        <w:t xml:space="preserve">Les relevés effectués par nos équipes ont </w:t>
      </w:r>
      <w:r w:rsidR="00C84D85" w:rsidRPr="00A57F78">
        <w:t>pour unique but la réalisation de nos prestations et ne sont pas destiné à remplacer un travail de géomètre ou d’architecte nécessaire par ailleurs.</w:t>
      </w:r>
      <w:r w:rsidR="003E05ED" w:rsidRPr="00A57F78">
        <w:t xml:space="preserve"> </w:t>
      </w:r>
      <w:r w:rsidR="00313F93" w:rsidRPr="00162BA8">
        <w:br w:type="page"/>
      </w:r>
    </w:p>
    <w:p w14:paraId="3CFEB5A2" w14:textId="79B4AA25" w:rsidR="003E05ED" w:rsidRPr="00A57F78" w:rsidRDefault="003B7298" w:rsidP="00B871F2">
      <w:pPr>
        <w:pStyle w:val="0-BET-Titre-1"/>
      </w:pPr>
      <w:bookmarkStart w:id="16" w:name="_Toc135747607"/>
      <w:r w:rsidRPr="00A57F78">
        <w:lastRenderedPageBreak/>
        <w:t>C</w:t>
      </w:r>
      <w:r w:rsidR="003E05ED" w:rsidRPr="00A57F78">
        <w:t>lauses administratives</w:t>
      </w:r>
      <w:bookmarkEnd w:id="16"/>
    </w:p>
    <w:p w14:paraId="4F887C2C" w14:textId="5264CA44" w:rsidR="002A5029" w:rsidRPr="00A57F78" w:rsidRDefault="002A5029" w:rsidP="00C063BE">
      <w:pPr>
        <w:pStyle w:val="0-BET-Corps-Texte"/>
      </w:pPr>
      <w:r w:rsidRPr="00A57F78">
        <w:t>Notre offre est basée sur les documents transmis à la date de son émission.</w:t>
      </w:r>
    </w:p>
    <w:p w14:paraId="179420E7" w14:textId="3FCB22AC" w:rsidR="00CB72E4" w:rsidRPr="00A57F78" w:rsidRDefault="00CB72E4" w:rsidP="004F75F5">
      <w:pPr>
        <w:pStyle w:val="0-BET-Corps-Texte"/>
      </w:pPr>
      <w:r w:rsidRPr="00A57F78">
        <w:t>IMPORTANT :</w:t>
      </w:r>
      <w:r w:rsidR="004F75F5">
        <w:t xml:space="preserve"> ce devis a été établi</w:t>
      </w:r>
      <w:r w:rsidRPr="00A57F78">
        <w:t xml:space="preserve"> </w:t>
      </w:r>
      <w:r w:rsidR="004F75F5">
        <w:t>{</w:t>
      </w:r>
      <w:r w:rsidR="004F75F5" w:rsidRPr="004F75F5">
        <w:t>has_visite</w:t>
      </w:r>
      <w:r w:rsidR="004F75F5">
        <w:t>}</w:t>
      </w:r>
      <w:r w:rsidRPr="00A57F78">
        <w:t xml:space="preserve"> </w:t>
      </w:r>
    </w:p>
    <w:p w14:paraId="4511721E" w14:textId="4CECEF32" w:rsidR="00815A88" w:rsidRPr="00A57F78" w:rsidRDefault="00815A88" w:rsidP="00C063BE">
      <w:pPr>
        <w:pStyle w:val="0-BET-Corps-Texte"/>
      </w:pPr>
      <w:r w:rsidRPr="00A57F78">
        <w:rPr>
          <w:u w:val="single"/>
        </w:rPr>
        <w:t>Référentiel pour le contenu des missions</w:t>
      </w:r>
      <w:r w:rsidRPr="00A57F78">
        <w:t> : Missions répertoriées dans l’Annexe 20 du Code de la Commande Publique (Arrêté du 22 mars 2019 éléments de mission de maîtrise d'œuvre)</w:t>
      </w:r>
    </w:p>
    <w:p w14:paraId="11FCD1C4" w14:textId="77777777" w:rsidR="00713D59" w:rsidRPr="00A57F78" w:rsidRDefault="00713D59" w:rsidP="00C063BE">
      <w:pPr>
        <w:pStyle w:val="0-BET-Corps-Texte"/>
      </w:pPr>
      <w:r w:rsidRPr="00A57F78">
        <w:rPr>
          <w:u w:val="single"/>
        </w:rPr>
        <w:t>Référentiel contractuel</w:t>
      </w:r>
      <w:r w:rsidRPr="00A57F78">
        <w:t xml:space="preserve"> (par ordre de préséance) : </w:t>
      </w:r>
    </w:p>
    <w:p w14:paraId="52BBA338" w14:textId="660F2560" w:rsidR="00713D59" w:rsidRPr="00A57F78" w:rsidRDefault="00713D59" w:rsidP="00C063BE">
      <w:pPr>
        <w:pStyle w:val="0-BET-Corps-Texte"/>
        <w:numPr>
          <w:ilvl w:val="1"/>
          <w:numId w:val="9"/>
        </w:numPr>
      </w:pPr>
      <w:r w:rsidRPr="00A57F78">
        <w:t>Nos conditions générales de ventes données en annexe de ce document</w:t>
      </w:r>
    </w:p>
    <w:p w14:paraId="3585A367" w14:textId="66E0A234" w:rsidR="00713D59" w:rsidRPr="00A57F78" w:rsidRDefault="00713D59" w:rsidP="00C063BE">
      <w:pPr>
        <w:pStyle w:val="0-BET-Corps-Texte"/>
        <w:numPr>
          <w:ilvl w:val="1"/>
          <w:numId w:val="9"/>
        </w:numPr>
      </w:pPr>
      <w:r w:rsidRPr="00A57F78">
        <w:t>La présente proposition</w:t>
      </w:r>
    </w:p>
    <w:p w14:paraId="44C9C0BD" w14:textId="1DDEF46C" w:rsidR="00713D59" w:rsidRPr="00A57F78" w:rsidRDefault="00713D59" w:rsidP="00C063BE">
      <w:pPr>
        <w:pStyle w:val="0-BET-Corps-Texte"/>
        <w:numPr>
          <w:ilvl w:val="1"/>
          <w:numId w:val="9"/>
        </w:numPr>
      </w:pPr>
      <w:r w:rsidRPr="00A57F78">
        <w:t>CCAG MOE (Arrêté du 30 mars 2021)</w:t>
      </w:r>
    </w:p>
    <w:p w14:paraId="5C7456F9" w14:textId="77777777" w:rsidR="00713D59" w:rsidRPr="00A57F78" w:rsidRDefault="00713D59" w:rsidP="00C063BE">
      <w:pPr>
        <w:pStyle w:val="0-BET-Corps-Texte"/>
        <w:numPr>
          <w:ilvl w:val="1"/>
          <w:numId w:val="9"/>
        </w:numPr>
      </w:pPr>
      <w:r w:rsidRPr="00A57F78">
        <w:t>Tout contrat issu du présent devis</w:t>
      </w:r>
    </w:p>
    <w:p w14:paraId="6262CF0A" w14:textId="1058E7DA" w:rsidR="002A5029" w:rsidRPr="00A57F78" w:rsidRDefault="002A5029" w:rsidP="00C063BE">
      <w:pPr>
        <w:pStyle w:val="0-BET-Corps-Texte"/>
        <w:rPr>
          <w:u w:val="single"/>
        </w:rPr>
      </w:pPr>
      <w:r w:rsidRPr="00A57F78">
        <w:rPr>
          <w:u w:val="single"/>
        </w:rPr>
        <w:t>Assurance</w:t>
      </w:r>
      <w:r w:rsidR="00D75B44" w:rsidRPr="00A57F78">
        <w:rPr>
          <w:u w:val="single"/>
        </w:rPr>
        <w:t xml:space="preserve"> professionnelle</w:t>
      </w:r>
      <w:r w:rsidRPr="00A57F78">
        <w:t xml:space="preserve"> : contrat </w:t>
      </w:r>
      <w:r w:rsidR="00232728" w:rsidRPr="00A57F78">
        <w:t>SMABTP</w:t>
      </w:r>
      <w:r w:rsidRPr="00A57F78">
        <w:t xml:space="preserve"> n° </w:t>
      </w:r>
      <w:r w:rsidR="00D75B44" w:rsidRPr="00A57F78">
        <w:t>H32248P7302000/001 572342</w:t>
      </w:r>
    </w:p>
    <w:p w14:paraId="6DB6F508" w14:textId="3A2711C1" w:rsidR="00132A18" w:rsidRPr="00A57F78" w:rsidRDefault="00132A18" w:rsidP="00C063BE">
      <w:pPr>
        <w:pStyle w:val="0-BET-Corps-Texte"/>
        <w:rPr>
          <w:u w:val="single"/>
        </w:rPr>
      </w:pPr>
      <w:r w:rsidRPr="00A57F78">
        <w:rPr>
          <w:u w:val="single"/>
        </w:rPr>
        <w:t>Qualification</w:t>
      </w:r>
      <w:r w:rsidRPr="00A57F78">
        <w:t> : OPQIBI n°22 02 4592 – 1202/1204/1206</w:t>
      </w:r>
    </w:p>
    <w:p w14:paraId="4040764E" w14:textId="258476F2" w:rsidR="003E05ED" w:rsidRPr="00A57F78" w:rsidRDefault="002A5029" w:rsidP="00C063BE">
      <w:pPr>
        <w:pStyle w:val="0-BET-Corps-Texte"/>
      </w:pPr>
      <w:r w:rsidRPr="00A57F78">
        <w:t xml:space="preserve">Durée de validité : </w:t>
      </w:r>
      <w:r w:rsidR="003E05ED" w:rsidRPr="0068375E">
        <w:rPr>
          <w:b/>
          <w:bCs/>
        </w:rPr>
        <w:t>120 jours</w:t>
      </w:r>
      <w:r w:rsidR="003E05ED" w:rsidRPr="00A57F78">
        <w:t xml:space="preserve"> à compter de l'émission </w:t>
      </w:r>
    </w:p>
    <w:p w14:paraId="65D3E9FE" w14:textId="7E3454DC" w:rsidR="002A5029" w:rsidRPr="00A57F78" w:rsidRDefault="002A5029" w:rsidP="00C063BE">
      <w:pPr>
        <w:pStyle w:val="0-BET-Corps-Texte"/>
      </w:pPr>
      <w:r w:rsidRPr="00A57F78">
        <w:t>Date de valeur : date de l’émission</w:t>
      </w:r>
    </w:p>
    <w:p w14:paraId="3349A755" w14:textId="2C1C87F6" w:rsidR="00313F93" w:rsidRPr="00A57F78" w:rsidRDefault="00313F93" w:rsidP="00C063BE">
      <w:pPr>
        <w:pStyle w:val="0-BET-Corps-Texte"/>
        <w:rPr>
          <w:b/>
          <w:bCs/>
        </w:rPr>
      </w:pPr>
      <w:r w:rsidRPr="00A57F78">
        <w:rPr>
          <w:b/>
          <w:bCs/>
        </w:rPr>
        <w:t xml:space="preserve">IMPORTANT : </w:t>
      </w:r>
      <w:r w:rsidRPr="00A57F78">
        <w:t>Toute modification du contenu de la mission ou élément supplémentaire versé au dossier susceptible de changer les conditions d’études pourra amener à révision de la présente offre.</w:t>
      </w:r>
    </w:p>
    <w:p w14:paraId="73C957D4" w14:textId="6BD45271" w:rsidR="00EA058A" w:rsidRPr="00A57F78" w:rsidRDefault="00313F93" w:rsidP="00C063BE">
      <w:pPr>
        <w:pStyle w:val="0-BET-Corps-Texte"/>
      </w:pPr>
      <w:r w:rsidRPr="00A57F78">
        <w:t>Passé la durée de validité de la présente offre, SKY INGENIERIE se réserve le droit de revoir les honoraires ci-dessus selon les index en vigueur (ING) ou selon les conditions constatées du marché.</w:t>
      </w:r>
    </w:p>
    <w:p w14:paraId="0F28CB07" w14:textId="77777777" w:rsidR="00EA058A" w:rsidRPr="00A57F78" w:rsidRDefault="00EA058A" w:rsidP="00C063BE">
      <w:pPr>
        <w:pStyle w:val="0-BET-Corps-Texte"/>
      </w:pPr>
      <w:r w:rsidRPr="00A57F78">
        <w:t>Conditions de règlement :</w:t>
      </w:r>
    </w:p>
    <w:p w14:paraId="31909C8B" w14:textId="77777777" w:rsidR="0077387F" w:rsidRDefault="00A17532" w:rsidP="00C063BE">
      <w:pPr>
        <w:pStyle w:val="0-BET-Corps-Texte"/>
      </w:pPr>
      <w:r w:rsidRPr="00A17532">
        <w:t>{</w:t>
      </w:r>
      <w:proofErr w:type="spellStart"/>
      <w:r w:rsidRPr="00A17532">
        <w:t>accompte</w:t>
      </w:r>
      <w:proofErr w:type="spellEnd"/>
      <w:r w:rsidRPr="00A17532">
        <w:t>}</w:t>
      </w:r>
      <w:r w:rsidR="00EA058A" w:rsidRPr="0068375E">
        <w:t xml:space="preserve"> %</w:t>
      </w:r>
      <w:r w:rsidR="00EA058A" w:rsidRPr="00A57F78">
        <w:t xml:space="preserve"> Acompte à la commande</w:t>
      </w:r>
    </w:p>
    <w:p w14:paraId="004CEE44" w14:textId="5D98A582" w:rsidR="00EA058A" w:rsidRPr="00A57F78" w:rsidRDefault="00EA058A" w:rsidP="00C063BE">
      <w:pPr>
        <w:pStyle w:val="0-BET-Corps-Texte"/>
      </w:pPr>
      <w:r w:rsidRPr="00A57F78">
        <w:t>Délai de règlement : 30 jours calendaires après remise d</w:t>
      </w:r>
      <w:r w:rsidR="00C84D85" w:rsidRPr="00A57F78">
        <w:t>es Livrables</w:t>
      </w:r>
    </w:p>
    <w:p w14:paraId="2A3FCF77" w14:textId="0B286656" w:rsidR="0077387F" w:rsidRPr="00A57F78" w:rsidRDefault="0077387F" w:rsidP="00C063BE">
      <w:pPr>
        <w:pStyle w:val="0-BET-Corps-Texte"/>
      </w:pPr>
      <w:r>
        <w:t>{#</w:t>
      </w:r>
      <w:proofErr w:type="spellStart"/>
      <w:r>
        <w:t>accompteCond</w:t>
      </w:r>
      <w:proofErr w:type="spellEnd"/>
      <w:r>
        <w:t>}</w:t>
      </w:r>
      <w:r w:rsidRPr="00A57F78">
        <w:t xml:space="preserve">Solde à la remise du dossier mentionné au paragraphe </w:t>
      </w:r>
      <w:r w:rsidRPr="00A57F78">
        <w:fldChar w:fldCharType="begin"/>
      </w:r>
      <w:r w:rsidRPr="00A57F78">
        <w:instrText xml:space="preserve"> REF _Ref122431839 \h  \* MERGEFORMAT </w:instrText>
      </w:r>
      <w:r w:rsidRPr="00A57F78">
        <w:fldChar w:fldCharType="separate"/>
      </w:r>
      <w:r w:rsidRPr="0001452A">
        <w:t>Livrables</w:t>
      </w:r>
      <w:r w:rsidRPr="00A57F78">
        <w:fldChar w:fldCharType="end"/>
      </w:r>
      <w:r>
        <w:t xml:space="preserve"> {/</w:t>
      </w:r>
      <w:proofErr w:type="spellStart"/>
      <w:r>
        <w:t>accompteCond</w:t>
      </w:r>
      <w:proofErr w:type="spellEnd"/>
      <w:r>
        <w:t>}</w:t>
      </w:r>
    </w:p>
    <w:p w14:paraId="44124E75" w14:textId="77777777" w:rsidR="007E7C4B" w:rsidRPr="00A57F78" w:rsidRDefault="007E7C4B" w:rsidP="007E7C4B">
      <w:pPr>
        <w:pStyle w:val="Corpsdetexte"/>
        <w:rPr>
          <w:color w:val="002060"/>
        </w:rPr>
      </w:pPr>
    </w:p>
    <w:tbl>
      <w:tblPr>
        <w:tblStyle w:val="Grilledutableau"/>
        <w:tblW w:w="0" w:type="auto"/>
        <w:tblLook w:val="04A0" w:firstRow="1" w:lastRow="0" w:firstColumn="1" w:lastColumn="0" w:noHBand="0" w:noVBand="1"/>
      </w:tblPr>
      <w:tblGrid>
        <w:gridCol w:w="4793"/>
        <w:gridCol w:w="4790"/>
      </w:tblGrid>
      <w:tr w:rsidR="00A57F78" w:rsidRPr="00A57F78" w14:paraId="5EBBC653" w14:textId="77777777" w:rsidTr="00EA058A">
        <w:tc>
          <w:tcPr>
            <w:tcW w:w="4793" w:type="dxa"/>
            <w:tcBorders>
              <w:top w:val="nil"/>
              <w:left w:val="nil"/>
              <w:bottom w:val="nil"/>
              <w:right w:val="single" w:sz="36" w:space="0" w:color="17406D" w:themeColor="text2"/>
            </w:tcBorders>
          </w:tcPr>
          <w:p w14:paraId="516D8DF6" w14:textId="0DEFB680" w:rsidR="00A83D3E" w:rsidRPr="00A57F78" w:rsidRDefault="00F250C7" w:rsidP="005F1CBC">
            <w:pPr>
              <w:pStyle w:val="Sansinterligne"/>
              <w:jc w:val="center"/>
              <w:rPr>
                <w:color w:val="002060"/>
              </w:rPr>
            </w:pPr>
            <w:r>
              <w:rPr>
                <w:color w:val="002060"/>
              </w:rPr>
              <w:t xml:space="preserve">Le </w:t>
            </w:r>
            <w:proofErr w:type="spellStart"/>
            <w:r>
              <w:rPr>
                <w:color w:val="002060"/>
              </w:rPr>
              <w:t>Directeur</w:t>
            </w:r>
            <w:proofErr w:type="spellEnd"/>
            <w:r>
              <w:rPr>
                <w:color w:val="002060"/>
              </w:rPr>
              <w:t xml:space="preserve"> </w:t>
            </w:r>
            <w:proofErr w:type="spellStart"/>
            <w:r>
              <w:rPr>
                <w:color w:val="002060"/>
              </w:rPr>
              <w:t>d’Agences</w:t>
            </w:r>
            <w:proofErr w:type="spellEnd"/>
            <w:r w:rsidR="00A17532">
              <w:rPr>
                <w:color w:val="002060"/>
              </w:rPr>
              <w:br/>
            </w:r>
          </w:p>
        </w:tc>
        <w:tc>
          <w:tcPr>
            <w:tcW w:w="4790" w:type="dxa"/>
            <w:vMerge w:val="restart"/>
            <w:tcBorders>
              <w:top w:val="single" w:sz="36" w:space="0" w:color="17406D" w:themeColor="text2"/>
              <w:left w:val="single" w:sz="36" w:space="0" w:color="17406D" w:themeColor="text2"/>
              <w:bottom w:val="single" w:sz="4" w:space="0" w:color="17406D" w:themeColor="text2"/>
              <w:right w:val="single" w:sz="36" w:space="0" w:color="17406D" w:themeColor="text2"/>
            </w:tcBorders>
          </w:tcPr>
          <w:p w14:paraId="72EBE4F7" w14:textId="5A04B558" w:rsidR="00A83D3E" w:rsidRPr="00A57F78" w:rsidRDefault="00A83D3E" w:rsidP="005F1CBC">
            <w:pPr>
              <w:pStyle w:val="Sansinterligne"/>
              <w:jc w:val="center"/>
              <w:rPr>
                <w:color w:val="002060"/>
              </w:rPr>
            </w:pPr>
            <w:proofErr w:type="spellStart"/>
            <w:r w:rsidRPr="00A57F78">
              <w:rPr>
                <w:color w:val="002060"/>
              </w:rPr>
              <w:t>Votre</w:t>
            </w:r>
            <w:proofErr w:type="spellEnd"/>
            <w:r w:rsidRPr="00A57F78">
              <w:rPr>
                <w:color w:val="002060"/>
              </w:rPr>
              <w:t xml:space="preserve"> Bon Pour Accord</w:t>
            </w:r>
          </w:p>
        </w:tc>
      </w:tr>
      <w:tr w:rsidR="00A17532" w:rsidRPr="00A57F78" w14:paraId="177A8B9F" w14:textId="77777777" w:rsidTr="00EA058A">
        <w:tc>
          <w:tcPr>
            <w:tcW w:w="4793" w:type="dxa"/>
            <w:tcBorders>
              <w:top w:val="nil"/>
              <w:left w:val="nil"/>
              <w:bottom w:val="nil"/>
              <w:right w:val="single" w:sz="36" w:space="0" w:color="17406D" w:themeColor="text2"/>
            </w:tcBorders>
          </w:tcPr>
          <w:p w14:paraId="64B43BE3" w14:textId="71AE8F8C" w:rsidR="00A17532" w:rsidRPr="00A57F78" w:rsidRDefault="00A17532" w:rsidP="00A17532">
            <w:pPr>
              <w:pStyle w:val="Sansinterligne"/>
              <w:jc w:val="center"/>
              <w:rPr>
                <w:color w:val="002060"/>
              </w:rPr>
            </w:pPr>
            <w:r w:rsidRPr="00D35F7F">
              <w:t>{</w:t>
            </w:r>
            <w:proofErr w:type="spellStart"/>
            <w:r w:rsidRPr="00D35F7F">
              <w:t>nom_inter</w:t>
            </w:r>
            <w:proofErr w:type="spellEnd"/>
            <w:r w:rsidRPr="00D35F7F">
              <w:t>} {</w:t>
            </w:r>
            <w:proofErr w:type="spellStart"/>
            <w:r w:rsidRPr="00D35F7F">
              <w:t>prenom_inter</w:t>
            </w:r>
            <w:proofErr w:type="spellEnd"/>
            <w:r w:rsidRPr="00D35F7F">
              <w:t>}</w:t>
            </w:r>
          </w:p>
        </w:tc>
        <w:tc>
          <w:tcPr>
            <w:tcW w:w="4790" w:type="dxa"/>
            <w:vMerge/>
            <w:tcBorders>
              <w:left w:val="single" w:sz="36" w:space="0" w:color="17406D" w:themeColor="text2"/>
              <w:bottom w:val="single" w:sz="4" w:space="0" w:color="17406D" w:themeColor="text2"/>
              <w:right w:val="single" w:sz="36" w:space="0" w:color="17406D" w:themeColor="text2"/>
            </w:tcBorders>
          </w:tcPr>
          <w:p w14:paraId="716A5638" w14:textId="77777777" w:rsidR="00A17532" w:rsidRPr="00A57F78" w:rsidRDefault="00A17532" w:rsidP="00A17532">
            <w:pPr>
              <w:tabs>
                <w:tab w:val="left" w:pos="8908"/>
              </w:tabs>
              <w:spacing w:before="100" w:beforeAutospacing="1" w:after="100" w:afterAutospacing="1"/>
              <w:ind w:left="0"/>
              <w:rPr>
                <w:rFonts w:eastAsia="Times New Roman" w:cs="Arial"/>
                <w:i/>
                <w:iCs/>
                <w:color w:val="002060"/>
                <w:szCs w:val="24"/>
                <w:u w:val="single"/>
                <w:lang w:eastAsia="fr-FR"/>
              </w:rPr>
            </w:pPr>
          </w:p>
        </w:tc>
      </w:tr>
      <w:tr w:rsidR="00A17532" w:rsidRPr="00A57F78" w14:paraId="2102542E" w14:textId="77777777" w:rsidTr="00EA058A">
        <w:tc>
          <w:tcPr>
            <w:tcW w:w="4793" w:type="dxa"/>
            <w:tcBorders>
              <w:top w:val="nil"/>
              <w:left w:val="nil"/>
              <w:bottom w:val="nil"/>
              <w:right w:val="single" w:sz="36" w:space="0" w:color="17406D" w:themeColor="text2"/>
            </w:tcBorders>
          </w:tcPr>
          <w:p w14:paraId="534B0E2E" w14:textId="50C5E12C" w:rsidR="00A17532" w:rsidRPr="00A57F78" w:rsidRDefault="00A17532" w:rsidP="00A17532">
            <w:pPr>
              <w:pStyle w:val="Sansinterligne"/>
              <w:jc w:val="center"/>
              <w:rPr>
                <w:rFonts w:eastAsia="Times New Roman" w:cs="Arial"/>
                <w:i/>
                <w:iCs/>
                <w:color w:val="002060"/>
                <w:u w:val="single"/>
                <w:lang w:eastAsia="fr-FR"/>
              </w:rPr>
            </w:pPr>
            <w:r w:rsidRPr="00D35F7F">
              <w:t>{</w:t>
            </w:r>
            <w:proofErr w:type="spellStart"/>
            <w:r w:rsidRPr="00D35F7F">
              <w:t>tel_inter</w:t>
            </w:r>
            <w:proofErr w:type="spellEnd"/>
            <w:r w:rsidRPr="00D35F7F">
              <w:t>}</w:t>
            </w:r>
          </w:p>
        </w:tc>
        <w:tc>
          <w:tcPr>
            <w:tcW w:w="4790" w:type="dxa"/>
            <w:vMerge/>
            <w:tcBorders>
              <w:left w:val="single" w:sz="36" w:space="0" w:color="17406D" w:themeColor="text2"/>
              <w:bottom w:val="single" w:sz="4" w:space="0" w:color="17406D" w:themeColor="text2"/>
              <w:right w:val="single" w:sz="36" w:space="0" w:color="17406D" w:themeColor="text2"/>
            </w:tcBorders>
          </w:tcPr>
          <w:p w14:paraId="016BD621" w14:textId="77777777" w:rsidR="00A17532" w:rsidRPr="00A57F78" w:rsidRDefault="00A17532" w:rsidP="00A17532">
            <w:pPr>
              <w:tabs>
                <w:tab w:val="left" w:pos="8908"/>
              </w:tabs>
              <w:spacing w:before="100" w:beforeAutospacing="1" w:after="100" w:afterAutospacing="1"/>
              <w:ind w:left="0"/>
              <w:rPr>
                <w:rFonts w:eastAsia="Times New Roman" w:cs="Arial"/>
                <w:i/>
                <w:iCs/>
                <w:color w:val="002060"/>
                <w:szCs w:val="24"/>
                <w:u w:val="single"/>
                <w:lang w:eastAsia="fr-FR"/>
              </w:rPr>
            </w:pPr>
          </w:p>
        </w:tc>
      </w:tr>
      <w:tr w:rsidR="00A17532" w:rsidRPr="00A57F78" w14:paraId="48EC77D2" w14:textId="77777777" w:rsidTr="00EA058A">
        <w:tc>
          <w:tcPr>
            <w:tcW w:w="4793" w:type="dxa"/>
            <w:tcBorders>
              <w:top w:val="nil"/>
              <w:left w:val="nil"/>
              <w:bottom w:val="nil"/>
              <w:right w:val="single" w:sz="36" w:space="0" w:color="17406D" w:themeColor="text2"/>
            </w:tcBorders>
          </w:tcPr>
          <w:p w14:paraId="71643849" w14:textId="3A37E8EE" w:rsidR="00A17532" w:rsidRPr="00A57F78" w:rsidRDefault="00A17532" w:rsidP="00A17532">
            <w:pPr>
              <w:pStyle w:val="Sansinterligne"/>
              <w:jc w:val="center"/>
              <w:rPr>
                <w:color w:val="002060"/>
              </w:rPr>
            </w:pPr>
          </w:p>
        </w:tc>
        <w:tc>
          <w:tcPr>
            <w:tcW w:w="4790" w:type="dxa"/>
            <w:vMerge/>
            <w:tcBorders>
              <w:left w:val="single" w:sz="36" w:space="0" w:color="17406D" w:themeColor="text2"/>
              <w:bottom w:val="single" w:sz="4" w:space="0" w:color="17406D" w:themeColor="text2"/>
              <w:right w:val="single" w:sz="36" w:space="0" w:color="17406D" w:themeColor="text2"/>
            </w:tcBorders>
          </w:tcPr>
          <w:p w14:paraId="2CD02A1D" w14:textId="77777777" w:rsidR="00A17532" w:rsidRPr="00A57F78" w:rsidRDefault="00A17532" w:rsidP="00A17532">
            <w:pPr>
              <w:tabs>
                <w:tab w:val="left" w:pos="8908"/>
              </w:tabs>
              <w:spacing w:before="100" w:beforeAutospacing="1" w:after="100" w:afterAutospacing="1"/>
              <w:ind w:left="0"/>
              <w:rPr>
                <w:rFonts w:eastAsia="Times New Roman" w:cs="Arial"/>
                <w:i/>
                <w:iCs/>
                <w:color w:val="002060"/>
                <w:szCs w:val="24"/>
                <w:u w:val="single"/>
                <w:lang w:eastAsia="fr-FR"/>
              </w:rPr>
            </w:pPr>
          </w:p>
        </w:tc>
      </w:tr>
      <w:tr w:rsidR="00A57F78" w:rsidRPr="00A57F78" w14:paraId="008CEACE" w14:textId="77777777" w:rsidTr="00EA058A">
        <w:tc>
          <w:tcPr>
            <w:tcW w:w="4793" w:type="dxa"/>
            <w:tcBorders>
              <w:top w:val="nil"/>
              <w:left w:val="nil"/>
              <w:bottom w:val="nil"/>
              <w:right w:val="single" w:sz="36" w:space="0" w:color="17406D" w:themeColor="text2"/>
            </w:tcBorders>
          </w:tcPr>
          <w:p w14:paraId="32BD9299" w14:textId="12D0AE3F" w:rsidR="00A83D3E" w:rsidRPr="00A57F78" w:rsidRDefault="00A17532" w:rsidP="005F1CBC">
            <w:pPr>
              <w:pStyle w:val="Sansinterligne"/>
              <w:jc w:val="center"/>
              <w:rPr>
                <w:rFonts w:eastAsia="Times New Roman" w:cs="Arial"/>
                <w:i/>
                <w:iCs/>
                <w:color w:val="002060"/>
                <w:u w:val="single"/>
                <w:lang w:eastAsia="fr-FR"/>
              </w:rPr>
            </w:pPr>
            <w:r>
              <w:rPr>
                <w:rFonts w:eastAsia="Times New Roman" w:cs="Arial"/>
                <w:i/>
                <w:iCs/>
                <w:noProof/>
                <w:color w:val="222222"/>
                <w:u w:val="single"/>
                <w:lang w:val="fr-FR" w:eastAsia="fr-FR"/>
              </w:rPr>
              <w:br/>
            </w:r>
            <w:r>
              <w:rPr>
                <w:rFonts w:eastAsia="Times New Roman" w:cs="Arial"/>
                <w:i/>
                <w:iCs/>
                <w:noProof/>
                <w:color w:val="222222"/>
                <w:u w:val="single"/>
                <w:lang w:val="fr-FR" w:eastAsia="fr-FR"/>
              </w:rPr>
              <w:br/>
            </w:r>
            <w:r>
              <w:rPr>
                <w:rFonts w:eastAsia="Times New Roman" w:cs="Arial"/>
                <w:i/>
                <w:iCs/>
                <w:noProof/>
                <w:color w:val="222222"/>
                <w:u w:val="single"/>
                <w:lang w:val="fr-FR" w:eastAsia="fr-FR"/>
              </w:rPr>
              <w:br/>
            </w:r>
            <w:r>
              <w:rPr>
                <w:rFonts w:eastAsia="Times New Roman" w:cs="Arial"/>
                <w:i/>
                <w:iCs/>
                <w:noProof/>
                <w:color w:val="222222"/>
                <w:u w:val="single"/>
                <w:lang w:val="fr-FR" w:eastAsia="fr-FR"/>
              </w:rPr>
              <w:br/>
            </w:r>
            <w:r>
              <w:rPr>
                <w:rFonts w:eastAsia="Times New Roman" w:cs="Arial"/>
                <w:i/>
                <w:iCs/>
                <w:noProof/>
                <w:color w:val="222222"/>
                <w:u w:val="single"/>
                <w:lang w:val="fr-FR" w:eastAsia="fr-FR"/>
              </w:rPr>
              <w:br/>
            </w:r>
            <w:r>
              <w:rPr>
                <w:rFonts w:eastAsia="Times New Roman" w:cs="Arial"/>
                <w:i/>
                <w:iCs/>
                <w:noProof/>
                <w:color w:val="222222"/>
                <w:u w:val="single"/>
                <w:lang w:val="fr-FR" w:eastAsia="fr-FR"/>
              </w:rPr>
              <w:br/>
            </w:r>
            <w:r>
              <w:rPr>
                <w:rFonts w:eastAsia="Times New Roman" w:cs="Arial"/>
                <w:i/>
                <w:iCs/>
                <w:noProof/>
                <w:color w:val="222222"/>
                <w:u w:val="single"/>
                <w:lang w:val="fr-FR" w:eastAsia="fr-FR"/>
              </w:rPr>
              <w:br/>
            </w:r>
          </w:p>
        </w:tc>
        <w:tc>
          <w:tcPr>
            <w:tcW w:w="4790" w:type="dxa"/>
            <w:vMerge/>
            <w:tcBorders>
              <w:left w:val="single" w:sz="36" w:space="0" w:color="17406D" w:themeColor="text2"/>
              <w:bottom w:val="single" w:sz="36" w:space="0" w:color="17406D" w:themeColor="text2"/>
              <w:right w:val="single" w:sz="36" w:space="0" w:color="17406D" w:themeColor="text2"/>
            </w:tcBorders>
          </w:tcPr>
          <w:p w14:paraId="2DADD339" w14:textId="77777777" w:rsidR="00A83D3E" w:rsidRPr="00A57F78" w:rsidRDefault="00A83D3E" w:rsidP="000A0466">
            <w:pPr>
              <w:tabs>
                <w:tab w:val="left" w:pos="8908"/>
              </w:tabs>
              <w:spacing w:before="100" w:beforeAutospacing="1" w:after="100" w:afterAutospacing="1"/>
              <w:ind w:left="0"/>
              <w:rPr>
                <w:rFonts w:eastAsia="Times New Roman" w:cs="Arial"/>
                <w:i/>
                <w:iCs/>
                <w:color w:val="002060"/>
                <w:szCs w:val="24"/>
                <w:u w:val="single"/>
                <w:lang w:eastAsia="fr-FR"/>
              </w:rPr>
            </w:pPr>
          </w:p>
        </w:tc>
      </w:tr>
    </w:tbl>
    <w:p w14:paraId="0C0FB5B3" w14:textId="1D42D2B6" w:rsidR="005245D7" w:rsidRPr="00A57F78" w:rsidRDefault="00A83D3E" w:rsidP="000A0466">
      <w:pPr>
        <w:tabs>
          <w:tab w:val="left" w:pos="8908"/>
        </w:tabs>
        <w:spacing w:before="0" w:after="0"/>
        <w:ind w:left="0" w:right="0"/>
        <w:rPr>
          <w:b/>
          <w:bCs/>
          <w:color w:val="002060"/>
        </w:rPr>
      </w:pPr>
      <w:r w:rsidRPr="00A57F78">
        <w:rPr>
          <w:color w:val="002060"/>
        </w:rPr>
        <w:br w:type="page"/>
      </w:r>
    </w:p>
    <w:p w14:paraId="0DADD224" w14:textId="79CA2701" w:rsidR="00B7551A" w:rsidRPr="00A57F78" w:rsidRDefault="003E05ED" w:rsidP="00B871F2">
      <w:pPr>
        <w:pStyle w:val="0-BET-Titre-1"/>
      </w:pPr>
      <w:bookmarkStart w:id="17" w:name="_Toc135747608"/>
      <w:r w:rsidRPr="00A57F78">
        <w:lastRenderedPageBreak/>
        <w:t xml:space="preserve">Annexe : </w:t>
      </w:r>
      <w:r w:rsidR="003B7298" w:rsidRPr="00A57F78">
        <w:t>C</w:t>
      </w:r>
      <w:r w:rsidRPr="00A57F78">
        <w:t xml:space="preserve">onditions </w:t>
      </w:r>
      <w:r w:rsidR="003B7298" w:rsidRPr="00A57F78">
        <w:t>G</w:t>
      </w:r>
      <w:r w:rsidRPr="00A57F78">
        <w:t xml:space="preserve">énérales de </w:t>
      </w:r>
      <w:r w:rsidR="003B7298" w:rsidRPr="00A57F78">
        <w:t>V</w:t>
      </w:r>
      <w:r w:rsidRPr="00A57F78">
        <w:t>ente</w:t>
      </w:r>
      <w:bookmarkEnd w:id="17"/>
    </w:p>
    <w:p w14:paraId="70453EB5" w14:textId="65932034" w:rsidR="004E73C5" w:rsidRPr="00A57F78" w:rsidRDefault="004E73C5" w:rsidP="00C063BE">
      <w:pPr>
        <w:pStyle w:val="0-BET-Corps-Texte"/>
        <w:numPr>
          <w:ilvl w:val="0"/>
          <w:numId w:val="10"/>
        </w:numPr>
      </w:pPr>
      <w:r w:rsidRPr="00A57F78">
        <w:t>Champ d'application des conditions générales de vente</w:t>
      </w:r>
    </w:p>
    <w:p w14:paraId="58476420" w14:textId="1153F8F7" w:rsidR="004E73C5" w:rsidRPr="00A57F78" w:rsidRDefault="004E73C5" w:rsidP="00C063BE">
      <w:pPr>
        <w:pStyle w:val="0-BET-Corps-Texte"/>
      </w:pPr>
      <w:r w:rsidRPr="00A57F78">
        <w:t>Les présentes conditions générales de vente s’appliquent à toutes les prestations de SKY INGENIERIE sauf accord spécifique préalable à la commande convenu par écrit entre les parties. En conséquence, la passation d’une commande faite à SKY INGENIERIE implique l’acceptation sans réserver par le Client et son adhésion pleine et entière aux présentes conditions générales de vente, qui prévalent sur tout autre document que les présentes conditions générales de vente et notamment catalogues, prospectus, publicités, notices, n’a qu’une valeur informative et indicative, non contractuelle.</w:t>
      </w:r>
    </w:p>
    <w:p w14:paraId="41BBD0E9" w14:textId="33698334" w:rsidR="004E73C5" w:rsidRPr="00A57F78" w:rsidRDefault="004E73C5" w:rsidP="00C063BE">
      <w:pPr>
        <w:pStyle w:val="0-BET-Corps-Texte"/>
        <w:numPr>
          <w:ilvl w:val="0"/>
          <w:numId w:val="10"/>
        </w:numPr>
      </w:pPr>
      <w:r w:rsidRPr="00A57F78">
        <w:t>Propriété intellectuelle</w:t>
      </w:r>
    </w:p>
    <w:p w14:paraId="5D4A4622" w14:textId="77F7CE7E" w:rsidR="004E73C5" w:rsidRPr="00A57F78" w:rsidRDefault="004E73C5" w:rsidP="00C063BE">
      <w:pPr>
        <w:pStyle w:val="0-BET-Corps-Texte"/>
      </w:pPr>
      <w:r w:rsidRPr="00A57F78">
        <w:t xml:space="preserve">Tous les documents techniques remis à nos Clients demeurent la propriété exclusive de SKY INGENIERIE, seule titulaire des droits de propriété intellectuelle sur ces documents, et doivent lui être rendus à sa demande. Nos Clients s’engagent à ne faire aucun usage de ces documents susceptible de porter atteinte aux droits de propriété intellectuelle de SKY INGENIERIE. </w:t>
      </w:r>
    </w:p>
    <w:p w14:paraId="79ADBD68" w14:textId="7C6CA28B" w:rsidR="004E73C5" w:rsidRPr="00A57F78" w:rsidRDefault="004E73C5" w:rsidP="00C063BE">
      <w:pPr>
        <w:pStyle w:val="0-BET-Corps-Texte"/>
        <w:numPr>
          <w:ilvl w:val="0"/>
          <w:numId w:val="10"/>
        </w:numPr>
      </w:pPr>
      <w:r w:rsidRPr="00A57F78">
        <w:t>Commandes</w:t>
      </w:r>
    </w:p>
    <w:p w14:paraId="194826A2" w14:textId="09307390" w:rsidR="004E73C5" w:rsidRPr="00A57F78" w:rsidRDefault="004E73C5" w:rsidP="00C063BE">
      <w:pPr>
        <w:pStyle w:val="0-BET-Corps-Texte"/>
      </w:pPr>
      <w:r w:rsidRPr="00A57F78">
        <w:t>Les commandes sont fermes et définitives pour les Clients dès leur première émission. Les Clients ne peuvent donc ni les annuler, ni refuser la livraison, sauf acceptation écrite de SKY INGENIERIE.</w:t>
      </w:r>
    </w:p>
    <w:p w14:paraId="22CE044D" w14:textId="5DB65A0F" w:rsidR="004E73C5" w:rsidRPr="00A57F78" w:rsidRDefault="004E73C5" w:rsidP="00C063BE">
      <w:pPr>
        <w:pStyle w:val="0-BET-Corps-Texte"/>
      </w:pPr>
      <w:r w:rsidRPr="00A57F78">
        <w:t>Les délais d’exécution figurant dans une commande ne sont acceptés par SKY INGENIERIE et l’engage que sous les conditions suivantes : respect par le Client des conditions de paiement de versement des acomptes, fourniture à temps des spécifications techniques par le Client, absence de retard dans les études ou travaux préparatoires du Client, absence de cas de force majeure, d’évènement sociaux, politiques, économiques ou techniques entravant la marche de nos bureaux</w:t>
      </w:r>
    </w:p>
    <w:p w14:paraId="12B563A5" w14:textId="77777777" w:rsidR="004E73C5" w:rsidRPr="00A57F78" w:rsidRDefault="004E73C5" w:rsidP="00C063BE">
      <w:pPr>
        <w:pStyle w:val="0-BET-Corps-Texte"/>
        <w:numPr>
          <w:ilvl w:val="0"/>
          <w:numId w:val="10"/>
        </w:numPr>
      </w:pPr>
      <w:r w:rsidRPr="00A57F78">
        <w:t>Commandes</w:t>
      </w:r>
    </w:p>
    <w:p w14:paraId="7C56FAB2" w14:textId="13636C2F" w:rsidR="004E73C5" w:rsidRPr="00A57F78" w:rsidRDefault="004E73C5" w:rsidP="00C063BE">
      <w:pPr>
        <w:pStyle w:val="0-BET-Corps-Texte"/>
      </w:pPr>
      <w:r w:rsidRPr="00A57F78">
        <w:t>Les délais stipulés dans la commande commencent à courir à compter de l’acceptation de la commande par le Client. Les délais constituent une condition essentielle et déterminante de la commande. Sauf stipulation contraire figurant dans la commande le délai de validité de celle-ci est limité à 60 jours à compter de sa date d’établissement.</w:t>
      </w:r>
    </w:p>
    <w:p w14:paraId="176415D3" w14:textId="7C4942FD" w:rsidR="004E73C5" w:rsidRPr="00A57F78" w:rsidRDefault="004E73C5" w:rsidP="00C063BE">
      <w:pPr>
        <w:pStyle w:val="0-BET-Corps-Texte"/>
        <w:numPr>
          <w:ilvl w:val="0"/>
          <w:numId w:val="10"/>
        </w:numPr>
      </w:pPr>
      <w:r w:rsidRPr="00A57F78">
        <w:t>Prix et paiement</w:t>
      </w:r>
    </w:p>
    <w:p w14:paraId="683A15D2" w14:textId="327EF854" w:rsidR="004E73C5" w:rsidRPr="00A57F78" w:rsidRDefault="004E73C5" w:rsidP="00C063BE">
      <w:pPr>
        <w:pStyle w:val="0-BET-Corps-Texte"/>
      </w:pPr>
      <w:r w:rsidRPr="00A57F78">
        <w:t>Le prix est celui établi lors de la commande et s’entend toujours hors taxe. Le prix est payable par chèque ou par virement à réception de la facture. Seul l’encaissement effectif sera considéré comme valant complet paiement au sens des présentions générales de vente.</w:t>
      </w:r>
    </w:p>
    <w:p w14:paraId="4C0977DF" w14:textId="527A36A5" w:rsidR="004E73C5" w:rsidRPr="00A57F78" w:rsidRDefault="004E73C5" w:rsidP="00C063BE">
      <w:pPr>
        <w:pStyle w:val="0-BET-Corps-Texte"/>
      </w:pPr>
      <w:r w:rsidRPr="00A57F78">
        <w:t>Toute somme non payée à l’échéance donnera lieu au paiement par le Client de pénalités fixées conformément à l’article L441-6 du code du commerce, qui seront exigibles de plein droit dès réception de l’avis informant le Client que nous les avons portées à son débit.</w:t>
      </w:r>
    </w:p>
    <w:p w14:paraId="0880F921" w14:textId="295BACE7" w:rsidR="004E73C5" w:rsidRPr="00A57F78" w:rsidRDefault="004E73C5" w:rsidP="00C063BE">
      <w:pPr>
        <w:pStyle w:val="0-BET-Corps-Texte"/>
      </w:pPr>
      <w:r w:rsidRPr="00A57F78">
        <w:t>Le défaut de paiement d’une facture à l’échéance entraîne</w:t>
      </w:r>
      <w:r w:rsidR="0032606A" w:rsidRPr="00A57F78">
        <w:t xml:space="preserve">, en outre, de convention expresse, la possibilité pour SKY INGENIERIE d’annuler tout ou partie des commandes en cours. </w:t>
      </w:r>
    </w:p>
    <w:p w14:paraId="1965D2FE" w14:textId="7E7A15DD" w:rsidR="0032606A" w:rsidRPr="00A57F78" w:rsidRDefault="0032606A" w:rsidP="00C063BE">
      <w:pPr>
        <w:pStyle w:val="0-BET-Corps-Texte"/>
        <w:numPr>
          <w:ilvl w:val="0"/>
          <w:numId w:val="10"/>
        </w:numPr>
      </w:pPr>
      <w:r w:rsidRPr="00A57F78">
        <w:lastRenderedPageBreak/>
        <w:t>TVA</w:t>
      </w:r>
    </w:p>
    <w:p w14:paraId="5D82E16A" w14:textId="684CC8BD" w:rsidR="004E73C5" w:rsidRPr="00A57F78" w:rsidRDefault="0032606A" w:rsidP="00C063BE">
      <w:pPr>
        <w:pStyle w:val="0-BET-Corps-Texte"/>
      </w:pPr>
      <w:r w:rsidRPr="00A57F78">
        <w:t>Les honoraires de SKY INGENIERIE seront majorés de taxe sur la valeur ajoutée selon le taux en vigueur à la date de règlement.</w:t>
      </w:r>
    </w:p>
    <w:p w14:paraId="634010A4" w14:textId="5BBC704A" w:rsidR="0032606A" w:rsidRPr="00A57F78" w:rsidRDefault="0032606A" w:rsidP="00C063BE">
      <w:pPr>
        <w:pStyle w:val="0-BET-Corps-Texte"/>
        <w:numPr>
          <w:ilvl w:val="0"/>
          <w:numId w:val="10"/>
        </w:numPr>
      </w:pPr>
      <w:r w:rsidRPr="00A57F78">
        <w:t>Litiges</w:t>
      </w:r>
    </w:p>
    <w:p w14:paraId="2BCB5ADE" w14:textId="2DCEFD06" w:rsidR="0032606A" w:rsidRPr="00A57F78" w:rsidRDefault="0032606A" w:rsidP="00C063BE">
      <w:pPr>
        <w:pStyle w:val="0-BET-Corps-Texte"/>
      </w:pPr>
      <w:r w:rsidRPr="00A57F78">
        <w:t>En cas de contestation ou de litige de quelque nature que ce soit, les tribunaux du siège social de SKY INGENIERIE seront seuls compétents, même en cas d’appel en garantie ou de pluralité de défendeurs.</w:t>
      </w:r>
    </w:p>
    <w:p w14:paraId="7362608C" w14:textId="1BAFE0E6" w:rsidR="0032606A" w:rsidRPr="00A57F78" w:rsidRDefault="0032606A" w:rsidP="00C063BE">
      <w:pPr>
        <w:pStyle w:val="0-BET-Corps-Texte"/>
        <w:numPr>
          <w:ilvl w:val="0"/>
          <w:numId w:val="10"/>
        </w:numPr>
      </w:pPr>
      <w:r w:rsidRPr="00A57F78">
        <w:t>Sécurité, hygiène et environnement</w:t>
      </w:r>
    </w:p>
    <w:p w14:paraId="201ED31F" w14:textId="2221F984" w:rsidR="0032606A" w:rsidRPr="00A57F78" w:rsidRDefault="0032606A" w:rsidP="00C063BE">
      <w:pPr>
        <w:pStyle w:val="0-BET-Corps-Texte"/>
      </w:pPr>
      <w:r w:rsidRPr="00A57F78">
        <w:t>SKY INGENIERIE s’engage à effectuer les prestations conformément à la législation, aux décrets, règlementations et normes en vigueur en matière d’hygiène, de sécurité et d’environnement.</w:t>
      </w:r>
    </w:p>
    <w:p w14:paraId="11B2D3A3" w14:textId="73C39251" w:rsidR="0032606A" w:rsidRPr="00A57F78" w:rsidRDefault="0032606A" w:rsidP="00C063BE">
      <w:pPr>
        <w:pStyle w:val="0-BET-Corps-Texte"/>
        <w:numPr>
          <w:ilvl w:val="0"/>
          <w:numId w:val="10"/>
        </w:numPr>
      </w:pPr>
      <w:r w:rsidRPr="00A57F78">
        <w:t>Clause de non-sollicitation</w:t>
      </w:r>
    </w:p>
    <w:p w14:paraId="146DBC87" w14:textId="672BDBF0" w:rsidR="0032606A" w:rsidRPr="00A57F78" w:rsidRDefault="0032606A" w:rsidP="00C063BE">
      <w:pPr>
        <w:pStyle w:val="0-BET-Corps-Texte"/>
      </w:pPr>
      <w:r w:rsidRPr="00A57F78">
        <w:t xml:space="preserve">Le client s’interdit d’engager </w:t>
      </w:r>
      <w:r w:rsidR="00420C8A" w:rsidRPr="00A57F78">
        <w:t>ou de faire travailler d’aucune manière, tout collaborateur présent ou futur de SKY INGENIERIE. La présente clause vaudra, quelle que soit la fonction du collaborateur en cause, et même au cas où la sollicitation serait à l’initiative dudit collaborateur. La présente clause déroulera ses effets pendant toute l’exécution du présent contrat, et ce pendant 24 mois à compter de sa terminaison. Symétriquement, SKY INGENIERIE s’interdit d’engager ou de faire travailler d’aucune manière tout collaborateur présent ou futur du Client selon les mêmes conditions. Le droit applicable est le droit français.</w:t>
      </w:r>
    </w:p>
    <w:p w14:paraId="77F3BFC6" w14:textId="51EBF662" w:rsidR="00B83DC4" w:rsidRDefault="00B83DC4" w:rsidP="002B4C0A">
      <w:pPr>
        <w:tabs>
          <w:tab w:val="left" w:pos="8908"/>
        </w:tabs>
        <w:spacing w:before="0" w:after="0"/>
        <w:ind w:left="0" w:right="0"/>
        <w:jc w:val="both"/>
      </w:pPr>
    </w:p>
    <w:p w14:paraId="6457FBD2" w14:textId="1E64888C" w:rsidR="00E52183" w:rsidRDefault="00E52183" w:rsidP="002B4C0A">
      <w:pPr>
        <w:tabs>
          <w:tab w:val="left" w:pos="8908"/>
        </w:tabs>
        <w:spacing w:before="0" w:after="0"/>
        <w:ind w:left="0" w:right="0"/>
        <w:jc w:val="both"/>
      </w:pPr>
    </w:p>
    <w:p w14:paraId="11D733DC" w14:textId="07ED3FF7" w:rsidR="00E52183" w:rsidRDefault="00E52183" w:rsidP="002B4C0A">
      <w:pPr>
        <w:tabs>
          <w:tab w:val="left" w:pos="8908"/>
        </w:tabs>
        <w:spacing w:before="0" w:after="0"/>
        <w:ind w:left="0" w:right="0"/>
        <w:jc w:val="both"/>
      </w:pPr>
    </w:p>
    <w:p w14:paraId="33BB8D52" w14:textId="3D294B2C" w:rsidR="00E52183" w:rsidRDefault="00E52183" w:rsidP="002B4C0A">
      <w:pPr>
        <w:tabs>
          <w:tab w:val="left" w:pos="8908"/>
        </w:tabs>
        <w:spacing w:before="0" w:after="0"/>
        <w:ind w:left="0" w:right="0"/>
        <w:jc w:val="both"/>
      </w:pPr>
    </w:p>
    <w:p w14:paraId="74359C4A" w14:textId="47B9C3C2" w:rsidR="00E52183" w:rsidRDefault="00E52183" w:rsidP="002B4C0A">
      <w:pPr>
        <w:tabs>
          <w:tab w:val="left" w:pos="8908"/>
        </w:tabs>
        <w:spacing w:before="0" w:after="0"/>
        <w:ind w:left="0" w:right="0"/>
        <w:jc w:val="both"/>
      </w:pPr>
    </w:p>
    <w:p w14:paraId="3C97D380" w14:textId="2799B02A" w:rsidR="00E52183" w:rsidRDefault="00E52183" w:rsidP="002B4C0A">
      <w:pPr>
        <w:tabs>
          <w:tab w:val="left" w:pos="8908"/>
        </w:tabs>
        <w:spacing w:before="0" w:after="0"/>
        <w:ind w:left="0" w:right="0"/>
        <w:jc w:val="both"/>
      </w:pPr>
    </w:p>
    <w:p w14:paraId="4E080CDB" w14:textId="25E1FFFB" w:rsidR="00E52183" w:rsidRDefault="00E52183" w:rsidP="002B4C0A">
      <w:pPr>
        <w:tabs>
          <w:tab w:val="left" w:pos="8908"/>
        </w:tabs>
        <w:spacing w:before="0" w:after="0"/>
        <w:ind w:left="0" w:right="0"/>
        <w:jc w:val="both"/>
      </w:pPr>
    </w:p>
    <w:p w14:paraId="6A261287" w14:textId="51A1B6C9" w:rsidR="00E52183" w:rsidRDefault="00E52183" w:rsidP="002B4C0A">
      <w:pPr>
        <w:tabs>
          <w:tab w:val="left" w:pos="8908"/>
        </w:tabs>
        <w:spacing w:before="0" w:after="0"/>
        <w:ind w:left="0" w:right="0"/>
        <w:jc w:val="both"/>
      </w:pPr>
    </w:p>
    <w:p w14:paraId="43EE0C85" w14:textId="1E631971" w:rsidR="00E52183" w:rsidRDefault="00E52183" w:rsidP="002B4C0A">
      <w:pPr>
        <w:tabs>
          <w:tab w:val="left" w:pos="8908"/>
        </w:tabs>
        <w:spacing w:before="0" w:after="0"/>
        <w:ind w:left="0" w:right="0"/>
        <w:jc w:val="both"/>
      </w:pPr>
    </w:p>
    <w:p w14:paraId="5AD3D6B2" w14:textId="0BE051EB" w:rsidR="00E52183" w:rsidRDefault="00E52183" w:rsidP="002B4C0A">
      <w:pPr>
        <w:tabs>
          <w:tab w:val="left" w:pos="8908"/>
        </w:tabs>
        <w:spacing w:before="0" w:after="0"/>
        <w:ind w:left="0" w:right="0"/>
        <w:jc w:val="both"/>
      </w:pPr>
    </w:p>
    <w:p w14:paraId="37B36363" w14:textId="77F89D96" w:rsidR="00E52183" w:rsidRDefault="00E52183" w:rsidP="002B4C0A">
      <w:pPr>
        <w:tabs>
          <w:tab w:val="left" w:pos="8908"/>
        </w:tabs>
        <w:spacing w:before="0" w:after="0"/>
        <w:ind w:left="0" w:right="0"/>
        <w:jc w:val="both"/>
      </w:pPr>
    </w:p>
    <w:p w14:paraId="17C26E6B" w14:textId="1912BA24" w:rsidR="00E52183" w:rsidRDefault="00E52183" w:rsidP="002B4C0A">
      <w:pPr>
        <w:tabs>
          <w:tab w:val="left" w:pos="8908"/>
        </w:tabs>
        <w:spacing w:before="0" w:after="0"/>
        <w:ind w:left="0" w:right="0"/>
        <w:jc w:val="both"/>
      </w:pPr>
    </w:p>
    <w:p w14:paraId="7E7BC48D" w14:textId="6D304E61" w:rsidR="00E52183" w:rsidRDefault="00E52183" w:rsidP="002B4C0A">
      <w:pPr>
        <w:tabs>
          <w:tab w:val="left" w:pos="8908"/>
        </w:tabs>
        <w:spacing w:before="0" w:after="0"/>
        <w:ind w:left="0" w:right="0"/>
        <w:jc w:val="both"/>
      </w:pPr>
    </w:p>
    <w:p w14:paraId="713BD480" w14:textId="1F5416AE" w:rsidR="00E52183" w:rsidRDefault="00E52183" w:rsidP="002B4C0A">
      <w:pPr>
        <w:tabs>
          <w:tab w:val="left" w:pos="8908"/>
        </w:tabs>
        <w:spacing w:before="0" w:after="0"/>
        <w:ind w:left="0" w:right="0"/>
        <w:jc w:val="both"/>
      </w:pPr>
    </w:p>
    <w:p w14:paraId="77F6E581" w14:textId="55CF6CF7" w:rsidR="00E52183" w:rsidRDefault="00E52183" w:rsidP="002B4C0A">
      <w:pPr>
        <w:tabs>
          <w:tab w:val="left" w:pos="8908"/>
        </w:tabs>
        <w:spacing w:before="0" w:after="0"/>
        <w:ind w:left="0" w:right="0"/>
        <w:jc w:val="both"/>
      </w:pPr>
    </w:p>
    <w:p w14:paraId="1194172D" w14:textId="7949CBD9" w:rsidR="00E52183" w:rsidRDefault="00E52183" w:rsidP="002B4C0A">
      <w:pPr>
        <w:tabs>
          <w:tab w:val="left" w:pos="8908"/>
        </w:tabs>
        <w:spacing w:before="0" w:after="0"/>
        <w:ind w:left="0" w:right="0"/>
        <w:jc w:val="both"/>
      </w:pPr>
    </w:p>
    <w:p w14:paraId="1F1E2E02" w14:textId="63D7C509" w:rsidR="00E52183" w:rsidRDefault="00E52183" w:rsidP="002B4C0A">
      <w:pPr>
        <w:tabs>
          <w:tab w:val="left" w:pos="8908"/>
        </w:tabs>
        <w:spacing w:before="0" w:after="0"/>
        <w:ind w:left="0" w:right="0"/>
        <w:jc w:val="both"/>
      </w:pPr>
    </w:p>
    <w:p w14:paraId="67AEE0F4" w14:textId="3AF8E60E" w:rsidR="00E52183" w:rsidRDefault="00E52183" w:rsidP="002B4C0A">
      <w:pPr>
        <w:tabs>
          <w:tab w:val="left" w:pos="8908"/>
        </w:tabs>
        <w:spacing w:before="0" w:after="0"/>
        <w:ind w:left="0" w:right="0"/>
        <w:jc w:val="both"/>
      </w:pPr>
    </w:p>
    <w:p w14:paraId="799E72C3" w14:textId="4EA58E36" w:rsidR="00E52183" w:rsidRDefault="00E52183" w:rsidP="002B4C0A">
      <w:pPr>
        <w:tabs>
          <w:tab w:val="left" w:pos="8908"/>
        </w:tabs>
        <w:spacing w:before="0" w:after="0"/>
        <w:ind w:left="0" w:right="0"/>
        <w:jc w:val="both"/>
      </w:pPr>
    </w:p>
    <w:p w14:paraId="404D92B2" w14:textId="7B0191C6" w:rsidR="00E52183" w:rsidRDefault="00E52183" w:rsidP="002B4C0A">
      <w:pPr>
        <w:tabs>
          <w:tab w:val="left" w:pos="8908"/>
        </w:tabs>
        <w:spacing w:before="0" w:after="0"/>
        <w:ind w:left="0" w:right="0"/>
        <w:jc w:val="both"/>
      </w:pPr>
    </w:p>
    <w:p w14:paraId="06425457" w14:textId="39AA4760" w:rsidR="00E52183" w:rsidRDefault="00E52183" w:rsidP="002B4C0A">
      <w:pPr>
        <w:tabs>
          <w:tab w:val="left" w:pos="8908"/>
        </w:tabs>
        <w:spacing w:before="0" w:after="0"/>
        <w:ind w:left="0" w:right="0"/>
        <w:jc w:val="both"/>
      </w:pPr>
    </w:p>
    <w:p w14:paraId="54810970" w14:textId="7553E62D" w:rsidR="00E52183" w:rsidRDefault="00E52183" w:rsidP="002B4C0A">
      <w:pPr>
        <w:tabs>
          <w:tab w:val="left" w:pos="8908"/>
        </w:tabs>
        <w:spacing w:before="0" w:after="0"/>
        <w:ind w:left="0" w:right="0"/>
        <w:jc w:val="both"/>
      </w:pPr>
    </w:p>
    <w:p w14:paraId="2EB23A0B" w14:textId="06698ED8" w:rsidR="00E52183" w:rsidRDefault="00E52183" w:rsidP="002B4C0A">
      <w:pPr>
        <w:tabs>
          <w:tab w:val="left" w:pos="8908"/>
        </w:tabs>
        <w:spacing w:before="0" w:after="0"/>
        <w:ind w:left="0" w:right="0"/>
        <w:jc w:val="both"/>
      </w:pPr>
    </w:p>
    <w:p w14:paraId="1A999597" w14:textId="110C8046" w:rsidR="00E52183" w:rsidRDefault="00E52183" w:rsidP="002B4C0A">
      <w:pPr>
        <w:tabs>
          <w:tab w:val="left" w:pos="8908"/>
        </w:tabs>
        <w:spacing w:before="0" w:after="0"/>
        <w:ind w:left="0" w:right="0"/>
        <w:jc w:val="both"/>
      </w:pPr>
    </w:p>
    <w:sectPr w:rsidR="00E52183" w:rsidSect="007E7C4B">
      <w:headerReference w:type="even" r:id="rId13"/>
      <w:headerReference w:type="default" r:id="rId14"/>
      <w:footerReference w:type="default" r:id="rId15"/>
      <w:headerReference w:type="first" r:id="rId16"/>
      <w:footerReference w:type="first" r:id="rId17"/>
      <w:pgSz w:w="11906" w:h="16838" w:code="9"/>
      <w:pgMar w:top="1843" w:right="1558" w:bottom="1985" w:left="709" w:header="851" w:footer="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E8D75A" w14:textId="77777777" w:rsidR="00076A08" w:rsidRDefault="00076A08" w:rsidP="00A66B18">
      <w:pPr>
        <w:spacing w:before="0" w:after="0"/>
      </w:pPr>
      <w:r>
        <w:separator/>
      </w:r>
    </w:p>
  </w:endnote>
  <w:endnote w:type="continuationSeparator" w:id="0">
    <w:p w14:paraId="34C2D244" w14:textId="77777777" w:rsidR="00076A08" w:rsidRDefault="00076A08" w:rsidP="00A66B1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HGGothicE">
    <w:charset w:val="80"/>
    <w:family w:val="modern"/>
    <w:pitch w:val="fixed"/>
    <w:sig w:usb0="E00002FF" w:usb1="2AC7EDFE" w:usb2="00000012" w:usb3="00000000" w:csb0="00020001" w:csb1="00000000"/>
  </w:font>
  <w:font w:name="Century Gothic">
    <w:altName w:val="Century Gothic"/>
    <w:panose1 w:val="020B05020202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HGSoeiKakugothicUB">
    <w:charset w:val="80"/>
    <w:family w:val="modern"/>
    <w:pitch w:val="fixed"/>
    <w:sig w:usb0="E00002FF" w:usb1="2AC7EDFE" w:usb2="00000012" w:usb3="00000000" w:csb0="0002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altName w:val="Nirmala UI"/>
    <w:panose1 w:val="00000800000000000000"/>
    <w:charset w:val="00"/>
    <w:family w:val="auto"/>
    <w:pitch w:val="variable"/>
    <w:sig w:usb0="00008007" w:usb1="00000000" w:usb2="00000000" w:usb3="00000000" w:csb0="00000093" w:csb1="00000000"/>
  </w:font>
  <w:font w:name="Poppins Light">
    <w:altName w:val="Nirmala UI"/>
    <w:panose1 w:val="00000400000000000000"/>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10774" w:type="dxa"/>
      <w:tblInd w:w="-142" w:type="dxa"/>
      <w:tblLook w:val="04A0" w:firstRow="1" w:lastRow="0" w:firstColumn="1" w:lastColumn="0" w:noHBand="0" w:noVBand="1"/>
    </w:tblPr>
    <w:tblGrid>
      <w:gridCol w:w="4395"/>
      <w:gridCol w:w="2835"/>
      <w:gridCol w:w="3544"/>
    </w:tblGrid>
    <w:tr w:rsidR="00B83DC4" w14:paraId="5225312A" w14:textId="77777777" w:rsidTr="007E7C4B">
      <w:trPr>
        <w:trHeight w:val="201"/>
      </w:trPr>
      <w:tc>
        <w:tcPr>
          <w:tcW w:w="4395" w:type="dxa"/>
          <w:tcBorders>
            <w:top w:val="single" w:sz="36" w:space="0" w:color="C0D7F1" w:themeColor="text2" w:themeTint="33"/>
            <w:left w:val="nil"/>
            <w:bottom w:val="nil"/>
            <w:right w:val="nil"/>
          </w:tcBorders>
        </w:tcPr>
        <w:p w14:paraId="5901909A" w14:textId="77777777" w:rsidR="00B83DC4" w:rsidRPr="001C7EE4" w:rsidRDefault="00B83DC4" w:rsidP="007E7C4B">
          <w:pPr>
            <w:pStyle w:val="0-BET-Tableau-entete-pied"/>
          </w:pPr>
          <w:r w:rsidRPr="001C7EE4">
            <w:t>SKY INGENIERIE</w:t>
          </w:r>
        </w:p>
      </w:tc>
      <w:tc>
        <w:tcPr>
          <w:tcW w:w="2835" w:type="dxa"/>
          <w:tcBorders>
            <w:top w:val="single" w:sz="36" w:space="0" w:color="80B0E4"/>
            <w:left w:val="nil"/>
            <w:bottom w:val="nil"/>
            <w:right w:val="nil"/>
          </w:tcBorders>
        </w:tcPr>
        <w:p w14:paraId="2C15486D" w14:textId="77777777" w:rsidR="00B83DC4" w:rsidRPr="001C7EE4" w:rsidRDefault="00B83DC4" w:rsidP="007E7C4B">
          <w:pPr>
            <w:pStyle w:val="0-BET-Tableau-entete-pied"/>
          </w:pPr>
        </w:p>
      </w:tc>
      <w:tc>
        <w:tcPr>
          <w:tcW w:w="3544" w:type="dxa"/>
          <w:tcBorders>
            <w:top w:val="single" w:sz="36" w:space="0" w:color="80B0E4"/>
            <w:left w:val="nil"/>
            <w:bottom w:val="nil"/>
            <w:right w:val="nil"/>
          </w:tcBorders>
        </w:tcPr>
        <w:p w14:paraId="47884754" w14:textId="77777777" w:rsidR="00B83DC4" w:rsidRPr="001C7EE4" w:rsidRDefault="00B83DC4" w:rsidP="007E7C4B">
          <w:pPr>
            <w:pStyle w:val="0-BET-Tableau-entete-pied"/>
          </w:pPr>
        </w:p>
      </w:tc>
    </w:tr>
    <w:tr w:rsidR="00B83DC4" w14:paraId="6C3CFF54" w14:textId="77777777" w:rsidTr="007E7C4B">
      <w:tc>
        <w:tcPr>
          <w:tcW w:w="4395" w:type="dxa"/>
          <w:tcBorders>
            <w:top w:val="nil"/>
            <w:left w:val="nil"/>
            <w:bottom w:val="nil"/>
            <w:right w:val="nil"/>
          </w:tcBorders>
        </w:tcPr>
        <w:p w14:paraId="77DBF551" w14:textId="77777777" w:rsidR="00B83DC4" w:rsidRPr="001C7EE4" w:rsidRDefault="00B83DC4" w:rsidP="007E7C4B">
          <w:pPr>
            <w:pStyle w:val="0-BET-Tableau-entete-pied"/>
          </w:pPr>
          <w:r w:rsidRPr="001C7EE4">
            <w:t>30, rue Charles de Gaulle – 94140 Alfortville</w:t>
          </w:r>
        </w:p>
        <w:p w14:paraId="4C5F1531" w14:textId="1ACF789D" w:rsidR="00B83DC4" w:rsidRPr="001C7EE4" w:rsidRDefault="00B83DC4" w:rsidP="007E7C4B">
          <w:pPr>
            <w:pStyle w:val="0-BET-Tableau-entete-pied"/>
          </w:pPr>
          <w:r w:rsidRPr="001C7EE4">
            <w:t xml:space="preserve">Société par actions </w:t>
          </w:r>
          <w:r w:rsidR="00A87DF8" w:rsidRPr="001C7EE4">
            <w:t>simplifiées</w:t>
          </w:r>
          <w:r w:rsidRPr="001C7EE4">
            <w:t xml:space="preserve"> au capital de 50000€</w:t>
          </w:r>
        </w:p>
        <w:p w14:paraId="76BCE0E0" w14:textId="77777777" w:rsidR="00B83DC4" w:rsidRPr="001C7EE4" w:rsidRDefault="00B83DC4" w:rsidP="007E7C4B">
          <w:pPr>
            <w:pStyle w:val="0-BET-Tableau-entete-pied"/>
          </w:pPr>
          <w:r w:rsidRPr="001C7EE4">
            <w:t>842683666 RCS Créteil</w:t>
          </w:r>
        </w:p>
      </w:tc>
      <w:tc>
        <w:tcPr>
          <w:tcW w:w="2835" w:type="dxa"/>
          <w:tcBorders>
            <w:top w:val="nil"/>
            <w:left w:val="nil"/>
            <w:bottom w:val="nil"/>
            <w:right w:val="nil"/>
          </w:tcBorders>
        </w:tcPr>
        <w:p w14:paraId="470BD6AE" w14:textId="77777777" w:rsidR="00B83DC4" w:rsidRPr="001C7EE4" w:rsidRDefault="00B83DC4" w:rsidP="007E7C4B">
          <w:pPr>
            <w:pStyle w:val="0-BET-Tableau-entete-pied"/>
          </w:pPr>
        </w:p>
      </w:tc>
      <w:tc>
        <w:tcPr>
          <w:tcW w:w="3544" w:type="dxa"/>
          <w:tcBorders>
            <w:top w:val="nil"/>
            <w:left w:val="nil"/>
            <w:bottom w:val="nil"/>
            <w:right w:val="nil"/>
          </w:tcBorders>
        </w:tcPr>
        <w:p w14:paraId="2C379ADE" w14:textId="77777777" w:rsidR="00B83DC4" w:rsidRPr="001C7EE4" w:rsidRDefault="00B83DC4" w:rsidP="007E7C4B">
          <w:pPr>
            <w:pStyle w:val="0-BET-Tableau-entete-pied"/>
          </w:pPr>
        </w:p>
      </w:tc>
    </w:tr>
    <w:tr w:rsidR="00B83DC4" w14:paraId="1659B204" w14:textId="77777777" w:rsidTr="007E7C4B">
      <w:trPr>
        <w:trHeight w:val="349"/>
      </w:trPr>
      <w:tc>
        <w:tcPr>
          <w:tcW w:w="4395" w:type="dxa"/>
          <w:tcBorders>
            <w:top w:val="nil"/>
            <w:left w:val="nil"/>
            <w:bottom w:val="nil"/>
            <w:right w:val="nil"/>
          </w:tcBorders>
        </w:tcPr>
        <w:p w14:paraId="7B1C1AB2" w14:textId="271BFE47" w:rsidR="00B83DC4" w:rsidRPr="001C7EE4" w:rsidRDefault="005549EA" w:rsidP="007E7C4B">
          <w:pPr>
            <w:pStyle w:val="0-BET-Tableau-entete-pied"/>
          </w:pPr>
          <w:r w:rsidRPr="00D75B44">
            <w:t xml:space="preserve">Tel : </w:t>
          </w:r>
          <w:r w:rsidR="00B83DC4" w:rsidRPr="001C7EE4">
            <w:t>01.43.53.26.89</w:t>
          </w:r>
        </w:p>
      </w:tc>
      <w:tc>
        <w:tcPr>
          <w:tcW w:w="2835" w:type="dxa"/>
          <w:tcBorders>
            <w:top w:val="nil"/>
            <w:left w:val="nil"/>
            <w:bottom w:val="nil"/>
            <w:right w:val="nil"/>
          </w:tcBorders>
        </w:tcPr>
        <w:p w14:paraId="00390F23" w14:textId="77777777" w:rsidR="00B83DC4" w:rsidRPr="001C7EE4" w:rsidRDefault="00B83DC4" w:rsidP="007E7C4B">
          <w:pPr>
            <w:pStyle w:val="0-BET-Tableau-entete-pied"/>
            <w:rPr>
              <w:color w:val="4389D7" w:themeColor="accent1" w:themeTint="99"/>
            </w:rPr>
          </w:pPr>
        </w:p>
      </w:tc>
      <w:tc>
        <w:tcPr>
          <w:tcW w:w="3544" w:type="dxa"/>
          <w:tcBorders>
            <w:top w:val="nil"/>
            <w:left w:val="nil"/>
            <w:bottom w:val="nil"/>
            <w:right w:val="nil"/>
          </w:tcBorders>
        </w:tcPr>
        <w:p w14:paraId="2806578E" w14:textId="505C1762" w:rsidR="00B83DC4" w:rsidRPr="00670AC7" w:rsidRDefault="00A87DF8" w:rsidP="007E7C4B">
          <w:pPr>
            <w:pStyle w:val="0-BET-Tableau-entete-pied"/>
            <w:jc w:val="right"/>
          </w:pPr>
          <w:r w:rsidRPr="00670AC7">
            <w:t xml:space="preserve">Page </w:t>
          </w:r>
          <w:r w:rsidRPr="00670AC7">
            <w:fldChar w:fldCharType="begin"/>
          </w:r>
          <w:r w:rsidRPr="00670AC7">
            <w:instrText>PAGE   \* MERGEFORMAT</w:instrText>
          </w:r>
          <w:r w:rsidRPr="00670AC7">
            <w:fldChar w:fldCharType="separate"/>
          </w:r>
          <w:r w:rsidR="003A7052">
            <w:rPr>
              <w:noProof/>
            </w:rPr>
            <w:t>9</w:t>
          </w:r>
          <w:r w:rsidRPr="00670AC7">
            <w:fldChar w:fldCharType="end"/>
          </w:r>
          <w:r w:rsidRPr="00670AC7">
            <w:t xml:space="preserve"> sur </w:t>
          </w:r>
          <w:r w:rsidR="00AE1E64">
            <w:rPr>
              <w:noProof/>
            </w:rPr>
            <w:fldChar w:fldCharType="begin"/>
          </w:r>
          <w:r w:rsidR="00AE1E64">
            <w:rPr>
              <w:noProof/>
            </w:rPr>
            <w:instrText xml:space="preserve"> NUMPAGES   \* MERGEFORMAT </w:instrText>
          </w:r>
          <w:r w:rsidR="00AE1E64">
            <w:rPr>
              <w:noProof/>
            </w:rPr>
            <w:fldChar w:fldCharType="separate"/>
          </w:r>
          <w:r w:rsidR="003A7052">
            <w:rPr>
              <w:noProof/>
            </w:rPr>
            <w:t>9</w:t>
          </w:r>
          <w:r w:rsidR="00AE1E64">
            <w:rPr>
              <w:noProof/>
            </w:rPr>
            <w:fldChar w:fldCharType="end"/>
          </w:r>
        </w:p>
      </w:tc>
    </w:tr>
  </w:tbl>
  <w:p w14:paraId="367B970C" w14:textId="3055E82A" w:rsidR="00DE1C27" w:rsidRDefault="00DE1C27" w:rsidP="0068111D">
    <w:pPr>
      <w:pStyle w:val="Pieddepage"/>
      <w:ind w:left="4680" w:hanging="540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10774" w:type="dxa"/>
      <w:tblInd w:w="-142" w:type="dxa"/>
      <w:tblLook w:val="04A0" w:firstRow="1" w:lastRow="0" w:firstColumn="1" w:lastColumn="0" w:noHBand="0" w:noVBand="1"/>
    </w:tblPr>
    <w:tblGrid>
      <w:gridCol w:w="4525"/>
      <w:gridCol w:w="992"/>
      <w:gridCol w:w="5257"/>
    </w:tblGrid>
    <w:tr w:rsidR="00132A18" w14:paraId="1F32A7E1" w14:textId="77777777" w:rsidTr="008F375E">
      <w:trPr>
        <w:trHeight w:val="201"/>
      </w:trPr>
      <w:tc>
        <w:tcPr>
          <w:tcW w:w="4525" w:type="dxa"/>
          <w:tcBorders>
            <w:top w:val="single" w:sz="36" w:space="0" w:color="C0D7F1" w:themeColor="text2" w:themeTint="33"/>
            <w:left w:val="nil"/>
            <w:bottom w:val="nil"/>
            <w:right w:val="nil"/>
          </w:tcBorders>
        </w:tcPr>
        <w:p w14:paraId="212F4D3F" w14:textId="77777777" w:rsidR="00132A18" w:rsidRPr="001C7EE4" w:rsidRDefault="00132A18" w:rsidP="00132A18">
          <w:pPr>
            <w:pStyle w:val="Sansinterligne"/>
            <w:rPr>
              <w:sz w:val="16"/>
              <w:szCs w:val="16"/>
            </w:rPr>
          </w:pPr>
          <w:r w:rsidRPr="001C7EE4">
            <w:rPr>
              <w:sz w:val="16"/>
              <w:szCs w:val="16"/>
            </w:rPr>
            <w:t>SKY INGENIERIE</w:t>
          </w:r>
        </w:p>
      </w:tc>
      <w:tc>
        <w:tcPr>
          <w:tcW w:w="992" w:type="dxa"/>
          <w:tcBorders>
            <w:top w:val="single" w:sz="36" w:space="0" w:color="80B0E4"/>
            <w:left w:val="nil"/>
            <w:bottom w:val="nil"/>
            <w:right w:val="nil"/>
          </w:tcBorders>
        </w:tcPr>
        <w:p w14:paraId="2EB338CA" w14:textId="77777777" w:rsidR="00132A18" w:rsidRPr="001C7EE4" w:rsidRDefault="00132A18" w:rsidP="00132A18">
          <w:pPr>
            <w:pStyle w:val="Sansinterligne"/>
            <w:rPr>
              <w:sz w:val="16"/>
              <w:szCs w:val="16"/>
            </w:rPr>
          </w:pPr>
        </w:p>
      </w:tc>
      <w:tc>
        <w:tcPr>
          <w:tcW w:w="5257" w:type="dxa"/>
          <w:vMerge w:val="restart"/>
          <w:tcBorders>
            <w:top w:val="single" w:sz="36" w:space="0" w:color="80B0E4"/>
            <w:left w:val="nil"/>
            <w:right w:val="nil"/>
          </w:tcBorders>
        </w:tcPr>
        <w:p w14:paraId="2C965B20" w14:textId="576643EB" w:rsidR="00132A18" w:rsidRPr="001C7EE4" w:rsidRDefault="00132A18" w:rsidP="00132A18">
          <w:pPr>
            <w:pStyle w:val="Sansinterligne"/>
            <w:jc w:val="right"/>
            <w:rPr>
              <w:sz w:val="16"/>
              <w:szCs w:val="16"/>
            </w:rPr>
          </w:pPr>
          <w:r>
            <w:rPr>
              <w:noProof/>
              <w:lang w:val="fr-FR" w:eastAsia="fr-FR"/>
            </w:rPr>
            <w:drawing>
              <wp:anchor distT="0" distB="0" distL="114300" distR="114300" simplePos="0" relativeHeight="251676672" behindDoc="0" locked="0" layoutInCell="1" allowOverlap="1" wp14:anchorId="09487F71" wp14:editId="15D289BC">
                <wp:simplePos x="0" y="0"/>
                <wp:positionH relativeFrom="margin">
                  <wp:posOffset>1952500</wp:posOffset>
                </wp:positionH>
                <wp:positionV relativeFrom="paragraph">
                  <wp:posOffset>1270</wp:posOffset>
                </wp:positionV>
                <wp:extent cx="1297172" cy="616557"/>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
                          <a:extLst>
                            <a:ext uri="{28A0092B-C50C-407E-A947-70E740481C1C}">
                              <a14:useLocalDpi xmlns:a14="http://schemas.microsoft.com/office/drawing/2010/main" val="0"/>
                            </a:ext>
                          </a:extLst>
                        </a:blip>
                        <a:stretch>
                          <a:fillRect/>
                        </a:stretch>
                      </pic:blipFill>
                      <pic:spPr>
                        <a:xfrm>
                          <a:off x="0" y="0"/>
                          <a:ext cx="1297172" cy="616557"/>
                        </a:xfrm>
                        <a:prstGeom prst="rect">
                          <a:avLst/>
                        </a:prstGeom>
                      </pic:spPr>
                    </pic:pic>
                  </a:graphicData>
                </a:graphic>
                <wp14:sizeRelH relativeFrom="margin">
                  <wp14:pctWidth>0</wp14:pctWidth>
                </wp14:sizeRelH>
                <wp14:sizeRelV relativeFrom="margin">
                  <wp14:pctHeight>0</wp14:pctHeight>
                </wp14:sizeRelV>
              </wp:anchor>
            </w:drawing>
          </w:r>
        </w:p>
      </w:tc>
    </w:tr>
    <w:tr w:rsidR="00132A18" w14:paraId="3DE88E1F" w14:textId="77777777" w:rsidTr="008F375E">
      <w:tc>
        <w:tcPr>
          <w:tcW w:w="4525" w:type="dxa"/>
          <w:tcBorders>
            <w:top w:val="nil"/>
            <w:left w:val="nil"/>
            <w:bottom w:val="nil"/>
            <w:right w:val="nil"/>
          </w:tcBorders>
        </w:tcPr>
        <w:p w14:paraId="755F20A0" w14:textId="77777777" w:rsidR="00132A18" w:rsidRPr="00E24640" w:rsidRDefault="00132A18" w:rsidP="00132A18">
          <w:pPr>
            <w:pStyle w:val="Sansinterligne"/>
            <w:rPr>
              <w:sz w:val="16"/>
              <w:szCs w:val="16"/>
              <w:lang w:val="fr-FR"/>
            </w:rPr>
          </w:pPr>
          <w:r w:rsidRPr="00E24640">
            <w:rPr>
              <w:sz w:val="16"/>
              <w:szCs w:val="16"/>
              <w:lang w:val="fr-FR"/>
            </w:rPr>
            <w:t>30, rue Charles de Gaulle – 94140 Alfortville</w:t>
          </w:r>
        </w:p>
        <w:p w14:paraId="5D739BAD" w14:textId="77777777" w:rsidR="00132A18" w:rsidRPr="00E24640" w:rsidRDefault="00132A18" w:rsidP="00132A18">
          <w:pPr>
            <w:pStyle w:val="Sansinterligne"/>
            <w:rPr>
              <w:sz w:val="16"/>
              <w:szCs w:val="16"/>
              <w:lang w:val="fr-FR"/>
            </w:rPr>
          </w:pPr>
          <w:r w:rsidRPr="00E24640">
            <w:rPr>
              <w:sz w:val="16"/>
              <w:szCs w:val="16"/>
              <w:lang w:val="fr-FR"/>
            </w:rPr>
            <w:t>Société par actions simplifiées au capital de 50000€</w:t>
          </w:r>
        </w:p>
        <w:p w14:paraId="372817EF" w14:textId="77777777" w:rsidR="00132A18" w:rsidRPr="001C7EE4" w:rsidRDefault="00132A18" w:rsidP="00132A18">
          <w:pPr>
            <w:pStyle w:val="Sansinterligne"/>
            <w:rPr>
              <w:sz w:val="16"/>
              <w:szCs w:val="16"/>
            </w:rPr>
          </w:pPr>
          <w:r w:rsidRPr="001C7EE4">
            <w:rPr>
              <w:sz w:val="16"/>
              <w:szCs w:val="16"/>
            </w:rPr>
            <w:t xml:space="preserve">842683666 RCS </w:t>
          </w:r>
          <w:proofErr w:type="spellStart"/>
          <w:r w:rsidRPr="001C7EE4">
            <w:rPr>
              <w:sz w:val="16"/>
              <w:szCs w:val="16"/>
            </w:rPr>
            <w:t>Créteil</w:t>
          </w:r>
          <w:proofErr w:type="spellEnd"/>
        </w:p>
      </w:tc>
      <w:tc>
        <w:tcPr>
          <w:tcW w:w="992" w:type="dxa"/>
          <w:tcBorders>
            <w:top w:val="nil"/>
            <w:left w:val="nil"/>
            <w:bottom w:val="nil"/>
            <w:right w:val="nil"/>
          </w:tcBorders>
        </w:tcPr>
        <w:p w14:paraId="182B0EBB" w14:textId="77777777" w:rsidR="00132A18" w:rsidRPr="001C7EE4" w:rsidRDefault="00132A18" w:rsidP="00132A18">
          <w:pPr>
            <w:pStyle w:val="Sansinterligne"/>
            <w:rPr>
              <w:sz w:val="16"/>
              <w:szCs w:val="16"/>
            </w:rPr>
          </w:pPr>
        </w:p>
      </w:tc>
      <w:tc>
        <w:tcPr>
          <w:tcW w:w="5257" w:type="dxa"/>
          <w:vMerge/>
          <w:tcBorders>
            <w:left w:val="nil"/>
            <w:right w:val="nil"/>
          </w:tcBorders>
        </w:tcPr>
        <w:p w14:paraId="46E0ECC8" w14:textId="77777777" w:rsidR="00132A18" w:rsidRPr="001C7EE4" w:rsidRDefault="00132A18" w:rsidP="00132A18">
          <w:pPr>
            <w:pStyle w:val="Sansinterligne"/>
            <w:jc w:val="right"/>
            <w:rPr>
              <w:sz w:val="16"/>
              <w:szCs w:val="16"/>
            </w:rPr>
          </w:pPr>
        </w:p>
      </w:tc>
    </w:tr>
    <w:tr w:rsidR="00132A18" w14:paraId="12C1888A" w14:textId="77777777" w:rsidTr="008F375E">
      <w:trPr>
        <w:trHeight w:val="349"/>
      </w:trPr>
      <w:tc>
        <w:tcPr>
          <w:tcW w:w="4525" w:type="dxa"/>
          <w:tcBorders>
            <w:top w:val="nil"/>
            <w:left w:val="nil"/>
            <w:bottom w:val="nil"/>
            <w:right w:val="nil"/>
          </w:tcBorders>
        </w:tcPr>
        <w:p w14:paraId="1DA11075" w14:textId="704E6591" w:rsidR="00132A18" w:rsidRPr="001C7EE4" w:rsidRDefault="005549EA" w:rsidP="00132A18">
          <w:pPr>
            <w:pStyle w:val="Sansinterligne"/>
            <w:rPr>
              <w:sz w:val="16"/>
              <w:szCs w:val="16"/>
            </w:rPr>
          </w:pPr>
          <w:r>
            <w:rPr>
              <w:sz w:val="16"/>
              <w:szCs w:val="16"/>
            </w:rPr>
            <w:t xml:space="preserve">Tel : </w:t>
          </w:r>
          <w:r w:rsidR="00132A18" w:rsidRPr="001C7EE4">
            <w:rPr>
              <w:sz w:val="16"/>
              <w:szCs w:val="16"/>
            </w:rPr>
            <w:t xml:space="preserve"> 01.43.53.26.89</w:t>
          </w:r>
        </w:p>
      </w:tc>
      <w:tc>
        <w:tcPr>
          <w:tcW w:w="992" w:type="dxa"/>
          <w:tcBorders>
            <w:top w:val="nil"/>
            <w:left w:val="nil"/>
            <w:bottom w:val="nil"/>
            <w:right w:val="nil"/>
          </w:tcBorders>
        </w:tcPr>
        <w:p w14:paraId="47012023" w14:textId="77777777" w:rsidR="00132A18" w:rsidRPr="001C7EE4" w:rsidRDefault="00132A18" w:rsidP="00132A18">
          <w:pPr>
            <w:pStyle w:val="Sansinterligne"/>
            <w:rPr>
              <w:color w:val="4389D7" w:themeColor="accent1" w:themeTint="99"/>
              <w:sz w:val="16"/>
              <w:szCs w:val="16"/>
            </w:rPr>
          </w:pPr>
        </w:p>
      </w:tc>
      <w:tc>
        <w:tcPr>
          <w:tcW w:w="5257" w:type="dxa"/>
          <w:vMerge/>
          <w:tcBorders>
            <w:left w:val="nil"/>
            <w:bottom w:val="nil"/>
            <w:right w:val="nil"/>
          </w:tcBorders>
        </w:tcPr>
        <w:p w14:paraId="113AAB12" w14:textId="0C1D3C4D" w:rsidR="00132A18" w:rsidRPr="001C7EE4" w:rsidRDefault="00132A18" w:rsidP="00132A18">
          <w:pPr>
            <w:pStyle w:val="Sansinterligne"/>
            <w:jc w:val="right"/>
            <w:rPr>
              <w:color w:val="4389D7" w:themeColor="accent1" w:themeTint="99"/>
              <w:sz w:val="16"/>
              <w:szCs w:val="16"/>
            </w:rPr>
          </w:pPr>
        </w:p>
      </w:tc>
    </w:tr>
  </w:tbl>
  <w:p w14:paraId="337D45CA" w14:textId="5CFA8B1F" w:rsidR="00CA4978" w:rsidRDefault="00CA4978" w:rsidP="0068111D">
    <w:pPr>
      <w:pStyle w:val="Pieddepage"/>
      <w:ind w:left="-709" w:hanging="1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CCB48B" w14:textId="77777777" w:rsidR="00076A08" w:rsidRDefault="00076A08" w:rsidP="00A66B18">
      <w:pPr>
        <w:spacing w:before="0" w:after="0"/>
      </w:pPr>
      <w:r>
        <w:separator/>
      </w:r>
    </w:p>
  </w:footnote>
  <w:footnote w:type="continuationSeparator" w:id="0">
    <w:p w14:paraId="6894864D" w14:textId="77777777" w:rsidR="00076A08" w:rsidRDefault="00076A08" w:rsidP="00A66B18">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74AFEB" w14:textId="6E4C3B47" w:rsidR="006D644F" w:rsidRDefault="00076A08">
    <w:pPr>
      <w:pStyle w:val="En-tte"/>
    </w:pPr>
    <w:r>
      <w:rPr>
        <w:noProof/>
      </w:rPr>
      <w:pict w14:anchorId="7D8AF5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0333563" o:spid="_x0000_s2077" type="#_x0000_t75" style="position:absolute;left:0;text-align:left;margin-left:0;margin-top:0;width:269.7pt;height:648.9pt;z-index:-251637760;mso-position-horizontal:center;mso-position-horizontal-relative:margin;mso-position-vertical:center;mso-position-vertical-relative:margin" o:allowincell="f">
          <v:imagedata r:id="rId1" o:title="FLAMME SKY_Plan de travail 1_edited_edited"/>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4536" w:type="dxa"/>
      <w:tblInd w:w="284" w:type="dxa"/>
      <w:tblLook w:val="04A0" w:firstRow="1" w:lastRow="0" w:firstColumn="1" w:lastColumn="0" w:noHBand="0" w:noVBand="1"/>
    </w:tblPr>
    <w:tblGrid>
      <w:gridCol w:w="1560"/>
      <w:gridCol w:w="425"/>
      <w:gridCol w:w="2551"/>
    </w:tblGrid>
    <w:tr w:rsidR="001C7EE4" w14:paraId="032249E4" w14:textId="400209FE" w:rsidTr="005F444C">
      <w:trPr>
        <w:trHeight w:val="201"/>
      </w:trPr>
      <w:tc>
        <w:tcPr>
          <w:tcW w:w="1560" w:type="dxa"/>
          <w:tcBorders>
            <w:top w:val="single" w:sz="36" w:space="0" w:color="C0D7F1" w:themeColor="text2" w:themeTint="33"/>
            <w:left w:val="nil"/>
            <w:bottom w:val="nil"/>
            <w:right w:val="nil"/>
          </w:tcBorders>
          <w:vAlign w:val="center"/>
        </w:tcPr>
        <w:p w14:paraId="05857C75" w14:textId="72897BFC" w:rsidR="00A87DF8" w:rsidRPr="001C7EE4" w:rsidRDefault="001C7EE4" w:rsidP="007E7C4B">
          <w:pPr>
            <w:pStyle w:val="0-BET-Tableau-entete-pied"/>
            <w:ind w:left="-106"/>
          </w:pPr>
          <w:r w:rsidRPr="001C7EE4">
            <w:t>REFERENCE DEVIS</w:t>
          </w:r>
        </w:p>
      </w:tc>
      <w:tc>
        <w:tcPr>
          <w:tcW w:w="425" w:type="dxa"/>
          <w:tcBorders>
            <w:top w:val="single" w:sz="36" w:space="0" w:color="80B0E4"/>
            <w:left w:val="nil"/>
            <w:bottom w:val="nil"/>
            <w:right w:val="nil"/>
          </w:tcBorders>
          <w:vAlign w:val="center"/>
        </w:tcPr>
        <w:p w14:paraId="6D04504B" w14:textId="77777777" w:rsidR="00A87DF8" w:rsidRPr="001C7EE4" w:rsidRDefault="00A87DF8" w:rsidP="007E7C4B">
          <w:pPr>
            <w:pStyle w:val="0-BET-Tableau-entete-pied"/>
          </w:pPr>
        </w:p>
      </w:tc>
      <w:tc>
        <w:tcPr>
          <w:tcW w:w="2551" w:type="dxa"/>
          <w:tcBorders>
            <w:top w:val="single" w:sz="36" w:space="0" w:color="80B0E4"/>
            <w:left w:val="nil"/>
            <w:bottom w:val="nil"/>
            <w:right w:val="nil"/>
          </w:tcBorders>
          <w:vAlign w:val="center"/>
        </w:tcPr>
        <w:p w14:paraId="59894B80" w14:textId="49DF4135" w:rsidR="00A87DF8" w:rsidRPr="001C7EE4" w:rsidRDefault="00767A60" w:rsidP="007E7C4B">
          <w:pPr>
            <w:pStyle w:val="0-BET-Tableau-entete-pied"/>
          </w:pPr>
          <w:r w:rsidRPr="00767A60">
            <w:t>{référence}</w:t>
          </w:r>
        </w:p>
      </w:tc>
    </w:tr>
    <w:tr w:rsidR="001C7EE4" w14:paraId="059B633F" w14:textId="262A0E65" w:rsidTr="005F444C">
      <w:tc>
        <w:tcPr>
          <w:tcW w:w="1560" w:type="dxa"/>
          <w:tcBorders>
            <w:top w:val="nil"/>
            <w:left w:val="nil"/>
            <w:bottom w:val="nil"/>
            <w:right w:val="nil"/>
          </w:tcBorders>
          <w:vAlign w:val="center"/>
        </w:tcPr>
        <w:p w14:paraId="7E6C5631" w14:textId="3676FF33" w:rsidR="00A87DF8" w:rsidRPr="001C7EE4" w:rsidRDefault="00A87DF8" w:rsidP="007E7C4B">
          <w:pPr>
            <w:pStyle w:val="0-BET-Tableau-entete-pied"/>
          </w:pPr>
          <w:r w:rsidRPr="001C7EE4">
            <w:t>MISSION</w:t>
          </w:r>
        </w:p>
      </w:tc>
      <w:tc>
        <w:tcPr>
          <w:tcW w:w="425" w:type="dxa"/>
          <w:tcBorders>
            <w:top w:val="nil"/>
            <w:left w:val="nil"/>
            <w:bottom w:val="nil"/>
            <w:right w:val="nil"/>
          </w:tcBorders>
          <w:vAlign w:val="center"/>
        </w:tcPr>
        <w:p w14:paraId="1D33A092" w14:textId="77777777" w:rsidR="00A87DF8" w:rsidRPr="001C7EE4" w:rsidRDefault="00A87DF8" w:rsidP="007E7C4B">
          <w:pPr>
            <w:pStyle w:val="0-BET-Tableau-entete-pied"/>
          </w:pPr>
        </w:p>
      </w:tc>
      <w:tc>
        <w:tcPr>
          <w:tcW w:w="2551" w:type="dxa"/>
          <w:tcBorders>
            <w:top w:val="nil"/>
            <w:left w:val="nil"/>
            <w:bottom w:val="nil"/>
            <w:right w:val="nil"/>
          </w:tcBorders>
          <w:vAlign w:val="center"/>
        </w:tcPr>
        <w:p w14:paraId="60A3C3CC" w14:textId="40C45ECF" w:rsidR="00A87DF8" w:rsidRPr="001C7EE4" w:rsidRDefault="00767A60" w:rsidP="007E7C4B">
          <w:pPr>
            <w:pStyle w:val="0-BET-Tableau-entete-pied"/>
          </w:pPr>
          <w:r w:rsidRPr="00767A60">
            <w:t>{mission}</w:t>
          </w:r>
        </w:p>
      </w:tc>
    </w:tr>
    <w:tr w:rsidR="001C7EE4" w14:paraId="74B0541E" w14:textId="402A03F1" w:rsidTr="005F444C">
      <w:trPr>
        <w:trHeight w:val="287"/>
      </w:trPr>
      <w:tc>
        <w:tcPr>
          <w:tcW w:w="1560" w:type="dxa"/>
          <w:tcBorders>
            <w:top w:val="nil"/>
            <w:left w:val="nil"/>
            <w:bottom w:val="nil"/>
            <w:right w:val="nil"/>
          </w:tcBorders>
          <w:vAlign w:val="center"/>
        </w:tcPr>
        <w:p w14:paraId="353B1E36" w14:textId="26E61A88" w:rsidR="00A87DF8" w:rsidRPr="001C7EE4" w:rsidRDefault="00A87DF8" w:rsidP="007E7C4B">
          <w:pPr>
            <w:pStyle w:val="0-BET-Tableau-entete-pied"/>
          </w:pPr>
          <w:r w:rsidRPr="001C7EE4">
            <w:t>CLIENT :</w:t>
          </w:r>
        </w:p>
      </w:tc>
      <w:tc>
        <w:tcPr>
          <w:tcW w:w="425" w:type="dxa"/>
          <w:tcBorders>
            <w:top w:val="nil"/>
            <w:left w:val="nil"/>
            <w:bottom w:val="nil"/>
            <w:right w:val="nil"/>
          </w:tcBorders>
          <w:vAlign w:val="center"/>
        </w:tcPr>
        <w:p w14:paraId="3802CB8B" w14:textId="77777777" w:rsidR="00A87DF8" w:rsidRPr="001C7EE4" w:rsidRDefault="00A87DF8" w:rsidP="007E7C4B">
          <w:pPr>
            <w:pStyle w:val="0-BET-Tableau-entete-pied"/>
          </w:pPr>
        </w:p>
      </w:tc>
      <w:tc>
        <w:tcPr>
          <w:tcW w:w="2551" w:type="dxa"/>
          <w:tcBorders>
            <w:top w:val="nil"/>
            <w:left w:val="nil"/>
            <w:bottom w:val="nil"/>
            <w:right w:val="nil"/>
          </w:tcBorders>
          <w:vAlign w:val="center"/>
        </w:tcPr>
        <w:p w14:paraId="5E4769BD" w14:textId="5BCB8AC9" w:rsidR="00A87DF8" w:rsidRPr="001C7EE4" w:rsidRDefault="00767A60" w:rsidP="007E7C4B">
          <w:pPr>
            <w:pStyle w:val="0-BET-Tableau-entete-pied"/>
          </w:pPr>
          <w:r w:rsidRPr="00767A60">
            <w:t>{</w:t>
          </w:r>
          <w:proofErr w:type="spellStart"/>
          <w:r w:rsidRPr="00767A60">
            <w:t>nom_c</w:t>
          </w:r>
          <w:proofErr w:type="spellEnd"/>
          <w:r w:rsidRPr="00767A60">
            <w:t>}</w:t>
          </w:r>
        </w:p>
      </w:tc>
    </w:tr>
  </w:tbl>
  <w:p w14:paraId="26EC397F" w14:textId="56F52564" w:rsidR="00193BF2" w:rsidRDefault="00076A08">
    <w:pPr>
      <w:pStyle w:val="En-tte"/>
    </w:pPr>
    <w:r>
      <w:rPr>
        <w:noProof/>
      </w:rPr>
      <w:pict w14:anchorId="15A857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0333564" o:spid="_x0000_s2078" type="#_x0000_t75" style="position:absolute;left:0;text-align:left;margin-left:0;margin-top:0;width:269.7pt;height:648.9pt;z-index:-251636736;mso-position-horizontal:center;mso-position-horizontal-relative:margin;mso-position-vertical:center;mso-position-vertical-relative:margin" o:allowincell="f">
          <v:imagedata r:id="rId1" o:title="FLAMME SKY_Plan de travail 1_edited_edited"/>
          <w10:wrap anchorx="margin" anchory="margin"/>
        </v:shape>
      </w:pict>
    </w:r>
  </w:p>
  <w:p w14:paraId="4D0BD7D0" w14:textId="14DD36A1" w:rsidR="00A66B18" w:rsidRDefault="00A66B18">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5DB50B" w14:textId="736ABF5F" w:rsidR="006537EA" w:rsidRDefault="00076A08" w:rsidP="00132A18">
    <w:pPr>
      <w:pStyle w:val="En-tte"/>
      <w:ind w:left="0"/>
      <w:jc w:val="left"/>
    </w:pPr>
    <w:r>
      <w:rPr>
        <w:noProof/>
      </w:rPr>
      <w:pict w14:anchorId="613CA3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0333562" o:spid="_x0000_s2076" type="#_x0000_t75" style="position:absolute;margin-left:0;margin-top:0;width:269.7pt;height:648.9pt;z-index:-251638784;mso-position-horizontal:center;mso-position-horizontal-relative:margin;mso-position-vertical:center;mso-position-vertical-relative:margin" o:allowincell="f">
          <v:imagedata r:id="rId1" o:title="FLAMME SKY_Plan de travail 1_edited_edited"/>
          <w10:wrap anchorx="margin" anchory="margin"/>
        </v:shape>
      </w:pict>
    </w:r>
    <w:r w:rsidR="00370CE7">
      <w:t xml:space="preserve"> </w:t>
    </w:r>
  </w:p>
  <w:p w14:paraId="4EC21F60" w14:textId="18031107" w:rsidR="00BA31B8" w:rsidRDefault="006537EA">
    <w:pPr>
      <w:pStyle w:val="En-tte"/>
    </w:pPr>
    <w:r>
      <w:rPr>
        <w:noProof/>
        <w:lang w:eastAsia="fr-FR"/>
      </w:rPr>
      <w:drawing>
        <wp:inline distT="0" distB="0" distL="0" distR="0" wp14:anchorId="48B0E8BF" wp14:editId="048AC6D9">
          <wp:extent cx="6113780" cy="8648065"/>
          <wp:effectExtent l="0" t="0" r="0"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
                    <a:extLst>
                      <a:ext uri="{28A0092B-C50C-407E-A947-70E740481C1C}">
                        <a14:useLocalDpi xmlns:a14="http://schemas.microsoft.com/office/drawing/2010/main" val="0"/>
                      </a:ext>
                    </a:extLst>
                  </a:blip>
                  <a:stretch>
                    <a:fillRect/>
                  </a:stretch>
                </pic:blipFill>
                <pic:spPr>
                  <a:xfrm>
                    <a:off x="0" y="0"/>
                    <a:ext cx="6113780" cy="864806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5" type="#_x0000_t75" style="width:11.4pt;height:11.4pt" o:bullet="t">
        <v:imagedata r:id="rId1" o:title="mso727D"/>
      </v:shape>
    </w:pict>
  </w:numPicBullet>
  <w:abstractNum w:abstractNumId="0" w15:restartNumberingAfterBreak="0">
    <w:nsid w:val="002E033A"/>
    <w:multiLevelType w:val="hybridMultilevel"/>
    <w:tmpl w:val="93E05D48"/>
    <w:lvl w:ilvl="0" w:tplc="040C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022A4451"/>
    <w:multiLevelType w:val="multilevel"/>
    <w:tmpl w:val="FB86F22E"/>
    <w:styleLink w:val="0-BET-Liste"/>
    <w:lvl w:ilvl="0">
      <w:start w:val="1"/>
      <w:numFmt w:val="bullet"/>
      <w:lvlText w:val=""/>
      <w:lvlJc w:val="left"/>
      <w:pPr>
        <w:ind w:left="360" w:hanging="360"/>
      </w:pPr>
      <w:rPr>
        <w:rFonts w:ascii="Symbol" w:hAnsi="Symbol" w:hint="default"/>
        <w:color w:val="auto"/>
        <w:sz w:val="20"/>
      </w:rPr>
    </w:lvl>
    <w:lvl w:ilvl="1">
      <w:start w:val="1"/>
      <w:numFmt w:val="bullet"/>
      <w:lvlText w:val="-"/>
      <w:lvlJc w:val="left"/>
      <w:pPr>
        <w:ind w:left="720" w:hanging="360"/>
      </w:pPr>
      <w:rPr>
        <w:rFonts w:ascii="Franklin Gothic Book" w:hAnsi="Franklin Gothic Book" w:hint="default"/>
        <w:color w:val="auto"/>
        <w:sz w:val="20"/>
      </w:rPr>
    </w:lvl>
    <w:lvl w:ilvl="2">
      <w:start w:val="1"/>
      <w:numFmt w:val="bullet"/>
      <w:lvlText w:val=""/>
      <w:lvlJc w:val="left"/>
      <w:pPr>
        <w:ind w:left="1080" w:hanging="360"/>
      </w:pPr>
      <w:rPr>
        <w:rFonts w:ascii="Symbol" w:hAnsi="Symbol" w:hint="default"/>
        <w:color w:val="auto"/>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40309D6"/>
    <w:multiLevelType w:val="hybridMultilevel"/>
    <w:tmpl w:val="8D9E5150"/>
    <w:lvl w:ilvl="0" w:tplc="FFFFFFFF">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040C0003">
      <w:start w:val="1"/>
      <w:numFmt w:val="bullet"/>
      <w:lvlText w:val="o"/>
      <w:lvlJc w:val="left"/>
      <w:pPr>
        <w:ind w:left="216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6213CEB"/>
    <w:multiLevelType w:val="hybridMultilevel"/>
    <w:tmpl w:val="9E2C82CC"/>
    <w:lvl w:ilvl="0" w:tplc="53BA5D18">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 w15:restartNumberingAfterBreak="0">
    <w:nsid w:val="0BF55DEB"/>
    <w:multiLevelType w:val="hybridMultilevel"/>
    <w:tmpl w:val="3A14A432"/>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0C5B27A8"/>
    <w:multiLevelType w:val="hybridMultilevel"/>
    <w:tmpl w:val="BD76129C"/>
    <w:lvl w:ilvl="0" w:tplc="FFFFFFFF">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040C0003">
      <w:start w:val="1"/>
      <w:numFmt w:val="bullet"/>
      <w:lvlText w:val="o"/>
      <w:lvlJc w:val="left"/>
      <w:pPr>
        <w:ind w:left="216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6F74872"/>
    <w:multiLevelType w:val="hybridMultilevel"/>
    <w:tmpl w:val="5532D87C"/>
    <w:lvl w:ilvl="0" w:tplc="040C0001">
      <w:start w:val="1"/>
      <w:numFmt w:val="bullet"/>
      <w:lvlText w:val=""/>
      <w:lvlJc w:val="left"/>
      <w:pPr>
        <w:ind w:left="1440" w:hanging="360"/>
      </w:pPr>
      <w:rPr>
        <w:rFonts w:ascii="Symbol" w:hAnsi="Symbol" w:hint="default"/>
      </w:rPr>
    </w:lvl>
    <w:lvl w:ilvl="1" w:tplc="9EA82FFA">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 w15:restartNumberingAfterBreak="0">
    <w:nsid w:val="1BF426A3"/>
    <w:multiLevelType w:val="hybridMultilevel"/>
    <w:tmpl w:val="E8CC62A6"/>
    <w:lvl w:ilvl="0" w:tplc="FFFFFFFF">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040C0003">
      <w:start w:val="1"/>
      <w:numFmt w:val="bullet"/>
      <w:lvlText w:val="o"/>
      <w:lvlJc w:val="left"/>
      <w:pPr>
        <w:ind w:left="216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CDF563F"/>
    <w:multiLevelType w:val="hybridMultilevel"/>
    <w:tmpl w:val="EB48C8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DB55B53"/>
    <w:multiLevelType w:val="multilevel"/>
    <w:tmpl w:val="BBD446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1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DF752FB"/>
    <w:multiLevelType w:val="hybridMultilevel"/>
    <w:tmpl w:val="470E6D40"/>
    <w:lvl w:ilvl="0" w:tplc="C924FB36">
      <w:start w:val="1"/>
      <w:numFmt w:val="bullet"/>
      <w:pStyle w:val="0-BET-Paragraphe-Liste"/>
      <w:lvlText w:val=""/>
      <w:lvlJc w:val="left"/>
      <w:pPr>
        <w:ind w:left="2148" w:hanging="360"/>
      </w:pPr>
      <w:rPr>
        <w:rFonts w:ascii="Symbol" w:hAnsi="Symbol" w:hint="default"/>
      </w:rPr>
    </w:lvl>
    <w:lvl w:ilvl="1" w:tplc="040C0003" w:tentative="1">
      <w:start w:val="1"/>
      <w:numFmt w:val="bullet"/>
      <w:lvlText w:val="o"/>
      <w:lvlJc w:val="left"/>
      <w:pPr>
        <w:ind w:left="2868" w:hanging="360"/>
      </w:pPr>
      <w:rPr>
        <w:rFonts w:ascii="Courier New" w:hAnsi="Courier New" w:cs="Courier New" w:hint="default"/>
      </w:rPr>
    </w:lvl>
    <w:lvl w:ilvl="2" w:tplc="040C0005" w:tentative="1">
      <w:start w:val="1"/>
      <w:numFmt w:val="bullet"/>
      <w:lvlText w:val=""/>
      <w:lvlJc w:val="left"/>
      <w:pPr>
        <w:ind w:left="3588" w:hanging="360"/>
      </w:pPr>
      <w:rPr>
        <w:rFonts w:ascii="Wingdings" w:hAnsi="Wingdings" w:hint="default"/>
      </w:rPr>
    </w:lvl>
    <w:lvl w:ilvl="3" w:tplc="040C0001" w:tentative="1">
      <w:start w:val="1"/>
      <w:numFmt w:val="bullet"/>
      <w:lvlText w:val=""/>
      <w:lvlJc w:val="left"/>
      <w:pPr>
        <w:ind w:left="4308" w:hanging="360"/>
      </w:pPr>
      <w:rPr>
        <w:rFonts w:ascii="Symbol" w:hAnsi="Symbol" w:hint="default"/>
      </w:rPr>
    </w:lvl>
    <w:lvl w:ilvl="4" w:tplc="040C0003" w:tentative="1">
      <w:start w:val="1"/>
      <w:numFmt w:val="bullet"/>
      <w:lvlText w:val="o"/>
      <w:lvlJc w:val="left"/>
      <w:pPr>
        <w:ind w:left="5028" w:hanging="360"/>
      </w:pPr>
      <w:rPr>
        <w:rFonts w:ascii="Courier New" w:hAnsi="Courier New" w:cs="Courier New" w:hint="default"/>
      </w:rPr>
    </w:lvl>
    <w:lvl w:ilvl="5" w:tplc="040C0005" w:tentative="1">
      <w:start w:val="1"/>
      <w:numFmt w:val="bullet"/>
      <w:lvlText w:val=""/>
      <w:lvlJc w:val="left"/>
      <w:pPr>
        <w:ind w:left="5748" w:hanging="360"/>
      </w:pPr>
      <w:rPr>
        <w:rFonts w:ascii="Wingdings" w:hAnsi="Wingdings" w:hint="default"/>
      </w:rPr>
    </w:lvl>
    <w:lvl w:ilvl="6" w:tplc="040C0001" w:tentative="1">
      <w:start w:val="1"/>
      <w:numFmt w:val="bullet"/>
      <w:lvlText w:val=""/>
      <w:lvlJc w:val="left"/>
      <w:pPr>
        <w:ind w:left="6468" w:hanging="360"/>
      </w:pPr>
      <w:rPr>
        <w:rFonts w:ascii="Symbol" w:hAnsi="Symbol" w:hint="default"/>
      </w:rPr>
    </w:lvl>
    <w:lvl w:ilvl="7" w:tplc="040C0003" w:tentative="1">
      <w:start w:val="1"/>
      <w:numFmt w:val="bullet"/>
      <w:lvlText w:val="o"/>
      <w:lvlJc w:val="left"/>
      <w:pPr>
        <w:ind w:left="7188" w:hanging="360"/>
      </w:pPr>
      <w:rPr>
        <w:rFonts w:ascii="Courier New" w:hAnsi="Courier New" w:cs="Courier New" w:hint="default"/>
      </w:rPr>
    </w:lvl>
    <w:lvl w:ilvl="8" w:tplc="040C0005" w:tentative="1">
      <w:start w:val="1"/>
      <w:numFmt w:val="bullet"/>
      <w:lvlText w:val=""/>
      <w:lvlJc w:val="left"/>
      <w:pPr>
        <w:ind w:left="7908" w:hanging="360"/>
      </w:pPr>
      <w:rPr>
        <w:rFonts w:ascii="Wingdings" w:hAnsi="Wingdings" w:hint="default"/>
      </w:rPr>
    </w:lvl>
  </w:abstractNum>
  <w:abstractNum w:abstractNumId="11" w15:restartNumberingAfterBreak="0">
    <w:nsid w:val="239426E1"/>
    <w:multiLevelType w:val="multilevel"/>
    <w:tmpl w:val="9DC8AFA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1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DEB5542"/>
    <w:multiLevelType w:val="hybridMultilevel"/>
    <w:tmpl w:val="C948684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3" w15:restartNumberingAfterBreak="0">
    <w:nsid w:val="2ED73A28"/>
    <w:multiLevelType w:val="hybridMultilevel"/>
    <w:tmpl w:val="AD1814B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4" w15:restartNumberingAfterBreak="0">
    <w:nsid w:val="30D46D37"/>
    <w:multiLevelType w:val="hybridMultilevel"/>
    <w:tmpl w:val="C17070FA"/>
    <w:lvl w:ilvl="0" w:tplc="FFFFFFFF">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040C0003">
      <w:start w:val="1"/>
      <w:numFmt w:val="bullet"/>
      <w:lvlText w:val="o"/>
      <w:lvlJc w:val="left"/>
      <w:pPr>
        <w:ind w:left="216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39063AB"/>
    <w:multiLevelType w:val="hybridMultilevel"/>
    <w:tmpl w:val="85E06C6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6" w15:restartNumberingAfterBreak="0">
    <w:nsid w:val="398F529C"/>
    <w:multiLevelType w:val="hybridMultilevel"/>
    <w:tmpl w:val="15C6AFB0"/>
    <w:lvl w:ilvl="0" w:tplc="94C264D4">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7" w15:restartNumberingAfterBreak="0">
    <w:nsid w:val="3FCF1690"/>
    <w:multiLevelType w:val="hybridMultilevel"/>
    <w:tmpl w:val="391430E2"/>
    <w:lvl w:ilvl="0" w:tplc="D08C1268">
      <w:start w:val="1"/>
      <w:numFmt w:val="bullet"/>
      <w:pStyle w:val="0-BET-Corps-Texte"/>
      <w:lvlText w:val=""/>
      <w:lvlJc w:val="left"/>
      <w:pPr>
        <w:ind w:left="1440" w:hanging="360"/>
      </w:pPr>
      <w:rPr>
        <w:rFonts w:ascii="Symbol" w:hAnsi="Symbol" w:hint="default"/>
      </w:rPr>
    </w:lvl>
    <w:lvl w:ilvl="1" w:tplc="3AEAA0DC">
      <w:start w:val="1"/>
      <w:numFmt w:val="decimal"/>
      <w:lvlText w:val="%2."/>
      <w:lvlJc w:val="left"/>
      <w:pPr>
        <w:ind w:left="2160" w:hanging="360"/>
      </w:p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8" w15:restartNumberingAfterBreak="0">
    <w:nsid w:val="41D84318"/>
    <w:multiLevelType w:val="hybridMultilevel"/>
    <w:tmpl w:val="2EF85A68"/>
    <w:lvl w:ilvl="0" w:tplc="A1388CA6">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9" w15:restartNumberingAfterBreak="0">
    <w:nsid w:val="432B1731"/>
    <w:multiLevelType w:val="hybridMultilevel"/>
    <w:tmpl w:val="FEDE3F96"/>
    <w:lvl w:ilvl="0" w:tplc="040C0001">
      <w:start w:val="1"/>
      <w:numFmt w:val="bullet"/>
      <w:lvlText w:val=""/>
      <w:lvlJc w:val="left"/>
      <w:pPr>
        <w:ind w:left="2487" w:hanging="360"/>
      </w:pPr>
      <w:rPr>
        <w:rFonts w:ascii="Symbol" w:hAnsi="Symbol" w:hint="default"/>
      </w:rPr>
    </w:lvl>
    <w:lvl w:ilvl="1" w:tplc="FFFFFFFF">
      <w:start w:val="1"/>
      <w:numFmt w:val="bullet"/>
      <w:lvlText w:val="o"/>
      <w:lvlJc w:val="left"/>
      <w:pPr>
        <w:ind w:left="3207" w:hanging="360"/>
      </w:pPr>
      <w:rPr>
        <w:rFonts w:ascii="Courier New" w:hAnsi="Courier New" w:cs="Courier New" w:hint="default"/>
      </w:rPr>
    </w:lvl>
    <w:lvl w:ilvl="2" w:tplc="FFFFFFFF" w:tentative="1">
      <w:start w:val="1"/>
      <w:numFmt w:val="bullet"/>
      <w:lvlText w:val=""/>
      <w:lvlJc w:val="left"/>
      <w:pPr>
        <w:ind w:left="3927" w:hanging="360"/>
      </w:pPr>
      <w:rPr>
        <w:rFonts w:ascii="Wingdings" w:hAnsi="Wingdings" w:hint="default"/>
      </w:rPr>
    </w:lvl>
    <w:lvl w:ilvl="3" w:tplc="FFFFFFFF" w:tentative="1">
      <w:start w:val="1"/>
      <w:numFmt w:val="bullet"/>
      <w:lvlText w:val=""/>
      <w:lvlJc w:val="left"/>
      <w:pPr>
        <w:ind w:left="4647" w:hanging="360"/>
      </w:pPr>
      <w:rPr>
        <w:rFonts w:ascii="Symbol" w:hAnsi="Symbol" w:hint="default"/>
      </w:rPr>
    </w:lvl>
    <w:lvl w:ilvl="4" w:tplc="FFFFFFFF" w:tentative="1">
      <w:start w:val="1"/>
      <w:numFmt w:val="bullet"/>
      <w:lvlText w:val="o"/>
      <w:lvlJc w:val="left"/>
      <w:pPr>
        <w:ind w:left="5367" w:hanging="360"/>
      </w:pPr>
      <w:rPr>
        <w:rFonts w:ascii="Courier New" w:hAnsi="Courier New" w:cs="Courier New" w:hint="default"/>
      </w:rPr>
    </w:lvl>
    <w:lvl w:ilvl="5" w:tplc="FFFFFFFF" w:tentative="1">
      <w:start w:val="1"/>
      <w:numFmt w:val="bullet"/>
      <w:lvlText w:val=""/>
      <w:lvlJc w:val="left"/>
      <w:pPr>
        <w:ind w:left="6087" w:hanging="360"/>
      </w:pPr>
      <w:rPr>
        <w:rFonts w:ascii="Wingdings" w:hAnsi="Wingdings" w:hint="default"/>
      </w:rPr>
    </w:lvl>
    <w:lvl w:ilvl="6" w:tplc="FFFFFFFF" w:tentative="1">
      <w:start w:val="1"/>
      <w:numFmt w:val="bullet"/>
      <w:lvlText w:val=""/>
      <w:lvlJc w:val="left"/>
      <w:pPr>
        <w:ind w:left="6807" w:hanging="360"/>
      </w:pPr>
      <w:rPr>
        <w:rFonts w:ascii="Symbol" w:hAnsi="Symbol" w:hint="default"/>
      </w:rPr>
    </w:lvl>
    <w:lvl w:ilvl="7" w:tplc="FFFFFFFF" w:tentative="1">
      <w:start w:val="1"/>
      <w:numFmt w:val="bullet"/>
      <w:lvlText w:val="o"/>
      <w:lvlJc w:val="left"/>
      <w:pPr>
        <w:ind w:left="7527" w:hanging="360"/>
      </w:pPr>
      <w:rPr>
        <w:rFonts w:ascii="Courier New" w:hAnsi="Courier New" w:cs="Courier New" w:hint="default"/>
      </w:rPr>
    </w:lvl>
    <w:lvl w:ilvl="8" w:tplc="FFFFFFFF" w:tentative="1">
      <w:start w:val="1"/>
      <w:numFmt w:val="bullet"/>
      <w:lvlText w:val=""/>
      <w:lvlJc w:val="left"/>
      <w:pPr>
        <w:ind w:left="8247" w:hanging="360"/>
      </w:pPr>
      <w:rPr>
        <w:rFonts w:ascii="Wingdings" w:hAnsi="Wingdings" w:hint="default"/>
      </w:rPr>
    </w:lvl>
  </w:abstractNum>
  <w:abstractNum w:abstractNumId="20" w15:restartNumberingAfterBreak="0">
    <w:nsid w:val="4A637215"/>
    <w:multiLevelType w:val="multilevel"/>
    <w:tmpl w:val="20689E18"/>
    <w:lvl w:ilvl="0">
      <w:start w:val="1"/>
      <w:numFmt w:val="decimal"/>
      <w:pStyle w:val="0-BET-Titre-1"/>
      <w:lvlText w:val="%1."/>
      <w:lvlJc w:val="left"/>
      <w:pPr>
        <w:ind w:left="2160" w:hanging="360"/>
      </w:pPr>
      <w:rPr>
        <w:rFonts w:hint="default"/>
      </w:rPr>
    </w:lvl>
    <w:lvl w:ilvl="1">
      <w:start w:val="1"/>
      <w:numFmt w:val="decimal"/>
      <w:pStyle w:val="0-BET-Titre-2"/>
      <w:isLgl/>
      <w:lvlText w:val="%1.%2"/>
      <w:lvlJc w:val="left"/>
      <w:pPr>
        <w:ind w:left="2520" w:hanging="720"/>
      </w:pPr>
      <w:rPr>
        <w:rFonts w:hint="default"/>
      </w:rPr>
    </w:lvl>
    <w:lvl w:ilvl="2">
      <w:start w:val="1"/>
      <w:numFmt w:val="decimal"/>
      <w:pStyle w:val="0-BET-Titre-3"/>
      <w:isLgl/>
      <w:lvlText w:val="%1.%2.%3"/>
      <w:lvlJc w:val="left"/>
      <w:pPr>
        <w:ind w:left="2520" w:hanging="720"/>
      </w:pPr>
      <w:rPr>
        <w:rFonts w:hint="default"/>
      </w:rPr>
    </w:lvl>
    <w:lvl w:ilvl="3">
      <w:start w:val="1"/>
      <w:numFmt w:val="decimal"/>
      <w:pStyle w:val="0-BET-Titre-4"/>
      <w:isLgl/>
      <w:lvlText w:val="%1.%2.%3.%4"/>
      <w:lvlJc w:val="left"/>
      <w:pPr>
        <w:ind w:left="288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800"/>
      </w:pPr>
      <w:rPr>
        <w:rFonts w:hint="default"/>
      </w:rPr>
    </w:lvl>
    <w:lvl w:ilvl="7">
      <w:start w:val="1"/>
      <w:numFmt w:val="decimal"/>
      <w:isLgl/>
      <w:lvlText w:val="%1.%2.%3.%4.%5.%6.%7.%8"/>
      <w:lvlJc w:val="left"/>
      <w:pPr>
        <w:ind w:left="3600" w:hanging="1800"/>
      </w:pPr>
      <w:rPr>
        <w:rFonts w:hint="default"/>
      </w:rPr>
    </w:lvl>
    <w:lvl w:ilvl="8">
      <w:start w:val="1"/>
      <w:numFmt w:val="decimal"/>
      <w:isLgl/>
      <w:lvlText w:val="%1.%2.%3.%4.%5.%6.%7.%8.%9"/>
      <w:lvlJc w:val="left"/>
      <w:pPr>
        <w:ind w:left="3960" w:hanging="2160"/>
      </w:pPr>
      <w:rPr>
        <w:rFonts w:hint="default"/>
      </w:rPr>
    </w:lvl>
  </w:abstractNum>
  <w:abstractNum w:abstractNumId="21" w15:restartNumberingAfterBreak="0">
    <w:nsid w:val="4C66327B"/>
    <w:multiLevelType w:val="hybridMultilevel"/>
    <w:tmpl w:val="6D1C450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2" w15:restartNumberingAfterBreak="0">
    <w:nsid w:val="5086657A"/>
    <w:multiLevelType w:val="hybridMultilevel"/>
    <w:tmpl w:val="AE34AF4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3" w15:restartNumberingAfterBreak="0">
    <w:nsid w:val="55AE4A14"/>
    <w:multiLevelType w:val="hybridMultilevel"/>
    <w:tmpl w:val="59E40B5A"/>
    <w:lvl w:ilvl="0" w:tplc="040C0001">
      <w:start w:val="1"/>
      <w:numFmt w:val="bullet"/>
      <w:lvlText w:val=""/>
      <w:lvlJc w:val="left"/>
      <w:pPr>
        <w:ind w:left="2138" w:hanging="360"/>
      </w:pPr>
      <w:rPr>
        <w:rFonts w:ascii="Symbol" w:hAnsi="Symbol" w:hint="default"/>
      </w:rPr>
    </w:lvl>
    <w:lvl w:ilvl="1" w:tplc="040C0003" w:tentative="1">
      <w:start w:val="1"/>
      <w:numFmt w:val="bullet"/>
      <w:lvlText w:val="o"/>
      <w:lvlJc w:val="left"/>
      <w:pPr>
        <w:ind w:left="2858" w:hanging="360"/>
      </w:pPr>
      <w:rPr>
        <w:rFonts w:ascii="Courier New" w:hAnsi="Courier New" w:cs="Courier New" w:hint="default"/>
      </w:rPr>
    </w:lvl>
    <w:lvl w:ilvl="2" w:tplc="040C0005" w:tentative="1">
      <w:start w:val="1"/>
      <w:numFmt w:val="bullet"/>
      <w:lvlText w:val=""/>
      <w:lvlJc w:val="left"/>
      <w:pPr>
        <w:ind w:left="3578" w:hanging="360"/>
      </w:pPr>
      <w:rPr>
        <w:rFonts w:ascii="Wingdings" w:hAnsi="Wingdings" w:hint="default"/>
      </w:rPr>
    </w:lvl>
    <w:lvl w:ilvl="3" w:tplc="040C0001" w:tentative="1">
      <w:start w:val="1"/>
      <w:numFmt w:val="bullet"/>
      <w:lvlText w:val=""/>
      <w:lvlJc w:val="left"/>
      <w:pPr>
        <w:ind w:left="4298" w:hanging="360"/>
      </w:pPr>
      <w:rPr>
        <w:rFonts w:ascii="Symbol" w:hAnsi="Symbol" w:hint="default"/>
      </w:rPr>
    </w:lvl>
    <w:lvl w:ilvl="4" w:tplc="040C0003" w:tentative="1">
      <w:start w:val="1"/>
      <w:numFmt w:val="bullet"/>
      <w:lvlText w:val="o"/>
      <w:lvlJc w:val="left"/>
      <w:pPr>
        <w:ind w:left="5018" w:hanging="360"/>
      </w:pPr>
      <w:rPr>
        <w:rFonts w:ascii="Courier New" w:hAnsi="Courier New" w:cs="Courier New" w:hint="default"/>
      </w:rPr>
    </w:lvl>
    <w:lvl w:ilvl="5" w:tplc="040C0005" w:tentative="1">
      <w:start w:val="1"/>
      <w:numFmt w:val="bullet"/>
      <w:lvlText w:val=""/>
      <w:lvlJc w:val="left"/>
      <w:pPr>
        <w:ind w:left="5738" w:hanging="360"/>
      </w:pPr>
      <w:rPr>
        <w:rFonts w:ascii="Wingdings" w:hAnsi="Wingdings" w:hint="default"/>
      </w:rPr>
    </w:lvl>
    <w:lvl w:ilvl="6" w:tplc="040C0001" w:tentative="1">
      <w:start w:val="1"/>
      <w:numFmt w:val="bullet"/>
      <w:lvlText w:val=""/>
      <w:lvlJc w:val="left"/>
      <w:pPr>
        <w:ind w:left="6458" w:hanging="360"/>
      </w:pPr>
      <w:rPr>
        <w:rFonts w:ascii="Symbol" w:hAnsi="Symbol" w:hint="default"/>
      </w:rPr>
    </w:lvl>
    <w:lvl w:ilvl="7" w:tplc="040C0003" w:tentative="1">
      <w:start w:val="1"/>
      <w:numFmt w:val="bullet"/>
      <w:lvlText w:val="o"/>
      <w:lvlJc w:val="left"/>
      <w:pPr>
        <w:ind w:left="7178" w:hanging="360"/>
      </w:pPr>
      <w:rPr>
        <w:rFonts w:ascii="Courier New" w:hAnsi="Courier New" w:cs="Courier New" w:hint="default"/>
      </w:rPr>
    </w:lvl>
    <w:lvl w:ilvl="8" w:tplc="040C0005" w:tentative="1">
      <w:start w:val="1"/>
      <w:numFmt w:val="bullet"/>
      <w:lvlText w:val=""/>
      <w:lvlJc w:val="left"/>
      <w:pPr>
        <w:ind w:left="7898" w:hanging="360"/>
      </w:pPr>
      <w:rPr>
        <w:rFonts w:ascii="Wingdings" w:hAnsi="Wingdings" w:hint="default"/>
      </w:rPr>
    </w:lvl>
  </w:abstractNum>
  <w:abstractNum w:abstractNumId="24" w15:restartNumberingAfterBreak="0">
    <w:nsid w:val="56053743"/>
    <w:multiLevelType w:val="hybridMultilevel"/>
    <w:tmpl w:val="27D222F2"/>
    <w:lvl w:ilvl="0" w:tplc="0700D1FA">
      <w:start w:val="1"/>
      <w:numFmt w:val="bullet"/>
      <w:pStyle w:val="Paragraphedeliste"/>
      <w:lvlText w:val=""/>
      <w:lvlJc w:val="left"/>
      <w:pPr>
        <w:ind w:left="1287" w:hanging="360"/>
      </w:pPr>
      <w:rPr>
        <w:rFonts w:ascii="Symbol" w:hAnsi="Symbol" w:hint="default"/>
      </w:rPr>
    </w:lvl>
    <w:lvl w:ilvl="1" w:tplc="040C0003">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5" w15:restartNumberingAfterBreak="0">
    <w:nsid w:val="60C81D03"/>
    <w:multiLevelType w:val="hybridMultilevel"/>
    <w:tmpl w:val="D408AF50"/>
    <w:lvl w:ilvl="0" w:tplc="3926E054">
      <w:start w:val="1"/>
      <w:numFmt w:val="bullet"/>
      <w:lvlText w:val="o"/>
      <w:lvlJc w:val="left"/>
      <w:pPr>
        <w:ind w:left="1068" w:hanging="360"/>
      </w:pPr>
      <w:rPr>
        <w:rFonts w:ascii="Courier New" w:hAnsi="Courier New" w:cs="Courier New"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6" w15:restartNumberingAfterBreak="0">
    <w:nsid w:val="693E2BE8"/>
    <w:multiLevelType w:val="hybridMultilevel"/>
    <w:tmpl w:val="4C720796"/>
    <w:lvl w:ilvl="0" w:tplc="040C0001">
      <w:start w:val="1"/>
      <w:numFmt w:val="bullet"/>
      <w:lvlText w:val=""/>
      <w:lvlJc w:val="left"/>
      <w:rPr>
        <w:rFonts w:ascii="Symbol" w:hAnsi="Symbol"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7" w15:restartNumberingAfterBreak="0">
    <w:nsid w:val="695814EE"/>
    <w:multiLevelType w:val="hybridMultilevel"/>
    <w:tmpl w:val="02A00714"/>
    <w:lvl w:ilvl="0" w:tplc="040C0001">
      <w:start w:val="1"/>
      <w:numFmt w:val="bullet"/>
      <w:lvlText w:val=""/>
      <w:lvlJc w:val="left"/>
      <w:rPr>
        <w:rFonts w:ascii="Symbol" w:hAnsi="Symbol"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8" w15:restartNumberingAfterBreak="0">
    <w:nsid w:val="6DB45019"/>
    <w:multiLevelType w:val="hybridMultilevel"/>
    <w:tmpl w:val="09F2F09E"/>
    <w:lvl w:ilvl="0" w:tplc="374EF7B2">
      <w:start w:val="1"/>
      <w:numFmt w:val="bullet"/>
      <w:pStyle w:val="Paricabullet1"/>
      <w:lvlText w:val=""/>
      <w:lvlJc w:val="left"/>
      <w:pPr>
        <w:ind w:left="1440" w:hanging="360"/>
      </w:pPr>
      <w:rPr>
        <w:rFonts w:ascii="Symbol" w:hAnsi="Symbol" w:hint="default"/>
      </w:rPr>
    </w:lvl>
    <w:lvl w:ilvl="1" w:tplc="040C0003">
      <w:start w:val="1"/>
      <w:numFmt w:val="bullet"/>
      <w:lvlText w:val="o"/>
      <w:lvlJc w:val="left"/>
      <w:pPr>
        <w:ind w:left="2160" w:hanging="360"/>
      </w:pPr>
      <w:rPr>
        <w:rFonts w:ascii="Courier New" w:hAnsi="Courier New" w:cs="Courier New" w:hint="default"/>
      </w:rPr>
    </w:lvl>
    <w:lvl w:ilvl="2" w:tplc="040C0005">
      <w:start w:val="1"/>
      <w:numFmt w:val="bullet"/>
      <w:lvlText w:val=""/>
      <w:lvlJc w:val="left"/>
      <w:pPr>
        <w:ind w:left="2880" w:hanging="360"/>
      </w:pPr>
      <w:rPr>
        <w:rFonts w:ascii="Wingdings" w:hAnsi="Wingdings" w:hint="default"/>
      </w:rPr>
    </w:lvl>
    <w:lvl w:ilvl="3" w:tplc="040C000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num w:numId="1">
    <w:abstractNumId w:val="28"/>
  </w:num>
  <w:num w:numId="2">
    <w:abstractNumId w:val="9"/>
  </w:num>
  <w:num w:numId="3">
    <w:abstractNumId w:val="1"/>
  </w:num>
  <w:num w:numId="4">
    <w:abstractNumId w:val="10"/>
  </w:num>
  <w:num w:numId="5">
    <w:abstractNumId w:val="13"/>
  </w:num>
  <w:num w:numId="6">
    <w:abstractNumId w:val="22"/>
  </w:num>
  <w:num w:numId="7">
    <w:abstractNumId w:val="15"/>
  </w:num>
  <w:num w:numId="8">
    <w:abstractNumId w:val="6"/>
  </w:num>
  <w:num w:numId="9">
    <w:abstractNumId w:val="17"/>
  </w:num>
  <w:num w:numId="10">
    <w:abstractNumId w:val="3"/>
  </w:num>
  <w:num w:numId="11">
    <w:abstractNumId w:val="24"/>
  </w:num>
  <w:num w:numId="12">
    <w:abstractNumId w:val="19"/>
  </w:num>
  <w:num w:numId="13">
    <w:abstractNumId w:val="8"/>
  </w:num>
  <w:num w:numId="14">
    <w:abstractNumId w:val="7"/>
  </w:num>
  <w:num w:numId="15">
    <w:abstractNumId w:val="5"/>
  </w:num>
  <w:num w:numId="16">
    <w:abstractNumId w:val="14"/>
  </w:num>
  <w:num w:numId="17">
    <w:abstractNumId w:val="2"/>
  </w:num>
  <w:num w:numId="18">
    <w:abstractNumId w:val="27"/>
  </w:num>
  <w:num w:numId="19">
    <w:abstractNumId w:val="11"/>
  </w:num>
  <w:num w:numId="20">
    <w:abstractNumId w:val="25"/>
  </w:num>
  <w:num w:numId="21">
    <w:abstractNumId w:val="26"/>
  </w:num>
  <w:num w:numId="22">
    <w:abstractNumId w:val="12"/>
  </w:num>
  <w:num w:numId="23">
    <w:abstractNumId w:val="0"/>
  </w:num>
  <w:num w:numId="24">
    <w:abstractNumId w:val="23"/>
  </w:num>
  <w:num w:numId="25">
    <w:abstractNumId w:val="4"/>
  </w:num>
  <w:num w:numId="26">
    <w:abstractNumId w:val="25"/>
  </w:num>
  <w:num w:numId="27">
    <w:abstractNumId w:val="25"/>
  </w:num>
  <w:num w:numId="28">
    <w:abstractNumId w:val="25"/>
  </w:num>
  <w:num w:numId="29">
    <w:abstractNumId w:val="25"/>
  </w:num>
  <w:num w:numId="30">
    <w:abstractNumId w:val="18"/>
  </w:num>
  <w:num w:numId="31">
    <w:abstractNumId w:val="16"/>
  </w:num>
  <w:num w:numId="32">
    <w:abstractNumId w:val="20"/>
  </w:num>
  <w:num w:numId="33">
    <w:abstractNumId w:val="20"/>
    <w:lvlOverride w:ilvl="0">
      <w:startOverride w:val="1"/>
    </w:lvlOverride>
  </w:num>
  <w:num w:numId="34">
    <w:abstractNumId w:val="2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proofState w:spelling="clean" w:grammar="clean"/>
  <w:attachedTemplate r:id="rId1"/>
  <w:stylePaneFormatFilter w:val="1708" w:allStyles="0" w:customStyles="0" w:latentStyles="0" w:stylesInUse="1" w:headingStyles="0" w:numberingStyles="0" w:tableStyles="0" w:directFormattingOnRuns="1" w:directFormattingOnParagraphs="1" w:directFormattingOnNumbering="1" w:directFormattingOnTables="0" w:clearFormatting="1" w:top3HeadingStyles="0" w:visibleStyles="0" w:alternateStyleNames="0"/>
  <w:stylePaneSortMethod w:val="0000"/>
  <w:defaultTabStop w:val="720"/>
  <w:hyphenationZone w:val="425"/>
  <w:characterSpacingControl w:val="doNotCompress"/>
  <w:hdrShapeDefaults>
    <o:shapedefaults v:ext="edit" spidmax="2079"/>
    <o:shapelayout v:ext="edit">
      <o:idmap v:ext="edit" data="2"/>
    </o:shapelayout>
  </w:hdrShapeDefaults>
  <w:footnotePr>
    <w:footnote w:id="-1"/>
    <w:footnote w:id="0"/>
  </w:footnotePr>
  <w:endnotePr>
    <w:endnote w:id="-1"/>
    <w:endnote w:id="0"/>
  </w:endnotePr>
  <w:compat>
    <w:suppressBottomSpacing/>
    <w:suppressTop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4BC8"/>
    <w:rsid w:val="00004908"/>
    <w:rsid w:val="00010A0C"/>
    <w:rsid w:val="0001452A"/>
    <w:rsid w:val="00017BA1"/>
    <w:rsid w:val="00021215"/>
    <w:rsid w:val="00025154"/>
    <w:rsid w:val="00025713"/>
    <w:rsid w:val="00027705"/>
    <w:rsid w:val="00040C43"/>
    <w:rsid w:val="00053E05"/>
    <w:rsid w:val="0005434F"/>
    <w:rsid w:val="00055222"/>
    <w:rsid w:val="00060DD2"/>
    <w:rsid w:val="00064257"/>
    <w:rsid w:val="00070750"/>
    <w:rsid w:val="000727BF"/>
    <w:rsid w:val="00076A08"/>
    <w:rsid w:val="00083BAA"/>
    <w:rsid w:val="0009373B"/>
    <w:rsid w:val="00093AB2"/>
    <w:rsid w:val="00093B08"/>
    <w:rsid w:val="00096F8F"/>
    <w:rsid w:val="000A0466"/>
    <w:rsid w:val="000A1D21"/>
    <w:rsid w:val="000B2635"/>
    <w:rsid w:val="000C1078"/>
    <w:rsid w:val="000D21DD"/>
    <w:rsid w:val="000D2D3D"/>
    <w:rsid w:val="000D579D"/>
    <w:rsid w:val="000D5F17"/>
    <w:rsid w:val="000E09CF"/>
    <w:rsid w:val="000E12D8"/>
    <w:rsid w:val="000E2B2A"/>
    <w:rsid w:val="000E5089"/>
    <w:rsid w:val="000F73F5"/>
    <w:rsid w:val="001056FD"/>
    <w:rsid w:val="0010680C"/>
    <w:rsid w:val="0011365D"/>
    <w:rsid w:val="00114FB0"/>
    <w:rsid w:val="00123031"/>
    <w:rsid w:val="00132A18"/>
    <w:rsid w:val="00135E0F"/>
    <w:rsid w:val="00137310"/>
    <w:rsid w:val="00144471"/>
    <w:rsid w:val="00144C82"/>
    <w:rsid w:val="00146B3B"/>
    <w:rsid w:val="00152B0B"/>
    <w:rsid w:val="00155FAC"/>
    <w:rsid w:val="00162BA8"/>
    <w:rsid w:val="00164336"/>
    <w:rsid w:val="001766D6"/>
    <w:rsid w:val="00176AEE"/>
    <w:rsid w:val="00177282"/>
    <w:rsid w:val="00180AB3"/>
    <w:rsid w:val="001854F3"/>
    <w:rsid w:val="0019217F"/>
    <w:rsid w:val="00192419"/>
    <w:rsid w:val="00193BF2"/>
    <w:rsid w:val="001A2B1C"/>
    <w:rsid w:val="001A66B4"/>
    <w:rsid w:val="001B0726"/>
    <w:rsid w:val="001B4969"/>
    <w:rsid w:val="001C270D"/>
    <w:rsid w:val="001C7EE4"/>
    <w:rsid w:val="001D0B5A"/>
    <w:rsid w:val="001D1DB5"/>
    <w:rsid w:val="001D5372"/>
    <w:rsid w:val="001E2051"/>
    <w:rsid w:val="001E2320"/>
    <w:rsid w:val="001E60D2"/>
    <w:rsid w:val="001E7F87"/>
    <w:rsid w:val="001F1B1A"/>
    <w:rsid w:val="001F2980"/>
    <w:rsid w:val="0020378F"/>
    <w:rsid w:val="002061EE"/>
    <w:rsid w:val="00211A39"/>
    <w:rsid w:val="00214E28"/>
    <w:rsid w:val="00215946"/>
    <w:rsid w:val="00225292"/>
    <w:rsid w:val="00225817"/>
    <w:rsid w:val="00232728"/>
    <w:rsid w:val="00233377"/>
    <w:rsid w:val="00233D63"/>
    <w:rsid w:val="00237E73"/>
    <w:rsid w:val="002462CD"/>
    <w:rsid w:val="00257AC9"/>
    <w:rsid w:val="00261E3F"/>
    <w:rsid w:val="00264570"/>
    <w:rsid w:val="00266150"/>
    <w:rsid w:val="00271DE8"/>
    <w:rsid w:val="00271EB1"/>
    <w:rsid w:val="0029208E"/>
    <w:rsid w:val="00294D82"/>
    <w:rsid w:val="002A1D7B"/>
    <w:rsid w:val="002A5029"/>
    <w:rsid w:val="002A667D"/>
    <w:rsid w:val="002B0297"/>
    <w:rsid w:val="002B2D43"/>
    <w:rsid w:val="002B3AF3"/>
    <w:rsid w:val="002B4C0A"/>
    <w:rsid w:val="002B5629"/>
    <w:rsid w:val="002B78B1"/>
    <w:rsid w:val="002C7760"/>
    <w:rsid w:val="002D4290"/>
    <w:rsid w:val="002E3A0D"/>
    <w:rsid w:val="002F0FBB"/>
    <w:rsid w:val="002F7BC7"/>
    <w:rsid w:val="00300C41"/>
    <w:rsid w:val="00303405"/>
    <w:rsid w:val="003042DC"/>
    <w:rsid w:val="00305976"/>
    <w:rsid w:val="00313F93"/>
    <w:rsid w:val="00321CE3"/>
    <w:rsid w:val="003257EA"/>
    <w:rsid w:val="0032606A"/>
    <w:rsid w:val="00340D12"/>
    <w:rsid w:val="00346297"/>
    <w:rsid w:val="00346562"/>
    <w:rsid w:val="00347108"/>
    <w:rsid w:val="00347F3F"/>
    <w:rsid w:val="00352B81"/>
    <w:rsid w:val="00353180"/>
    <w:rsid w:val="00361B2F"/>
    <w:rsid w:val="00366C45"/>
    <w:rsid w:val="00366D85"/>
    <w:rsid w:val="00370CE7"/>
    <w:rsid w:val="00370E39"/>
    <w:rsid w:val="0039380A"/>
    <w:rsid w:val="00394757"/>
    <w:rsid w:val="003954B9"/>
    <w:rsid w:val="003A0150"/>
    <w:rsid w:val="003A551F"/>
    <w:rsid w:val="003A7052"/>
    <w:rsid w:val="003B4546"/>
    <w:rsid w:val="003B7298"/>
    <w:rsid w:val="003C0190"/>
    <w:rsid w:val="003C0F4F"/>
    <w:rsid w:val="003C3F3A"/>
    <w:rsid w:val="003E05ED"/>
    <w:rsid w:val="003E0623"/>
    <w:rsid w:val="003E24DF"/>
    <w:rsid w:val="003F20FB"/>
    <w:rsid w:val="003F37FC"/>
    <w:rsid w:val="003F48FF"/>
    <w:rsid w:val="004040E7"/>
    <w:rsid w:val="00404555"/>
    <w:rsid w:val="004070A7"/>
    <w:rsid w:val="00411B00"/>
    <w:rsid w:val="0041428F"/>
    <w:rsid w:val="00420C8A"/>
    <w:rsid w:val="004221D5"/>
    <w:rsid w:val="0042798D"/>
    <w:rsid w:val="00431DE0"/>
    <w:rsid w:val="00432774"/>
    <w:rsid w:val="004408E1"/>
    <w:rsid w:val="00450E8E"/>
    <w:rsid w:val="00452B87"/>
    <w:rsid w:val="004606BC"/>
    <w:rsid w:val="00463615"/>
    <w:rsid w:val="004670AC"/>
    <w:rsid w:val="00471EED"/>
    <w:rsid w:val="00473056"/>
    <w:rsid w:val="004811E4"/>
    <w:rsid w:val="00482563"/>
    <w:rsid w:val="004835CE"/>
    <w:rsid w:val="004846BB"/>
    <w:rsid w:val="00493A01"/>
    <w:rsid w:val="00494C57"/>
    <w:rsid w:val="0049650A"/>
    <w:rsid w:val="0049781F"/>
    <w:rsid w:val="00497E6C"/>
    <w:rsid w:val="004A0A47"/>
    <w:rsid w:val="004A0C86"/>
    <w:rsid w:val="004A2B0D"/>
    <w:rsid w:val="004A2E4B"/>
    <w:rsid w:val="004A75A9"/>
    <w:rsid w:val="004B78A1"/>
    <w:rsid w:val="004C5636"/>
    <w:rsid w:val="004C5D87"/>
    <w:rsid w:val="004D0423"/>
    <w:rsid w:val="004D62B7"/>
    <w:rsid w:val="004E3954"/>
    <w:rsid w:val="004E73C5"/>
    <w:rsid w:val="004F75F5"/>
    <w:rsid w:val="005006E9"/>
    <w:rsid w:val="00500ABC"/>
    <w:rsid w:val="00510617"/>
    <w:rsid w:val="00520A59"/>
    <w:rsid w:val="00521B21"/>
    <w:rsid w:val="005245D7"/>
    <w:rsid w:val="00532241"/>
    <w:rsid w:val="00542506"/>
    <w:rsid w:val="0054253F"/>
    <w:rsid w:val="00546D1B"/>
    <w:rsid w:val="005549EA"/>
    <w:rsid w:val="005620BA"/>
    <w:rsid w:val="00566A4B"/>
    <w:rsid w:val="00574D44"/>
    <w:rsid w:val="00587BBB"/>
    <w:rsid w:val="00591522"/>
    <w:rsid w:val="005922E1"/>
    <w:rsid w:val="00595C41"/>
    <w:rsid w:val="005A0207"/>
    <w:rsid w:val="005A4E3C"/>
    <w:rsid w:val="005A5328"/>
    <w:rsid w:val="005B0B6E"/>
    <w:rsid w:val="005B2A71"/>
    <w:rsid w:val="005B401E"/>
    <w:rsid w:val="005C2210"/>
    <w:rsid w:val="005C7DCD"/>
    <w:rsid w:val="005D649A"/>
    <w:rsid w:val="005D6ADA"/>
    <w:rsid w:val="005D7A21"/>
    <w:rsid w:val="005E6CD0"/>
    <w:rsid w:val="005F1CBC"/>
    <w:rsid w:val="005F22F3"/>
    <w:rsid w:val="005F4305"/>
    <w:rsid w:val="005F444C"/>
    <w:rsid w:val="005F6D86"/>
    <w:rsid w:val="005F6E85"/>
    <w:rsid w:val="00601F09"/>
    <w:rsid w:val="00602AF0"/>
    <w:rsid w:val="00604D1A"/>
    <w:rsid w:val="00605F30"/>
    <w:rsid w:val="00615018"/>
    <w:rsid w:val="0061683C"/>
    <w:rsid w:val="0062123A"/>
    <w:rsid w:val="00622FC4"/>
    <w:rsid w:val="006259E8"/>
    <w:rsid w:val="006312DB"/>
    <w:rsid w:val="00631BE1"/>
    <w:rsid w:val="00631CE8"/>
    <w:rsid w:val="00641518"/>
    <w:rsid w:val="00643899"/>
    <w:rsid w:val="00645200"/>
    <w:rsid w:val="00645C7D"/>
    <w:rsid w:val="00646E75"/>
    <w:rsid w:val="00651C5F"/>
    <w:rsid w:val="006537EA"/>
    <w:rsid w:val="006576C6"/>
    <w:rsid w:val="006641ED"/>
    <w:rsid w:val="0067094D"/>
    <w:rsid w:val="00670AC7"/>
    <w:rsid w:val="006737B2"/>
    <w:rsid w:val="00677215"/>
    <w:rsid w:val="0068111D"/>
    <w:rsid w:val="0068375E"/>
    <w:rsid w:val="006B54C8"/>
    <w:rsid w:val="006B724D"/>
    <w:rsid w:val="006C3213"/>
    <w:rsid w:val="006C7041"/>
    <w:rsid w:val="006D644F"/>
    <w:rsid w:val="006E35CB"/>
    <w:rsid w:val="006F6F10"/>
    <w:rsid w:val="00703EBB"/>
    <w:rsid w:val="007040A0"/>
    <w:rsid w:val="00706386"/>
    <w:rsid w:val="00713D59"/>
    <w:rsid w:val="0071622C"/>
    <w:rsid w:val="00717E24"/>
    <w:rsid w:val="00721F95"/>
    <w:rsid w:val="0072546C"/>
    <w:rsid w:val="00733191"/>
    <w:rsid w:val="00734310"/>
    <w:rsid w:val="0073452C"/>
    <w:rsid w:val="007369A4"/>
    <w:rsid w:val="00756D76"/>
    <w:rsid w:val="007602C6"/>
    <w:rsid w:val="00767A60"/>
    <w:rsid w:val="0077387F"/>
    <w:rsid w:val="007772BE"/>
    <w:rsid w:val="00783E79"/>
    <w:rsid w:val="00783EA9"/>
    <w:rsid w:val="00786196"/>
    <w:rsid w:val="0079494A"/>
    <w:rsid w:val="00794DB1"/>
    <w:rsid w:val="007A0088"/>
    <w:rsid w:val="007A020F"/>
    <w:rsid w:val="007A483B"/>
    <w:rsid w:val="007B0A44"/>
    <w:rsid w:val="007B1F2C"/>
    <w:rsid w:val="007B5AE8"/>
    <w:rsid w:val="007B71AA"/>
    <w:rsid w:val="007D366B"/>
    <w:rsid w:val="007D5547"/>
    <w:rsid w:val="007E7C4B"/>
    <w:rsid w:val="007F34F1"/>
    <w:rsid w:val="007F4B49"/>
    <w:rsid w:val="007F5192"/>
    <w:rsid w:val="007F5343"/>
    <w:rsid w:val="0080500C"/>
    <w:rsid w:val="00812C96"/>
    <w:rsid w:val="00815A88"/>
    <w:rsid w:val="00816050"/>
    <w:rsid w:val="00827C4F"/>
    <w:rsid w:val="00832742"/>
    <w:rsid w:val="0084260F"/>
    <w:rsid w:val="00845228"/>
    <w:rsid w:val="008541E7"/>
    <w:rsid w:val="008576D7"/>
    <w:rsid w:val="0086684F"/>
    <w:rsid w:val="008674C7"/>
    <w:rsid w:val="00870586"/>
    <w:rsid w:val="00872425"/>
    <w:rsid w:val="0087330A"/>
    <w:rsid w:val="00877CC3"/>
    <w:rsid w:val="00881472"/>
    <w:rsid w:val="00883EC0"/>
    <w:rsid w:val="00893792"/>
    <w:rsid w:val="00893CE6"/>
    <w:rsid w:val="008B0579"/>
    <w:rsid w:val="008B1743"/>
    <w:rsid w:val="008B597F"/>
    <w:rsid w:val="008C74D9"/>
    <w:rsid w:val="008E1398"/>
    <w:rsid w:val="008E3B7A"/>
    <w:rsid w:val="008E47DD"/>
    <w:rsid w:val="009007F2"/>
    <w:rsid w:val="00913A79"/>
    <w:rsid w:val="00922A0A"/>
    <w:rsid w:val="00924DFF"/>
    <w:rsid w:val="00931B63"/>
    <w:rsid w:val="00942E1A"/>
    <w:rsid w:val="00952E3C"/>
    <w:rsid w:val="00955703"/>
    <w:rsid w:val="009604DA"/>
    <w:rsid w:val="00960C32"/>
    <w:rsid w:val="009633BF"/>
    <w:rsid w:val="009728FC"/>
    <w:rsid w:val="00974C6B"/>
    <w:rsid w:val="009817CC"/>
    <w:rsid w:val="0099120B"/>
    <w:rsid w:val="0099629C"/>
    <w:rsid w:val="009A5DEC"/>
    <w:rsid w:val="009B505C"/>
    <w:rsid w:val="009B7AE9"/>
    <w:rsid w:val="009D1AA1"/>
    <w:rsid w:val="009D4336"/>
    <w:rsid w:val="009E7B4D"/>
    <w:rsid w:val="009F1453"/>
    <w:rsid w:val="009F4CA8"/>
    <w:rsid w:val="009F6646"/>
    <w:rsid w:val="009F7123"/>
    <w:rsid w:val="00A010AA"/>
    <w:rsid w:val="00A03C73"/>
    <w:rsid w:val="00A128E3"/>
    <w:rsid w:val="00A15316"/>
    <w:rsid w:val="00A17532"/>
    <w:rsid w:val="00A2126C"/>
    <w:rsid w:val="00A26BC5"/>
    <w:rsid w:val="00A26FE7"/>
    <w:rsid w:val="00A3014B"/>
    <w:rsid w:val="00A30591"/>
    <w:rsid w:val="00A360E4"/>
    <w:rsid w:val="00A455B0"/>
    <w:rsid w:val="00A47DDA"/>
    <w:rsid w:val="00A50850"/>
    <w:rsid w:val="00A509E0"/>
    <w:rsid w:val="00A572AF"/>
    <w:rsid w:val="00A577CA"/>
    <w:rsid w:val="00A57D6F"/>
    <w:rsid w:val="00A57F78"/>
    <w:rsid w:val="00A66B18"/>
    <w:rsid w:val="00A66F52"/>
    <w:rsid w:val="00A6783B"/>
    <w:rsid w:val="00A6790C"/>
    <w:rsid w:val="00A711B3"/>
    <w:rsid w:val="00A71926"/>
    <w:rsid w:val="00A71E40"/>
    <w:rsid w:val="00A76D4D"/>
    <w:rsid w:val="00A83C8A"/>
    <w:rsid w:val="00A83D3E"/>
    <w:rsid w:val="00A87DF8"/>
    <w:rsid w:val="00A92A3C"/>
    <w:rsid w:val="00A96CF8"/>
    <w:rsid w:val="00AA089B"/>
    <w:rsid w:val="00AA0C6B"/>
    <w:rsid w:val="00AA2CF9"/>
    <w:rsid w:val="00AB3477"/>
    <w:rsid w:val="00AB7679"/>
    <w:rsid w:val="00AD2403"/>
    <w:rsid w:val="00AD7F56"/>
    <w:rsid w:val="00AE1388"/>
    <w:rsid w:val="00AE1E64"/>
    <w:rsid w:val="00AF213C"/>
    <w:rsid w:val="00AF3982"/>
    <w:rsid w:val="00AF4218"/>
    <w:rsid w:val="00AF4DD4"/>
    <w:rsid w:val="00AF624F"/>
    <w:rsid w:val="00B010AF"/>
    <w:rsid w:val="00B07E70"/>
    <w:rsid w:val="00B145FD"/>
    <w:rsid w:val="00B22418"/>
    <w:rsid w:val="00B26B79"/>
    <w:rsid w:val="00B3106F"/>
    <w:rsid w:val="00B31397"/>
    <w:rsid w:val="00B33B05"/>
    <w:rsid w:val="00B50294"/>
    <w:rsid w:val="00B57D6E"/>
    <w:rsid w:val="00B61DF2"/>
    <w:rsid w:val="00B63E5F"/>
    <w:rsid w:val="00B65A1C"/>
    <w:rsid w:val="00B71397"/>
    <w:rsid w:val="00B71E9B"/>
    <w:rsid w:val="00B74BC8"/>
    <w:rsid w:val="00B7551A"/>
    <w:rsid w:val="00B81CB9"/>
    <w:rsid w:val="00B83DC4"/>
    <w:rsid w:val="00B8529B"/>
    <w:rsid w:val="00B871F2"/>
    <w:rsid w:val="00B925F8"/>
    <w:rsid w:val="00B95882"/>
    <w:rsid w:val="00B9785D"/>
    <w:rsid w:val="00BA0860"/>
    <w:rsid w:val="00BA31B8"/>
    <w:rsid w:val="00BA6A6F"/>
    <w:rsid w:val="00BA7EE5"/>
    <w:rsid w:val="00BB05D9"/>
    <w:rsid w:val="00BB0AF6"/>
    <w:rsid w:val="00BB267E"/>
    <w:rsid w:val="00BB5E61"/>
    <w:rsid w:val="00BF51E4"/>
    <w:rsid w:val="00BF6D1A"/>
    <w:rsid w:val="00C00311"/>
    <w:rsid w:val="00C063BE"/>
    <w:rsid w:val="00C15841"/>
    <w:rsid w:val="00C21F5D"/>
    <w:rsid w:val="00C22C39"/>
    <w:rsid w:val="00C22C7A"/>
    <w:rsid w:val="00C30703"/>
    <w:rsid w:val="00C36F1D"/>
    <w:rsid w:val="00C37EE0"/>
    <w:rsid w:val="00C56F1B"/>
    <w:rsid w:val="00C67A72"/>
    <w:rsid w:val="00C701F7"/>
    <w:rsid w:val="00C70786"/>
    <w:rsid w:val="00C75879"/>
    <w:rsid w:val="00C82E39"/>
    <w:rsid w:val="00C84D85"/>
    <w:rsid w:val="00C97C1A"/>
    <w:rsid w:val="00CA14B4"/>
    <w:rsid w:val="00CA15FD"/>
    <w:rsid w:val="00CA4978"/>
    <w:rsid w:val="00CA7B2B"/>
    <w:rsid w:val="00CB72E4"/>
    <w:rsid w:val="00CB7326"/>
    <w:rsid w:val="00CC0208"/>
    <w:rsid w:val="00CC6504"/>
    <w:rsid w:val="00CD4C01"/>
    <w:rsid w:val="00CD721D"/>
    <w:rsid w:val="00CE6F0D"/>
    <w:rsid w:val="00CE7D32"/>
    <w:rsid w:val="00CF1E32"/>
    <w:rsid w:val="00CF77C7"/>
    <w:rsid w:val="00D00D5C"/>
    <w:rsid w:val="00D04328"/>
    <w:rsid w:val="00D07B79"/>
    <w:rsid w:val="00D10958"/>
    <w:rsid w:val="00D1500A"/>
    <w:rsid w:val="00D16EF1"/>
    <w:rsid w:val="00D2359E"/>
    <w:rsid w:val="00D26C93"/>
    <w:rsid w:val="00D33BBE"/>
    <w:rsid w:val="00D3629F"/>
    <w:rsid w:val="00D47738"/>
    <w:rsid w:val="00D50404"/>
    <w:rsid w:val="00D6167E"/>
    <w:rsid w:val="00D66593"/>
    <w:rsid w:val="00D75B44"/>
    <w:rsid w:val="00D761F6"/>
    <w:rsid w:val="00D77E71"/>
    <w:rsid w:val="00D86981"/>
    <w:rsid w:val="00D86F5D"/>
    <w:rsid w:val="00D8725A"/>
    <w:rsid w:val="00D917EA"/>
    <w:rsid w:val="00D96C0F"/>
    <w:rsid w:val="00D97156"/>
    <w:rsid w:val="00DA7146"/>
    <w:rsid w:val="00DB26DF"/>
    <w:rsid w:val="00DC0D69"/>
    <w:rsid w:val="00DC582A"/>
    <w:rsid w:val="00DD0897"/>
    <w:rsid w:val="00DE1735"/>
    <w:rsid w:val="00DE1C27"/>
    <w:rsid w:val="00DE3480"/>
    <w:rsid w:val="00DE6DA2"/>
    <w:rsid w:val="00DE7978"/>
    <w:rsid w:val="00DF0EA4"/>
    <w:rsid w:val="00DF2D30"/>
    <w:rsid w:val="00DF4FF0"/>
    <w:rsid w:val="00DF5BF4"/>
    <w:rsid w:val="00E14318"/>
    <w:rsid w:val="00E1554B"/>
    <w:rsid w:val="00E21CB2"/>
    <w:rsid w:val="00E22709"/>
    <w:rsid w:val="00E24640"/>
    <w:rsid w:val="00E36895"/>
    <w:rsid w:val="00E400AB"/>
    <w:rsid w:val="00E43026"/>
    <w:rsid w:val="00E43C73"/>
    <w:rsid w:val="00E4786A"/>
    <w:rsid w:val="00E52183"/>
    <w:rsid w:val="00E5278F"/>
    <w:rsid w:val="00E53D1A"/>
    <w:rsid w:val="00E55D74"/>
    <w:rsid w:val="00E60627"/>
    <w:rsid w:val="00E6540C"/>
    <w:rsid w:val="00E669D7"/>
    <w:rsid w:val="00E71D71"/>
    <w:rsid w:val="00E81E2A"/>
    <w:rsid w:val="00E9138F"/>
    <w:rsid w:val="00EA058A"/>
    <w:rsid w:val="00EA2E60"/>
    <w:rsid w:val="00EA41C4"/>
    <w:rsid w:val="00EB4E3D"/>
    <w:rsid w:val="00EB50C0"/>
    <w:rsid w:val="00EB76EF"/>
    <w:rsid w:val="00ED69BD"/>
    <w:rsid w:val="00EE0952"/>
    <w:rsid w:val="00EF1CEF"/>
    <w:rsid w:val="00F02E22"/>
    <w:rsid w:val="00F07AD5"/>
    <w:rsid w:val="00F12150"/>
    <w:rsid w:val="00F137D9"/>
    <w:rsid w:val="00F1554E"/>
    <w:rsid w:val="00F250C7"/>
    <w:rsid w:val="00F26A48"/>
    <w:rsid w:val="00F31174"/>
    <w:rsid w:val="00F3387B"/>
    <w:rsid w:val="00F40993"/>
    <w:rsid w:val="00F40FF8"/>
    <w:rsid w:val="00F4395B"/>
    <w:rsid w:val="00F448CA"/>
    <w:rsid w:val="00F506C8"/>
    <w:rsid w:val="00F52C99"/>
    <w:rsid w:val="00F62DA4"/>
    <w:rsid w:val="00F6723B"/>
    <w:rsid w:val="00F740B6"/>
    <w:rsid w:val="00F76A71"/>
    <w:rsid w:val="00F771B7"/>
    <w:rsid w:val="00F92AE1"/>
    <w:rsid w:val="00F95DC0"/>
    <w:rsid w:val="00F97B77"/>
    <w:rsid w:val="00FB36F6"/>
    <w:rsid w:val="00FB4768"/>
    <w:rsid w:val="00FB525E"/>
    <w:rsid w:val="00FC1078"/>
    <w:rsid w:val="00FC1FEF"/>
    <w:rsid w:val="00FC5909"/>
    <w:rsid w:val="00FD02B3"/>
    <w:rsid w:val="00FD02E1"/>
    <w:rsid w:val="00FE0F43"/>
    <w:rsid w:val="00FE6AA2"/>
    <w:rsid w:val="00FE6ECA"/>
    <w:rsid w:val="00FF108F"/>
    <w:rsid w:val="00FF6B2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79"/>
    <o:shapelayout v:ext="edit">
      <o:idmap v:ext="edit" data="1"/>
    </o:shapelayout>
  </w:shapeDefaults>
  <w:decimalSymbol w:val=","/>
  <w:listSeparator w:val=";"/>
  <w14:docId w14:val="6A4EBE28"/>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fr-FR"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6" w:unhideWhenUsed="1" w:qFormat="1"/>
    <w:lsdException w:name="Signature" w:semiHidden="1" w:uiPriority="7"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1397"/>
    <w:pPr>
      <w:spacing w:before="40" w:after="360"/>
      <w:ind w:left="720" w:right="720"/>
    </w:pPr>
    <w:rPr>
      <w:rFonts w:ascii="Century Gothic" w:eastAsiaTheme="minorHAnsi" w:hAnsi="Century Gothic"/>
      <w:color w:val="595959" w:themeColor="text1" w:themeTint="A6"/>
      <w:kern w:val="20"/>
      <w:sz w:val="20"/>
      <w:szCs w:val="20"/>
    </w:rPr>
  </w:style>
  <w:style w:type="paragraph" w:styleId="Titre1">
    <w:name w:val="heading 1"/>
    <w:basedOn w:val="Normal"/>
    <w:next w:val="Normal"/>
    <w:link w:val="Titre1Car"/>
    <w:uiPriority w:val="9"/>
    <w:unhideWhenUsed/>
    <w:qFormat/>
    <w:rsid w:val="003E24DF"/>
    <w:pPr>
      <w:spacing w:before="0"/>
      <w:contextualSpacing/>
      <w:outlineLvl w:val="0"/>
    </w:pPr>
    <w:rPr>
      <w:rFonts w:asciiTheme="majorHAnsi" w:eastAsiaTheme="majorEastAsia" w:hAnsiTheme="majorHAnsi" w:cstheme="majorBidi"/>
      <w:caps/>
      <w:color w:val="112F51" w:themeColor="accent1" w:themeShade="BF"/>
    </w:rPr>
  </w:style>
  <w:style w:type="paragraph" w:styleId="Titre2">
    <w:name w:val="heading 2"/>
    <w:basedOn w:val="Normal"/>
    <w:next w:val="Normal"/>
    <w:link w:val="Titre2Car"/>
    <w:uiPriority w:val="9"/>
    <w:unhideWhenUsed/>
    <w:qFormat/>
    <w:rsid w:val="004A2B0D"/>
    <w:pPr>
      <w:keepNext/>
      <w:keepLines/>
      <w:spacing w:after="0"/>
      <w:outlineLvl w:val="1"/>
    </w:pPr>
    <w:rPr>
      <w:rFonts w:asciiTheme="majorHAnsi" w:eastAsiaTheme="majorEastAsia" w:hAnsiTheme="majorHAnsi" w:cstheme="majorBidi"/>
      <w:color w:val="112F51"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E24DF"/>
    <w:rPr>
      <w:rFonts w:asciiTheme="majorHAnsi" w:eastAsiaTheme="majorEastAsia" w:hAnsiTheme="majorHAnsi" w:cstheme="majorBidi"/>
      <w:caps/>
      <w:color w:val="112F51" w:themeColor="accent1" w:themeShade="BF"/>
      <w:kern w:val="20"/>
      <w:sz w:val="20"/>
      <w:szCs w:val="20"/>
    </w:rPr>
  </w:style>
  <w:style w:type="paragraph" w:customStyle="1" w:styleId="Destinataire">
    <w:name w:val="Destinataire"/>
    <w:basedOn w:val="Normal"/>
    <w:uiPriority w:val="3"/>
    <w:qFormat/>
    <w:rsid w:val="00A66B18"/>
    <w:pPr>
      <w:spacing w:before="840" w:after="40"/>
    </w:pPr>
    <w:rPr>
      <w:b/>
      <w:bCs/>
      <w:color w:val="000000" w:themeColor="text1"/>
    </w:rPr>
  </w:style>
  <w:style w:type="paragraph" w:styleId="Salutations">
    <w:name w:val="Salutation"/>
    <w:basedOn w:val="Normal"/>
    <w:link w:val="SalutationsCar"/>
    <w:uiPriority w:val="4"/>
    <w:unhideWhenUsed/>
    <w:qFormat/>
    <w:rsid w:val="00A66B18"/>
    <w:pPr>
      <w:spacing w:before="720"/>
    </w:pPr>
  </w:style>
  <w:style w:type="character" w:customStyle="1" w:styleId="SalutationsCar">
    <w:name w:val="Salutations Car"/>
    <w:basedOn w:val="Policepardfaut"/>
    <w:link w:val="Salutations"/>
    <w:uiPriority w:val="4"/>
    <w:rsid w:val="00A66B18"/>
    <w:rPr>
      <w:rFonts w:eastAsiaTheme="minorHAnsi"/>
      <w:color w:val="595959" w:themeColor="text1" w:themeTint="A6"/>
      <w:kern w:val="20"/>
      <w:sz w:val="20"/>
      <w:szCs w:val="20"/>
    </w:rPr>
  </w:style>
  <w:style w:type="paragraph" w:styleId="Formuledepolitesse">
    <w:name w:val="Closing"/>
    <w:basedOn w:val="Normal"/>
    <w:next w:val="Signature"/>
    <w:link w:val="FormuledepolitesseCar"/>
    <w:uiPriority w:val="6"/>
    <w:unhideWhenUsed/>
    <w:qFormat/>
    <w:rsid w:val="00A6783B"/>
    <w:pPr>
      <w:spacing w:before="480" w:after="960"/>
    </w:pPr>
  </w:style>
  <w:style w:type="character" w:customStyle="1" w:styleId="FormuledepolitesseCar">
    <w:name w:val="Formule de politesse Car"/>
    <w:basedOn w:val="Policepardfaut"/>
    <w:link w:val="Formuledepolitesse"/>
    <w:uiPriority w:val="6"/>
    <w:rsid w:val="00A6783B"/>
    <w:rPr>
      <w:rFonts w:eastAsiaTheme="minorHAnsi"/>
      <w:color w:val="595959" w:themeColor="text1" w:themeTint="A6"/>
      <w:kern w:val="20"/>
      <w:szCs w:val="20"/>
    </w:rPr>
  </w:style>
  <w:style w:type="paragraph" w:styleId="Signature">
    <w:name w:val="Signature"/>
    <w:basedOn w:val="Normal"/>
    <w:link w:val="SignatureCar"/>
    <w:uiPriority w:val="7"/>
    <w:unhideWhenUsed/>
    <w:qFormat/>
    <w:rsid w:val="00A6783B"/>
    <w:pPr>
      <w:contextualSpacing/>
    </w:pPr>
    <w:rPr>
      <w:b/>
      <w:bCs/>
      <w:color w:val="17406D" w:themeColor="accent1"/>
    </w:rPr>
  </w:style>
  <w:style w:type="character" w:customStyle="1" w:styleId="SignatureCar">
    <w:name w:val="Signature Car"/>
    <w:basedOn w:val="Policepardfaut"/>
    <w:link w:val="Signature"/>
    <w:uiPriority w:val="7"/>
    <w:rsid w:val="00A6783B"/>
    <w:rPr>
      <w:rFonts w:eastAsiaTheme="minorHAnsi"/>
      <w:b/>
      <w:bCs/>
      <w:color w:val="17406D" w:themeColor="accent1"/>
      <w:kern w:val="20"/>
      <w:szCs w:val="20"/>
    </w:rPr>
  </w:style>
  <w:style w:type="paragraph" w:styleId="En-tte">
    <w:name w:val="header"/>
    <w:basedOn w:val="Normal"/>
    <w:link w:val="En-tteCar"/>
    <w:uiPriority w:val="99"/>
    <w:unhideWhenUsed/>
    <w:rsid w:val="003E24DF"/>
    <w:pPr>
      <w:spacing w:after="0"/>
      <w:jc w:val="right"/>
    </w:pPr>
  </w:style>
  <w:style w:type="character" w:customStyle="1" w:styleId="En-tteCar">
    <w:name w:val="En-tête Car"/>
    <w:basedOn w:val="Policepardfaut"/>
    <w:link w:val="En-tte"/>
    <w:uiPriority w:val="99"/>
    <w:rsid w:val="003E24DF"/>
    <w:rPr>
      <w:rFonts w:eastAsiaTheme="minorHAnsi"/>
      <w:color w:val="595959" w:themeColor="text1" w:themeTint="A6"/>
      <w:kern w:val="20"/>
      <w:sz w:val="20"/>
      <w:szCs w:val="20"/>
    </w:rPr>
  </w:style>
  <w:style w:type="character" w:styleId="lev">
    <w:name w:val="Strong"/>
    <w:basedOn w:val="Policepardfaut"/>
    <w:uiPriority w:val="1"/>
    <w:semiHidden/>
    <w:rsid w:val="003E24DF"/>
    <w:rPr>
      <w:b/>
      <w:bCs/>
    </w:rPr>
  </w:style>
  <w:style w:type="paragraph" w:customStyle="1" w:styleId="Coordonnes">
    <w:name w:val="Coordonnées"/>
    <w:basedOn w:val="Normal"/>
    <w:uiPriority w:val="1"/>
    <w:qFormat/>
    <w:rsid w:val="00A66B18"/>
    <w:pPr>
      <w:spacing w:before="0" w:after="0"/>
    </w:pPr>
    <w:rPr>
      <w:color w:val="FFFFFF" w:themeColor="background1"/>
    </w:rPr>
  </w:style>
  <w:style w:type="character" w:customStyle="1" w:styleId="Titre2Car">
    <w:name w:val="Titre 2 Car"/>
    <w:basedOn w:val="Policepardfaut"/>
    <w:link w:val="Titre2"/>
    <w:uiPriority w:val="9"/>
    <w:rsid w:val="004A2B0D"/>
    <w:rPr>
      <w:rFonts w:asciiTheme="majorHAnsi" w:eastAsiaTheme="majorEastAsia" w:hAnsiTheme="majorHAnsi" w:cstheme="majorBidi"/>
      <w:color w:val="112F51" w:themeColor="accent1" w:themeShade="BF"/>
      <w:kern w:val="20"/>
      <w:sz w:val="26"/>
      <w:szCs w:val="26"/>
    </w:rPr>
  </w:style>
  <w:style w:type="paragraph" w:styleId="NormalWeb">
    <w:name w:val="Normal (Web)"/>
    <w:basedOn w:val="Normal"/>
    <w:uiPriority w:val="99"/>
    <w:semiHidden/>
    <w:unhideWhenUsed/>
    <w:rsid w:val="00083BAA"/>
    <w:pPr>
      <w:spacing w:before="100" w:beforeAutospacing="1" w:after="100" w:afterAutospacing="1"/>
    </w:pPr>
    <w:rPr>
      <w:rFonts w:ascii="Times New Roman" w:eastAsiaTheme="minorEastAsia" w:hAnsi="Times New Roman" w:cs="Times New Roman"/>
      <w:color w:val="auto"/>
      <w:kern w:val="0"/>
      <w:szCs w:val="24"/>
    </w:rPr>
  </w:style>
  <w:style w:type="character" w:styleId="Textedelespacerserv">
    <w:name w:val="Placeholder Text"/>
    <w:basedOn w:val="Policepardfaut"/>
    <w:uiPriority w:val="99"/>
    <w:semiHidden/>
    <w:rsid w:val="001766D6"/>
    <w:rPr>
      <w:color w:val="808080"/>
    </w:rPr>
  </w:style>
  <w:style w:type="paragraph" w:styleId="Pieddepage">
    <w:name w:val="footer"/>
    <w:basedOn w:val="Normal"/>
    <w:link w:val="PieddepageCar"/>
    <w:uiPriority w:val="99"/>
    <w:unhideWhenUsed/>
    <w:rsid w:val="00A66B18"/>
    <w:pPr>
      <w:tabs>
        <w:tab w:val="center" w:pos="4680"/>
        <w:tab w:val="right" w:pos="9360"/>
      </w:tabs>
      <w:spacing w:before="0" w:after="0"/>
    </w:pPr>
  </w:style>
  <w:style w:type="character" w:customStyle="1" w:styleId="PieddepageCar">
    <w:name w:val="Pied de page Car"/>
    <w:basedOn w:val="Policepardfaut"/>
    <w:link w:val="Pieddepage"/>
    <w:uiPriority w:val="99"/>
    <w:rsid w:val="00A66B18"/>
    <w:rPr>
      <w:rFonts w:eastAsiaTheme="minorHAnsi"/>
      <w:color w:val="595959" w:themeColor="text1" w:themeTint="A6"/>
      <w:kern w:val="20"/>
      <w:sz w:val="20"/>
      <w:szCs w:val="20"/>
    </w:rPr>
  </w:style>
  <w:style w:type="paragraph" w:customStyle="1" w:styleId="Logo">
    <w:name w:val="Logo"/>
    <w:basedOn w:val="Normal"/>
    <w:next w:val="Normal"/>
    <w:link w:val="CaractreLogo"/>
    <w:qFormat/>
    <w:rsid w:val="00AA089B"/>
    <w:pPr>
      <w:spacing w:before="0" w:after="0"/>
      <w:ind w:left="-180" w:right="-24"/>
      <w:jc w:val="center"/>
    </w:pPr>
    <w:rPr>
      <w:rFonts w:hAnsi="Calibri"/>
      <w:b/>
      <w:bCs/>
      <w:color w:val="FFFFFF" w:themeColor="background1"/>
      <w:spacing w:val="120"/>
      <w:kern w:val="24"/>
      <w:sz w:val="44"/>
      <w:szCs w:val="48"/>
    </w:rPr>
  </w:style>
  <w:style w:type="character" w:customStyle="1" w:styleId="CaractreLogo">
    <w:name w:val="Caractère Logo"/>
    <w:basedOn w:val="Policepardfaut"/>
    <w:link w:val="Logo"/>
    <w:rsid w:val="00AA089B"/>
    <w:rPr>
      <w:rFonts w:eastAsiaTheme="minorHAnsi" w:hAnsi="Calibri"/>
      <w:b/>
      <w:bCs/>
      <w:color w:val="FFFFFF" w:themeColor="background1"/>
      <w:spacing w:val="120"/>
      <w:kern w:val="24"/>
      <w:sz w:val="44"/>
      <w:szCs w:val="48"/>
    </w:rPr>
  </w:style>
  <w:style w:type="paragraph" w:styleId="Sansinterligne">
    <w:name w:val="No Spacing"/>
    <w:aliases w:val="0-BET-Tableau"/>
    <w:link w:val="SansinterligneCar"/>
    <w:uiPriority w:val="1"/>
    <w:qFormat/>
    <w:rsid w:val="00233D63"/>
    <w:rPr>
      <w:rFonts w:ascii="Century Gothic" w:hAnsi="Century Gothic"/>
      <w:sz w:val="20"/>
      <w:szCs w:val="22"/>
      <w:lang w:val="en-US" w:eastAsia="zh-CN"/>
    </w:rPr>
  </w:style>
  <w:style w:type="character" w:customStyle="1" w:styleId="SansinterligneCar">
    <w:name w:val="Sans interligne Car"/>
    <w:aliases w:val="0-BET-Tableau Car"/>
    <w:basedOn w:val="Policepardfaut"/>
    <w:link w:val="Sansinterligne"/>
    <w:uiPriority w:val="1"/>
    <w:rsid w:val="00233D63"/>
    <w:rPr>
      <w:rFonts w:ascii="Century Gothic" w:hAnsi="Century Gothic"/>
      <w:sz w:val="20"/>
      <w:szCs w:val="22"/>
      <w:lang w:val="en-US" w:eastAsia="zh-CN"/>
    </w:rPr>
  </w:style>
  <w:style w:type="paragraph" w:styleId="Paragraphedeliste">
    <w:name w:val="List Paragraph"/>
    <w:basedOn w:val="Normal"/>
    <w:link w:val="ParagraphedelisteCar"/>
    <w:autoRedefine/>
    <w:uiPriority w:val="34"/>
    <w:qFormat/>
    <w:rsid w:val="006C3213"/>
    <w:pPr>
      <w:framePr w:hSpace="141" w:wrap="around" w:vAnchor="text" w:hAnchor="margin" w:x="122" w:y="518"/>
      <w:numPr>
        <w:numId w:val="11"/>
      </w:numPr>
      <w:tabs>
        <w:tab w:val="left" w:pos="8908"/>
      </w:tabs>
      <w:spacing w:before="0" w:after="0"/>
      <w:ind w:left="313" w:right="567" w:hanging="284"/>
      <w:contextualSpacing/>
      <w:jc w:val="both"/>
    </w:pPr>
    <w:rPr>
      <w:rFonts w:eastAsiaTheme="minorEastAsia"/>
      <w:iCs/>
      <w:color w:val="002060"/>
      <w:kern w:val="0"/>
      <w:sz w:val="22"/>
      <w:szCs w:val="22"/>
      <w:lang w:eastAsia="ko-KR"/>
    </w:rPr>
  </w:style>
  <w:style w:type="character" w:customStyle="1" w:styleId="ParagraphedelisteCar">
    <w:name w:val="Paragraphe de liste Car"/>
    <w:link w:val="Paragraphedeliste"/>
    <w:uiPriority w:val="34"/>
    <w:rsid w:val="006C3213"/>
    <w:rPr>
      <w:rFonts w:ascii="Century Gothic" w:hAnsi="Century Gothic"/>
      <w:iCs/>
      <w:color w:val="002060"/>
      <w:sz w:val="22"/>
      <w:szCs w:val="22"/>
      <w:lang w:eastAsia="ko-KR"/>
    </w:rPr>
  </w:style>
  <w:style w:type="table" w:styleId="Grilledutableau">
    <w:name w:val="Table Grid"/>
    <w:basedOn w:val="TableauNormal"/>
    <w:uiPriority w:val="39"/>
    <w:qFormat/>
    <w:rsid w:val="00B7551A"/>
    <w:rPr>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42798D"/>
    <w:rPr>
      <w:color w:val="F49100" w:themeColor="hyperlink"/>
      <w:u w:val="single"/>
    </w:rPr>
  </w:style>
  <w:style w:type="character" w:customStyle="1" w:styleId="UnresolvedMention">
    <w:name w:val="Unresolved Mention"/>
    <w:basedOn w:val="Policepardfaut"/>
    <w:uiPriority w:val="99"/>
    <w:semiHidden/>
    <w:unhideWhenUsed/>
    <w:rsid w:val="0042798D"/>
    <w:rPr>
      <w:color w:val="605E5C"/>
      <w:shd w:val="clear" w:color="auto" w:fill="E1DFDD"/>
    </w:rPr>
  </w:style>
  <w:style w:type="paragraph" w:customStyle="1" w:styleId="m-5815610819303791914msolistparagraph">
    <w:name w:val="m_-5815610819303791914msolistparagraph"/>
    <w:basedOn w:val="Normal"/>
    <w:rsid w:val="00D07B79"/>
    <w:pPr>
      <w:spacing w:before="100" w:beforeAutospacing="1" w:after="100" w:afterAutospacing="1"/>
      <w:ind w:left="0" w:right="0"/>
    </w:pPr>
    <w:rPr>
      <w:rFonts w:ascii="Times New Roman" w:eastAsia="Times New Roman" w:hAnsi="Times New Roman" w:cs="Times New Roman"/>
      <w:color w:val="auto"/>
      <w:kern w:val="0"/>
      <w:szCs w:val="24"/>
      <w:lang w:eastAsia="fr-FR"/>
    </w:rPr>
  </w:style>
  <w:style w:type="paragraph" w:styleId="En-ttedetabledesmatires">
    <w:name w:val="TOC Heading"/>
    <w:basedOn w:val="Titre1"/>
    <w:next w:val="Normal"/>
    <w:uiPriority w:val="39"/>
    <w:unhideWhenUsed/>
    <w:qFormat/>
    <w:rsid w:val="00B31397"/>
    <w:pPr>
      <w:keepNext/>
      <w:keepLines/>
      <w:spacing w:before="240" w:after="0" w:line="259" w:lineRule="auto"/>
      <w:ind w:left="0" w:right="0"/>
      <w:contextualSpacing w:val="0"/>
      <w:outlineLvl w:val="9"/>
    </w:pPr>
    <w:rPr>
      <w:caps w:val="0"/>
      <w:kern w:val="0"/>
      <w:sz w:val="32"/>
      <w:szCs w:val="32"/>
      <w:lang w:eastAsia="fr-FR"/>
    </w:rPr>
  </w:style>
  <w:style w:type="paragraph" w:styleId="TM1">
    <w:name w:val="toc 1"/>
    <w:basedOn w:val="Normal"/>
    <w:next w:val="Normal"/>
    <w:autoRedefine/>
    <w:uiPriority w:val="39"/>
    <w:unhideWhenUsed/>
    <w:rsid w:val="00B31397"/>
    <w:pPr>
      <w:spacing w:after="100"/>
      <w:ind w:left="0"/>
    </w:pPr>
  </w:style>
  <w:style w:type="paragraph" w:styleId="TM2">
    <w:name w:val="toc 2"/>
    <w:basedOn w:val="Normal"/>
    <w:next w:val="Normal"/>
    <w:autoRedefine/>
    <w:uiPriority w:val="39"/>
    <w:unhideWhenUsed/>
    <w:rsid w:val="009007F2"/>
    <w:pPr>
      <w:spacing w:after="100"/>
      <w:ind w:left="240"/>
    </w:pPr>
  </w:style>
  <w:style w:type="paragraph" w:customStyle="1" w:styleId="Paricabullet1">
    <w:name w:val="Parica bullet 1"/>
    <w:basedOn w:val="Normal"/>
    <w:link w:val="Paricabullet1Car"/>
    <w:qFormat/>
    <w:rsid w:val="00815A88"/>
    <w:pPr>
      <w:numPr>
        <w:numId w:val="1"/>
      </w:numPr>
      <w:spacing w:before="0" w:after="0" w:line="252" w:lineRule="auto"/>
      <w:ind w:right="0"/>
      <w:jc w:val="both"/>
    </w:pPr>
    <w:rPr>
      <w:rFonts w:ascii="Arial" w:eastAsia="Times New Roman" w:hAnsi="Arial" w:cs="Arial"/>
      <w:color w:val="auto"/>
      <w:kern w:val="0"/>
      <w:lang w:eastAsia="en-US"/>
    </w:rPr>
  </w:style>
  <w:style w:type="character" w:customStyle="1" w:styleId="Paricabullet1Car">
    <w:name w:val="Parica bullet 1 Car"/>
    <w:link w:val="Paricabullet1"/>
    <w:rsid w:val="00815A88"/>
    <w:rPr>
      <w:rFonts w:ascii="Arial" w:eastAsia="Times New Roman" w:hAnsi="Arial" w:cs="Arial"/>
      <w:sz w:val="20"/>
      <w:szCs w:val="20"/>
      <w:lang w:eastAsia="en-US"/>
    </w:rPr>
  </w:style>
  <w:style w:type="paragraph" w:customStyle="1" w:styleId="ParicaCorpsdetexte">
    <w:name w:val="Parica Corps de texte"/>
    <w:basedOn w:val="Paragraphedeliste"/>
    <w:link w:val="ParicaCorpsdetexteCar"/>
    <w:qFormat/>
    <w:rsid w:val="00631CE8"/>
    <w:pPr>
      <w:framePr w:wrap="around"/>
      <w:spacing w:before="240" w:after="240" w:line="252" w:lineRule="auto"/>
      <w:ind w:left="1134"/>
      <w:contextualSpacing w:val="0"/>
    </w:pPr>
    <w:rPr>
      <w:rFonts w:ascii="Arial" w:eastAsia="Times New Roman" w:hAnsi="Arial" w:cs="Arial"/>
      <w:szCs w:val="20"/>
      <w:lang w:eastAsia="en-US"/>
    </w:rPr>
  </w:style>
  <w:style w:type="character" w:customStyle="1" w:styleId="ParicaCorpsdetexteCar">
    <w:name w:val="Parica Corps de texte Car"/>
    <w:link w:val="ParicaCorpsdetexte"/>
    <w:rsid w:val="00631CE8"/>
    <w:rPr>
      <w:rFonts w:ascii="Arial" w:eastAsia="Times New Roman" w:hAnsi="Arial" w:cs="Arial"/>
      <w:iCs/>
      <w:color w:val="002060"/>
      <w:sz w:val="22"/>
      <w:szCs w:val="20"/>
      <w:lang w:eastAsia="en-US"/>
    </w:rPr>
  </w:style>
  <w:style w:type="character" w:styleId="Accentuation">
    <w:name w:val="Emphasis"/>
    <w:basedOn w:val="Policepardfaut"/>
    <w:uiPriority w:val="20"/>
    <w:semiHidden/>
    <w:rsid w:val="006B724D"/>
    <w:rPr>
      <w:i/>
      <w:iCs/>
    </w:rPr>
  </w:style>
  <w:style w:type="character" w:styleId="Emphaseple">
    <w:name w:val="Subtle Emphasis"/>
    <w:basedOn w:val="Policepardfaut"/>
    <w:uiPriority w:val="19"/>
    <w:semiHidden/>
    <w:rsid w:val="006B724D"/>
    <w:rPr>
      <w:i/>
      <w:iCs/>
      <w:color w:val="404040" w:themeColor="text1" w:themeTint="BF"/>
    </w:rPr>
  </w:style>
  <w:style w:type="paragraph" w:customStyle="1" w:styleId="0-BET-Titre-1">
    <w:name w:val="0-BET-Titre-1"/>
    <w:basedOn w:val="Normal"/>
    <w:next w:val="Corpsdetexte"/>
    <w:link w:val="0-BET-Titre-1Car"/>
    <w:autoRedefine/>
    <w:qFormat/>
    <w:rsid w:val="00B871F2"/>
    <w:pPr>
      <w:numPr>
        <w:numId w:val="32"/>
      </w:numPr>
      <w:tabs>
        <w:tab w:val="left" w:pos="0"/>
      </w:tabs>
      <w:spacing w:before="120" w:after="120"/>
      <w:ind w:right="0"/>
      <w:outlineLvl w:val="0"/>
    </w:pPr>
    <w:rPr>
      <w:color w:val="000000" w:themeColor="text1"/>
    </w:rPr>
  </w:style>
  <w:style w:type="paragraph" w:customStyle="1" w:styleId="0-BET-Titre-2">
    <w:name w:val="0-BET-Titre-2"/>
    <w:basedOn w:val="Normal"/>
    <w:next w:val="Corpsdetexte"/>
    <w:link w:val="0-BET-Titre-2Car"/>
    <w:autoRedefine/>
    <w:qFormat/>
    <w:rsid w:val="00AA0C6B"/>
    <w:pPr>
      <w:keepNext/>
      <w:keepLines/>
      <w:numPr>
        <w:ilvl w:val="1"/>
        <w:numId w:val="32"/>
      </w:numPr>
      <w:suppressAutoHyphens/>
      <w:spacing w:before="120" w:after="120"/>
      <w:ind w:left="1418" w:right="0"/>
      <w:outlineLvl w:val="1"/>
    </w:pPr>
    <w:rPr>
      <w:color w:val="002060"/>
      <w:sz w:val="22"/>
      <w:szCs w:val="22"/>
      <w:u w:val="single"/>
    </w:rPr>
  </w:style>
  <w:style w:type="character" w:customStyle="1" w:styleId="0-BET-Titre-1Car">
    <w:name w:val="0-BET-Titre-1 Car"/>
    <w:basedOn w:val="Titre1Car"/>
    <w:link w:val="0-BET-Titre-1"/>
    <w:rsid w:val="00B871F2"/>
    <w:rPr>
      <w:rFonts w:ascii="Century Gothic" w:eastAsiaTheme="minorHAnsi" w:hAnsi="Century Gothic" w:cstheme="majorBidi"/>
      <w:caps w:val="0"/>
      <w:color w:val="000000" w:themeColor="text1"/>
      <w:kern w:val="20"/>
      <w:sz w:val="20"/>
      <w:szCs w:val="20"/>
    </w:rPr>
  </w:style>
  <w:style w:type="paragraph" w:customStyle="1" w:styleId="0-BET-Titre-3">
    <w:name w:val="0-BET-Titre-3"/>
    <w:basedOn w:val="0-BET-Titre-2"/>
    <w:next w:val="Corpsdetexte"/>
    <w:link w:val="0-BET-Titre-3Car"/>
    <w:autoRedefine/>
    <w:qFormat/>
    <w:rsid w:val="008E3B7A"/>
    <w:pPr>
      <w:numPr>
        <w:ilvl w:val="2"/>
      </w:numPr>
      <w:ind w:left="-142" w:firstLine="567"/>
      <w:outlineLvl w:val="2"/>
    </w:pPr>
    <w:rPr>
      <w:b/>
      <w:bCs/>
    </w:rPr>
  </w:style>
  <w:style w:type="paragraph" w:styleId="Corpsdetexte">
    <w:name w:val="Body Text"/>
    <w:basedOn w:val="Normal"/>
    <w:link w:val="CorpsdetexteCar"/>
    <w:uiPriority w:val="99"/>
    <w:unhideWhenUsed/>
    <w:rsid w:val="00040C43"/>
    <w:pPr>
      <w:spacing w:after="120"/>
    </w:pPr>
  </w:style>
  <w:style w:type="character" w:customStyle="1" w:styleId="CorpsdetexteCar">
    <w:name w:val="Corps de texte Car"/>
    <w:basedOn w:val="Policepardfaut"/>
    <w:link w:val="Corpsdetexte"/>
    <w:uiPriority w:val="99"/>
    <w:rsid w:val="00040C43"/>
    <w:rPr>
      <w:rFonts w:ascii="Century Gothic" w:eastAsiaTheme="minorHAnsi" w:hAnsi="Century Gothic"/>
      <w:color w:val="595959" w:themeColor="text1" w:themeTint="A6"/>
      <w:kern w:val="20"/>
      <w:sz w:val="20"/>
      <w:szCs w:val="20"/>
    </w:rPr>
  </w:style>
  <w:style w:type="character" w:customStyle="1" w:styleId="0-BET-Titre-2Car">
    <w:name w:val="0-BET-Titre-2 Car"/>
    <w:basedOn w:val="Titre2Car"/>
    <w:link w:val="0-BET-Titre-2"/>
    <w:rsid w:val="00AA0C6B"/>
    <w:rPr>
      <w:rFonts w:ascii="Century Gothic" w:eastAsiaTheme="minorHAnsi" w:hAnsi="Century Gothic" w:cstheme="majorBidi"/>
      <w:color w:val="002060"/>
      <w:kern w:val="20"/>
      <w:sz w:val="22"/>
      <w:szCs w:val="22"/>
      <w:u w:val="single"/>
    </w:rPr>
  </w:style>
  <w:style w:type="paragraph" w:customStyle="1" w:styleId="0-BET-Titre-4">
    <w:name w:val="0-BET-Titre-4"/>
    <w:basedOn w:val="0-BET-Titre-3"/>
    <w:link w:val="0-BET-Titre-4Car"/>
    <w:autoRedefine/>
    <w:qFormat/>
    <w:rsid w:val="004E3954"/>
    <w:pPr>
      <w:numPr>
        <w:ilvl w:val="3"/>
      </w:numPr>
      <w:outlineLvl w:val="3"/>
    </w:pPr>
  </w:style>
  <w:style w:type="character" w:customStyle="1" w:styleId="0-BET-Titre-3Car">
    <w:name w:val="0-BET-Titre-3 Car"/>
    <w:basedOn w:val="0-BET-Titre-2Car"/>
    <w:link w:val="0-BET-Titre-3"/>
    <w:rsid w:val="008E3B7A"/>
    <w:rPr>
      <w:rFonts w:ascii="Century Gothic" w:eastAsiaTheme="minorHAnsi" w:hAnsi="Century Gothic" w:cstheme="majorBidi"/>
      <w:b/>
      <w:bCs/>
      <w:color w:val="002060"/>
      <w:kern w:val="20"/>
      <w:sz w:val="22"/>
      <w:szCs w:val="22"/>
      <w:u w:val="single"/>
    </w:rPr>
  </w:style>
  <w:style w:type="paragraph" w:customStyle="1" w:styleId="0-BET-Corps-Texte">
    <w:name w:val="0-BET-Corps-Texte"/>
    <w:basedOn w:val="Corpsdetexte"/>
    <w:next w:val="Corpsdetexte"/>
    <w:autoRedefine/>
    <w:qFormat/>
    <w:rsid w:val="00C063BE"/>
    <w:pPr>
      <w:numPr>
        <w:numId w:val="9"/>
      </w:numPr>
      <w:tabs>
        <w:tab w:val="left" w:pos="8908"/>
      </w:tabs>
      <w:spacing w:before="0" w:after="0"/>
      <w:ind w:right="0"/>
      <w:jc w:val="both"/>
    </w:pPr>
    <w:rPr>
      <w:color w:val="002060"/>
      <w:sz w:val="22"/>
      <w:szCs w:val="22"/>
    </w:rPr>
  </w:style>
  <w:style w:type="character" w:customStyle="1" w:styleId="0-BET-Titre-4Car">
    <w:name w:val="0-BET-Titre-4 Car"/>
    <w:basedOn w:val="0-BET-Titre-3Car"/>
    <w:link w:val="0-BET-Titre-4"/>
    <w:rsid w:val="004E3954"/>
    <w:rPr>
      <w:rFonts w:ascii="Century Gothic" w:eastAsiaTheme="minorHAnsi" w:hAnsi="Century Gothic" w:cstheme="majorBidi"/>
      <w:b/>
      <w:bCs/>
      <w:color w:val="002060"/>
      <w:kern w:val="20"/>
      <w:sz w:val="22"/>
      <w:szCs w:val="22"/>
      <w:u w:val="single"/>
    </w:rPr>
  </w:style>
  <w:style w:type="numbering" w:customStyle="1" w:styleId="0-BET-Liste">
    <w:name w:val="0-BET-Liste"/>
    <w:basedOn w:val="Aucuneliste"/>
    <w:uiPriority w:val="99"/>
    <w:rsid w:val="00D1500A"/>
    <w:pPr>
      <w:numPr>
        <w:numId w:val="3"/>
      </w:numPr>
    </w:pPr>
  </w:style>
  <w:style w:type="paragraph" w:customStyle="1" w:styleId="0-BET-Paragraphe-Liste">
    <w:name w:val="0-BET-Paragraphe-Liste"/>
    <w:basedOn w:val="Paragraphedeliste"/>
    <w:link w:val="0-BET-Paragraphe-ListeCar"/>
    <w:autoRedefine/>
    <w:qFormat/>
    <w:rsid w:val="00D1500A"/>
    <w:pPr>
      <w:framePr w:wrap="around"/>
      <w:numPr>
        <w:numId w:val="4"/>
      </w:numPr>
    </w:pPr>
  </w:style>
  <w:style w:type="paragraph" w:customStyle="1" w:styleId="0-BET-Tableau-entete-pied">
    <w:name w:val="0-BET-Tableau-entete-pied"/>
    <w:qFormat/>
    <w:rsid w:val="007E7C4B"/>
    <w:rPr>
      <w:rFonts w:ascii="Century Gothic" w:eastAsiaTheme="minorHAnsi" w:hAnsi="Century Gothic"/>
      <w:color w:val="595959" w:themeColor="text1" w:themeTint="A6"/>
      <w:kern w:val="20"/>
      <w:sz w:val="16"/>
      <w:szCs w:val="20"/>
      <w:lang w:eastAsia="ko-KR"/>
    </w:rPr>
  </w:style>
  <w:style w:type="character" w:customStyle="1" w:styleId="0-BET-Paragraphe-ListeCar">
    <w:name w:val="0-BET-Paragraphe-Liste Car"/>
    <w:basedOn w:val="ParagraphedelisteCar"/>
    <w:link w:val="0-BET-Paragraphe-Liste"/>
    <w:rsid w:val="00D1500A"/>
    <w:rPr>
      <w:rFonts w:ascii="Century Gothic" w:hAnsi="Century Gothic"/>
      <w:iCs/>
      <w:color w:val="002060"/>
      <w:sz w:val="22"/>
      <w:szCs w:val="22"/>
      <w:lang w:eastAsia="ko-KR"/>
    </w:rPr>
  </w:style>
  <w:style w:type="paragraph" w:styleId="TM3">
    <w:name w:val="toc 3"/>
    <w:basedOn w:val="Normal"/>
    <w:next w:val="Normal"/>
    <w:autoRedefine/>
    <w:uiPriority w:val="39"/>
    <w:unhideWhenUsed/>
    <w:rsid w:val="00233D63"/>
    <w:pPr>
      <w:spacing w:after="100"/>
      <w:ind w:left="400"/>
    </w:pPr>
  </w:style>
  <w:style w:type="character" w:styleId="Marquedecommentaire">
    <w:name w:val="annotation reference"/>
    <w:basedOn w:val="Policepardfaut"/>
    <w:uiPriority w:val="99"/>
    <w:semiHidden/>
    <w:unhideWhenUsed/>
    <w:rsid w:val="00713D59"/>
    <w:rPr>
      <w:sz w:val="16"/>
      <w:szCs w:val="16"/>
    </w:rPr>
  </w:style>
  <w:style w:type="paragraph" w:styleId="Commentaire">
    <w:name w:val="annotation text"/>
    <w:basedOn w:val="Normal"/>
    <w:link w:val="CommentaireCar"/>
    <w:uiPriority w:val="99"/>
    <w:unhideWhenUsed/>
    <w:rsid w:val="00713D59"/>
  </w:style>
  <w:style w:type="character" w:customStyle="1" w:styleId="CommentaireCar">
    <w:name w:val="Commentaire Car"/>
    <w:basedOn w:val="Policepardfaut"/>
    <w:link w:val="Commentaire"/>
    <w:uiPriority w:val="99"/>
    <w:rsid w:val="00713D59"/>
    <w:rPr>
      <w:rFonts w:ascii="Century Gothic" w:eastAsiaTheme="minorHAnsi" w:hAnsi="Century Gothic"/>
      <w:color w:val="595959" w:themeColor="text1" w:themeTint="A6"/>
      <w:kern w:val="20"/>
      <w:sz w:val="20"/>
      <w:szCs w:val="20"/>
    </w:rPr>
  </w:style>
  <w:style w:type="paragraph" w:styleId="Objetducommentaire">
    <w:name w:val="annotation subject"/>
    <w:basedOn w:val="Commentaire"/>
    <w:next w:val="Commentaire"/>
    <w:link w:val="ObjetducommentaireCar"/>
    <w:uiPriority w:val="99"/>
    <w:semiHidden/>
    <w:unhideWhenUsed/>
    <w:rsid w:val="00713D59"/>
    <w:rPr>
      <w:b/>
      <w:bCs/>
    </w:rPr>
  </w:style>
  <w:style w:type="character" w:customStyle="1" w:styleId="ObjetducommentaireCar">
    <w:name w:val="Objet du commentaire Car"/>
    <w:basedOn w:val="CommentaireCar"/>
    <w:link w:val="Objetducommentaire"/>
    <w:uiPriority w:val="99"/>
    <w:semiHidden/>
    <w:rsid w:val="00713D59"/>
    <w:rPr>
      <w:rFonts w:ascii="Century Gothic" w:eastAsiaTheme="minorHAnsi" w:hAnsi="Century Gothic"/>
      <w:b/>
      <w:bCs/>
      <w:color w:val="595959" w:themeColor="text1" w:themeTint="A6"/>
      <w:kern w:val="20"/>
      <w:sz w:val="20"/>
      <w:szCs w:val="20"/>
    </w:rPr>
  </w:style>
  <w:style w:type="paragraph" w:customStyle="1" w:styleId="Default">
    <w:name w:val="Default"/>
    <w:rsid w:val="00ED69BD"/>
    <w:pPr>
      <w:autoSpaceDE w:val="0"/>
      <w:autoSpaceDN w:val="0"/>
      <w:adjustRightInd w:val="0"/>
    </w:pPr>
    <w:rPr>
      <w:rFonts w:ascii="Times New Roman" w:hAnsi="Times New Roman" w:cs="Times New Roman"/>
      <w:color w:val="000000"/>
    </w:rPr>
  </w:style>
  <w:style w:type="table" w:styleId="Tableausimple4">
    <w:name w:val="Plain Table 4"/>
    <w:basedOn w:val="TableauNormal"/>
    <w:uiPriority w:val="44"/>
    <w:rsid w:val="00520A5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lledetableauclaire">
    <w:name w:val="Grid Table Light"/>
    <w:basedOn w:val="TableauNormal"/>
    <w:uiPriority w:val="40"/>
    <w:rsid w:val="005F430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2954985">
      <w:bodyDiv w:val="1"/>
      <w:marLeft w:val="0"/>
      <w:marRight w:val="0"/>
      <w:marTop w:val="0"/>
      <w:marBottom w:val="0"/>
      <w:divBdr>
        <w:top w:val="none" w:sz="0" w:space="0" w:color="auto"/>
        <w:left w:val="none" w:sz="0" w:space="0" w:color="auto"/>
        <w:bottom w:val="none" w:sz="0" w:space="0" w:color="auto"/>
        <w:right w:val="none" w:sz="0" w:space="0" w:color="auto"/>
      </w:divBdr>
      <w:divsChild>
        <w:div w:id="646278679">
          <w:marLeft w:val="0"/>
          <w:marRight w:val="0"/>
          <w:marTop w:val="0"/>
          <w:marBottom w:val="0"/>
          <w:divBdr>
            <w:top w:val="none" w:sz="0" w:space="0" w:color="auto"/>
            <w:left w:val="none" w:sz="0" w:space="0" w:color="auto"/>
            <w:bottom w:val="none" w:sz="0" w:space="0" w:color="auto"/>
            <w:right w:val="none" w:sz="0" w:space="0" w:color="auto"/>
          </w:divBdr>
          <w:divsChild>
            <w:div w:id="122109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572096">
      <w:bodyDiv w:val="1"/>
      <w:marLeft w:val="0"/>
      <w:marRight w:val="0"/>
      <w:marTop w:val="0"/>
      <w:marBottom w:val="0"/>
      <w:divBdr>
        <w:top w:val="none" w:sz="0" w:space="0" w:color="auto"/>
        <w:left w:val="none" w:sz="0" w:space="0" w:color="auto"/>
        <w:bottom w:val="none" w:sz="0" w:space="0" w:color="auto"/>
        <w:right w:val="none" w:sz="0" w:space="0" w:color="auto"/>
      </w:divBdr>
      <w:divsChild>
        <w:div w:id="2080247868">
          <w:marLeft w:val="0"/>
          <w:marRight w:val="0"/>
          <w:marTop w:val="0"/>
          <w:marBottom w:val="0"/>
          <w:divBdr>
            <w:top w:val="none" w:sz="0" w:space="0" w:color="auto"/>
            <w:left w:val="none" w:sz="0" w:space="0" w:color="auto"/>
            <w:bottom w:val="none" w:sz="0" w:space="0" w:color="auto"/>
            <w:right w:val="none" w:sz="0" w:space="0" w:color="auto"/>
          </w:divBdr>
          <w:divsChild>
            <w:div w:id="154495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641783">
      <w:bodyDiv w:val="1"/>
      <w:marLeft w:val="0"/>
      <w:marRight w:val="0"/>
      <w:marTop w:val="0"/>
      <w:marBottom w:val="0"/>
      <w:divBdr>
        <w:top w:val="none" w:sz="0" w:space="0" w:color="auto"/>
        <w:left w:val="none" w:sz="0" w:space="0" w:color="auto"/>
        <w:bottom w:val="none" w:sz="0" w:space="0" w:color="auto"/>
        <w:right w:val="none" w:sz="0" w:space="0" w:color="auto"/>
      </w:divBdr>
    </w:div>
    <w:div w:id="1689716131">
      <w:bodyDiv w:val="1"/>
      <w:marLeft w:val="0"/>
      <w:marRight w:val="0"/>
      <w:marTop w:val="0"/>
      <w:marBottom w:val="0"/>
      <w:divBdr>
        <w:top w:val="none" w:sz="0" w:space="0" w:color="auto"/>
        <w:left w:val="none" w:sz="0" w:space="0" w:color="auto"/>
        <w:bottom w:val="none" w:sz="0" w:space="0" w:color="auto"/>
        <w:right w:val="none" w:sz="0" w:space="0" w:color="auto"/>
      </w:divBdr>
      <w:divsChild>
        <w:div w:id="1381513309">
          <w:marLeft w:val="0"/>
          <w:marRight w:val="0"/>
          <w:marTop w:val="0"/>
          <w:marBottom w:val="0"/>
          <w:divBdr>
            <w:top w:val="none" w:sz="0" w:space="0" w:color="auto"/>
            <w:left w:val="none" w:sz="0" w:space="0" w:color="auto"/>
            <w:bottom w:val="none" w:sz="0" w:space="0" w:color="auto"/>
            <w:right w:val="none" w:sz="0" w:space="0" w:color="auto"/>
          </w:divBdr>
          <w:divsChild>
            <w:div w:id="74102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448132">
      <w:bodyDiv w:val="1"/>
      <w:marLeft w:val="0"/>
      <w:marRight w:val="0"/>
      <w:marTop w:val="0"/>
      <w:marBottom w:val="0"/>
      <w:divBdr>
        <w:top w:val="none" w:sz="0" w:space="0" w:color="auto"/>
        <w:left w:val="none" w:sz="0" w:space="0" w:color="auto"/>
        <w:bottom w:val="none" w:sz="0" w:space="0" w:color="auto"/>
        <w:right w:val="none" w:sz="0" w:space="0" w:color="auto"/>
      </w:divBdr>
      <w:divsChild>
        <w:div w:id="1781336244">
          <w:marLeft w:val="0"/>
          <w:marRight w:val="0"/>
          <w:marTop w:val="0"/>
          <w:marBottom w:val="0"/>
          <w:divBdr>
            <w:top w:val="none" w:sz="0" w:space="0" w:color="auto"/>
            <w:left w:val="none" w:sz="0" w:space="0" w:color="auto"/>
            <w:bottom w:val="none" w:sz="0" w:space="0" w:color="auto"/>
            <w:right w:val="none" w:sz="0" w:space="0" w:color="auto"/>
          </w:divBdr>
          <w:divsChild>
            <w:div w:id="96666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92979">
      <w:bodyDiv w:val="1"/>
      <w:marLeft w:val="0"/>
      <w:marRight w:val="0"/>
      <w:marTop w:val="0"/>
      <w:marBottom w:val="0"/>
      <w:divBdr>
        <w:top w:val="none" w:sz="0" w:space="0" w:color="auto"/>
        <w:left w:val="none" w:sz="0" w:space="0" w:color="auto"/>
        <w:bottom w:val="none" w:sz="0" w:space="0" w:color="auto"/>
        <w:right w:val="none" w:sz="0" w:space="0" w:color="auto"/>
      </w:divBdr>
    </w:div>
    <w:div w:id="1876117077">
      <w:bodyDiv w:val="1"/>
      <w:marLeft w:val="0"/>
      <w:marRight w:val="0"/>
      <w:marTop w:val="0"/>
      <w:marBottom w:val="0"/>
      <w:divBdr>
        <w:top w:val="none" w:sz="0" w:space="0" w:color="auto"/>
        <w:left w:val="none" w:sz="0" w:space="0" w:color="auto"/>
        <w:bottom w:val="none" w:sz="0" w:space="0" w:color="auto"/>
        <w:right w:val="none" w:sz="0" w:space="0" w:color="auto"/>
      </w:divBdr>
      <w:divsChild>
        <w:div w:id="718624957">
          <w:marLeft w:val="0"/>
          <w:marRight w:val="0"/>
          <w:marTop w:val="0"/>
          <w:marBottom w:val="0"/>
          <w:divBdr>
            <w:top w:val="none" w:sz="0" w:space="0" w:color="auto"/>
            <w:left w:val="none" w:sz="0" w:space="0" w:color="auto"/>
            <w:bottom w:val="none" w:sz="0" w:space="0" w:color="auto"/>
            <w:right w:val="none" w:sz="0" w:space="0" w:color="auto"/>
          </w:divBdr>
          <w:divsChild>
            <w:div w:id="4700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763291">
      <w:bodyDiv w:val="1"/>
      <w:marLeft w:val="0"/>
      <w:marRight w:val="0"/>
      <w:marTop w:val="0"/>
      <w:marBottom w:val="0"/>
      <w:divBdr>
        <w:top w:val="none" w:sz="0" w:space="0" w:color="auto"/>
        <w:left w:val="none" w:sz="0" w:space="0" w:color="auto"/>
        <w:bottom w:val="none" w:sz="0" w:space="0" w:color="auto"/>
        <w:right w:val="none" w:sz="0" w:space="0" w:color="auto"/>
      </w:divBdr>
    </w:div>
    <w:div w:id="1930236836">
      <w:bodyDiv w:val="1"/>
      <w:marLeft w:val="0"/>
      <w:marRight w:val="0"/>
      <w:marTop w:val="0"/>
      <w:marBottom w:val="0"/>
      <w:divBdr>
        <w:top w:val="none" w:sz="0" w:space="0" w:color="auto"/>
        <w:left w:val="none" w:sz="0" w:space="0" w:color="auto"/>
        <w:bottom w:val="none" w:sz="0" w:space="0" w:color="auto"/>
        <w:right w:val="none" w:sz="0" w:space="0" w:color="auto"/>
      </w:divBdr>
      <w:divsChild>
        <w:div w:id="1621835903">
          <w:marLeft w:val="0"/>
          <w:marRight w:val="0"/>
          <w:marTop w:val="0"/>
          <w:marBottom w:val="0"/>
          <w:divBdr>
            <w:top w:val="none" w:sz="0" w:space="0" w:color="auto"/>
            <w:left w:val="none" w:sz="0" w:space="0" w:color="auto"/>
            <w:bottom w:val="none" w:sz="0" w:space="0" w:color="auto"/>
            <w:right w:val="none" w:sz="0" w:space="0" w:color="auto"/>
          </w:divBdr>
          <w:divsChild>
            <w:div w:id="103010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emf"/><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6.jp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ndows%2010\AppData\Local\Microsoft\Office\16.0\DTS\fr-FR%7b1663D259-7F10-4358-AED8-0A0B5D9DA70D%7d\%7bAF9CA0AD-4592-4698-89A6-23918E1EAE43%7dtf56348247_win32.dotx" TargetMode="External"/></Relationships>
</file>

<file path=word/theme/theme1.xml><?xml version="1.0" encoding="utf-8"?>
<a:theme xmlns:a="http://schemas.openxmlformats.org/drawingml/2006/main" name="Office Theme">
  <a:themeElements>
    <a:clrScheme name="Custom 12">
      <a:dk1>
        <a:sysClr val="windowText" lastClr="000000"/>
      </a:dk1>
      <a:lt1>
        <a:sysClr val="window" lastClr="FFFFFF"/>
      </a:lt1>
      <a:dk2>
        <a:srgbClr val="17406D"/>
      </a:dk2>
      <a:lt2>
        <a:srgbClr val="DBEFF9"/>
      </a:lt2>
      <a:accent1>
        <a:srgbClr val="17406D"/>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4A8C675101E7B4DB4CD2EEABAE235AC" ma:contentTypeVersion="14" ma:contentTypeDescription="Crée un document." ma:contentTypeScope="" ma:versionID="f1c4db5ece73b8f3eb3fb685c7f67c59">
  <xsd:schema xmlns:xsd="http://www.w3.org/2001/XMLSchema" xmlns:xs="http://www.w3.org/2001/XMLSchema" xmlns:p="http://schemas.microsoft.com/office/2006/metadata/properties" xmlns:ns2="8e87fd1f-2aab-4ed1-ad92-93551b7e3329" xmlns:ns3="ebebf668-4a76-4b91-bc5b-cddd4572f0d9" targetNamespace="http://schemas.microsoft.com/office/2006/metadata/properties" ma:root="true" ma:fieldsID="777a3542b266a5f13da8d8364bd7f04b" ns2:_="" ns3:_="">
    <xsd:import namespace="8e87fd1f-2aab-4ed1-ad92-93551b7e3329"/>
    <xsd:import namespace="ebebf668-4a76-4b91-bc5b-cddd4572f0d9"/>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ServiceAutoKeyPoints" minOccurs="0"/>
                <xsd:element ref="ns3:MediaServiceKeyPoints" minOccurs="0"/>
                <xsd:element ref="ns3:dateetheur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e87fd1f-2aab-4ed1-ad92-93551b7e3329"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bebf668-4a76-4b91-bc5b-cddd4572f0d9"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dateetheure" ma:index="20" nillable="true" ma:displayName="date et heure" ma:format="DateOnly" ma:internalName="dateetheure">
      <xsd:simpleType>
        <xsd:restriction base="dms:DateTime"/>
      </xsd:simpleType>
    </xsd:element>
    <xsd:element name="MediaLengthInSeconds" ma:index="2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ebebf668-4a76-4b91-bc5b-cddd4572f0d9" xsi:nil="true"/>
    <dateetheure xmlns="ebebf668-4a76-4b91-bc5b-cddd4572f0d9"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C51DEE-4B11-462F-829C-EEEAE2044F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e87fd1f-2aab-4ed1-ad92-93551b7e3329"/>
    <ds:schemaRef ds:uri="ebebf668-4a76-4b91-bc5b-cddd4572f0d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A04023A-A2A1-445E-8B7C-04FB2DBA5906}">
  <ds:schemaRefs>
    <ds:schemaRef ds:uri="http://schemas.microsoft.com/sharepoint/v3/contenttype/forms"/>
  </ds:schemaRefs>
</ds:datastoreItem>
</file>

<file path=customXml/itemProps3.xml><?xml version="1.0" encoding="utf-8"?>
<ds:datastoreItem xmlns:ds="http://schemas.openxmlformats.org/officeDocument/2006/customXml" ds:itemID="{D072AD07-53A3-41FC-A530-2744C14395A4}">
  <ds:schemaRefs>
    <ds:schemaRef ds:uri="http://schemas.microsoft.com/office/2006/metadata/properties"/>
    <ds:schemaRef ds:uri="http://schemas.microsoft.com/office/infopath/2007/PartnerControls"/>
    <ds:schemaRef ds:uri="ebebf668-4a76-4b91-bc5b-cddd4572f0d9"/>
  </ds:schemaRefs>
</ds:datastoreItem>
</file>

<file path=customXml/itemProps4.xml><?xml version="1.0" encoding="utf-8"?>
<ds:datastoreItem xmlns:ds="http://schemas.openxmlformats.org/officeDocument/2006/customXml" ds:itemID="{F068E798-E0D0-4239-87FD-D5DDD2AEE3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{AF9CA0AD-4592-4698-89A6-23918E1EAE43}tf56348247_win32</Template>
  <TotalTime>0</TotalTime>
  <Pages>10</Pages>
  <Words>1730</Words>
  <Characters>9521</Characters>
  <Application>Microsoft Office Word</Application>
  <DocSecurity>0</DocSecurity>
  <Lines>79</Lines>
  <Paragraphs>22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11229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2023-09-29T08:40:00Z</dcterms:created>
  <dcterms:modified xsi:type="dcterms:W3CDTF">2023-10-05T14:05:00Z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ET_STR_Ref_affaire">
    <vt:lpwstr>S22-XX-XXX-0</vt:lpwstr>
  </property>
  <property fmtid="{D5CDD505-2E9C-101B-9397-08002B2CF9AE}" pid="3" name="BET_STR_Titre">
    <vt:lpwstr>Titre_Mission</vt:lpwstr>
  </property>
  <property fmtid="{D5CDD505-2E9C-101B-9397-08002B2CF9AE}" pid="4" name="BET_STR_Interlocuteur">
    <vt:lpwstr>Sandra Bettens</vt:lpwstr>
  </property>
  <property fmtid="{D5CDD505-2E9C-101B-9397-08002B2CF9AE}" pid="5" name="BET_STR_Interlocuteur_tel">
    <vt:lpwstr>06 22 35 05 23</vt:lpwstr>
  </property>
  <property fmtid="{D5CDD505-2E9C-101B-9397-08002B2CF9AE}" pid="6" name="BET_STR_Interlocuteur_mail">
    <vt:lpwstr>s.bettens@sky-ingenierie.fr</vt:lpwstr>
  </property>
  <property fmtid="{D5CDD505-2E9C-101B-9397-08002B2CF9AE}" pid="7" name="BET_STR_Client_adresse">
    <vt:lpwstr>Client_adresse</vt:lpwstr>
  </property>
  <property fmtid="{D5CDD505-2E9C-101B-9397-08002B2CF9AE}" pid="8" name="BET_STR_Client_contact">
    <vt:lpwstr>Client_mail_tel</vt:lpwstr>
  </property>
  <property fmtid="{D5CDD505-2E9C-101B-9397-08002B2CF9AE}" pid="9" name="BET_STR_Client_nom">
    <vt:lpwstr>Client_nom</vt:lpwstr>
  </property>
  <property fmtid="{D5CDD505-2E9C-101B-9397-08002B2CF9AE}" pid="10" name="BET_STR_Interne">
    <vt:lpwstr>SB/CG</vt:lpwstr>
  </property>
  <property fmtid="{D5CDD505-2E9C-101B-9397-08002B2CF9AE}" pid="11" name="BET_STR_Site_Adresse">
    <vt:lpwstr>Site_Adresse</vt:lpwstr>
  </property>
</Properties>
</file>