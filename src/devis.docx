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Y="-8613"/>
        <w:tblW w:w="10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3387"/>
        <w:gridCol w:w="3973"/>
      </w:tblGrid>
      <w:tr w:rsidR="003B7298" w:rsidRPr="003B7298" w14:paraId="4EE72A44" w14:textId="77777777" w:rsidTr="0005434F">
        <w:trPr>
          <w:trHeight w:val="95"/>
        </w:trPr>
        <w:tc>
          <w:tcPr>
            <w:tcW w:w="3386" w:type="dxa"/>
          </w:tcPr>
          <w:p w14:paraId="0DBEA9FB" w14:textId="7FA423B7" w:rsidR="003B7298" w:rsidRPr="003B7298" w:rsidRDefault="003B7298" w:rsidP="0005434F">
            <w:pPr>
              <w:pStyle w:val="Sansinterligne"/>
              <w:rPr>
                <w:b/>
                <w:bCs/>
                <w:sz w:val="28"/>
                <w:szCs w:val="28"/>
              </w:rPr>
            </w:pPr>
            <w:r w:rsidRPr="003B7298">
              <w:rPr>
                <w:noProof/>
                <w:sz w:val="28"/>
                <w:szCs w:val="28"/>
                <w:lang w:val="fr-FR" w:eastAsia="fr-FR"/>
              </w:rPr>
              <w:drawing>
                <wp:anchor distT="0" distB="0" distL="114300" distR="114300" simplePos="0" relativeHeight="251658240" behindDoc="0" locked="0" layoutInCell="1" allowOverlap="1" wp14:anchorId="00B56F55" wp14:editId="6B569B4D">
                  <wp:simplePos x="0" y="0"/>
                  <wp:positionH relativeFrom="column">
                    <wp:posOffset>751658</wp:posOffset>
                  </wp:positionH>
                  <wp:positionV relativeFrom="paragraph">
                    <wp:posOffset>-3563769</wp:posOffset>
                  </wp:positionV>
                  <wp:extent cx="5640705" cy="3039110"/>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1" cstate="email">
                            <a:extLst>
                              <a:ext uri="{28A0092B-C50C-407E-A947-70E740481C1C}">
                                <a14:useLocalDpi xmlns:a14="http://schemas.microsoft.com/office/drawing/2010/main"/>
                              </a:ext>
                            </a:extLst>
                          </a:blip>
                          <a:srcRect l="17351" t="10032" r="7717" b="61437"/>
                          <a:stretch/>
                        </pic:blipFill>
                        <pic:spPr bwMode="auto">
                          <a:xfrm>
                            <a:off x="0" y="0"/>
                            <a:ext cx="5640705" cy="3039110"/>
                          </a:xfrm>
                          <a:prstGeom prst="rect">
                            <a:avLst/>
                          </a:prstGeom>
                          <a:ln>
                            <a:noFill/>
                          </a:ln>
                          <a:extLst>
                            <a:ext uri="{53640926-AAD7-44D8-BBD7-CCE9431645EC}">
                              <a14:shadowObscured xmlns:a14="http://schemas.microsoft.com/office/drawing/2010/main"/>
                            </a:ext>
                          </a:extLst>
                        </pic:spPr>
                      </pic:pic>
                    </a:graphicData>
                  </a:graphic>
                </wp:anchor>
              </w:drawing>
            </w:r>
            <w:r w:rsidRPr="003B7298">
              <w:rPr>
                <w:b/>
                <w:bCs/>
                <w:sz w:val="28"/>
                <w:szCs w:val="28"/>
              </w:rPr>
              <w:t>DATE :</w:t>
            </w:r>
          </w:p>
        </w:tc>
        <w:tc>
          <w:tcPr>
            <w:tcW w:w="3387" w:type="dxa"/>
          </w:tcPr>
          <w:p w14:paraId="668BB26F" w14:textId="2EA22F22" w:rsidR="003B7298" w:rsidRPr="00233D63" w:rsidRDefault="00767A60" w:rsidP="00767A60">
            <w:pPr>
              <w:pStyle w:val="Sansinterligne"/>
            </w:pPr>
            <w:r w:rsidRPr="00767A60">
              <w:rPr>
                <w:szCs w:val="20"/>
              </w:rPr>
              <w:t>{date}</w:t>
            </w:r>
          </w:p>
        </w:tc>
        <w:tc>
          <w:tcPr>
            <w:tcW w:w="3973" w:type="dxa"/>
          </w:tcPr>
          <w:p w14:paraId="18494BA1" w14:textId="56FB2DB9" w:rsidR="003B7298" w:rsidRPr="003B7298" w:rsidRDefault="00025154" w:rsidP="0005434F">
            <w:pPr>
              <w:pStyle w:val="Sansinterligne"/>
              <w:rPr>
                <w:szCs w:val="20"/>
              </w:rPr>
            </w:pPr>
            <w:r>
              <w:rPr>
                <w:noProof/>
                <w:szCs w:val="20"/>
                <w:lang w:val="fr-FR" w:eastAsia="fr-FR"/>
              </w:rPr>
              <w:drawing>
                <wp:anchor distT="0" distB="0" distL="114300" distR="114300" simplePos="0" relativeHeight="251659264" behindDoc="0" locked="0" layoutInCell="1" allowOverlap="1" wp14:anchorId="523895C5" wp14:editId="7AB4D2A9">
                  <wp:simplePos x="0" y="0"/>
                  <wp:positionH relativeFrom="column">
                    <wp:posOffset>504825</wp:posOffset>
                  </wp:positionH>
                  <wp:positionV relativeFrom="paragraph">
                    <wp:posOffset>-304165</wp:posOffset>
                  </wp:positionV>
                  <wp:extent cx="1247775" cy="1054458"/>
                  <wp:effectExtent l="152400" t="152400" r="352425" b="355600"/>
                  <wp:wrapNone/>
                  <wp:docPr id="1908632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7775" cy="10544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c>
      </w:tr>
      <w:tr w:rsidR="003B7298" w:rsidRPr="003B7298" w14:paraId="1361CF1C" w14:textId="77777777" w:rsidTr="0005434F">
        <w:trPr>
          <w:trHeight w:val="305"/>
        </w:trPr>
        <w:tc>
          <w:tcPr>
            <w:tcW w:w="3386" w:type="dxa"/>
          </w:tcPr>
          <w:p w14:paraId="154D572F" w14:textId="77777777" w:rsidR="003B7298" w:rsidRPr="003B7298" w:rsidRDefault="003B7298" w:rsidP="0005434F">
            <w:pPr>
              <w:pStyle w:val="Sansinterligne"/>
              <w:rPr>
                <w:b/>
                <w:bCs/>
                <w:sz w:val="28"/>
                <w:szCs w:val="28"/>
              </w:rPr>
            </w:pPr>
          </w:p>
        </w:tc>
        <w:tc>
          <w:tcPr>
            <w:tcW w:w="3387" w:type="dxa"/>
          </w:tcPr>
          <w:p w14:paraId="53166FCE" w14:textId="1C7B8247" w:rsidR="003B7298" w:rsidRPr="00233D63" w:rsidRDefault="003B7298" w:rsidP="0005434F">
            <w:pPr>
              <w:pStyle w:val="Sansinterligne"/>
              <w:rPr>
                <w:szCs w:val="20"/>
              </w:rPr>
            </w:pPr>
          </w:p>
        </w:tc>
        <w:tc>
          <w:tcPr>
            <w:tcW w:w="3973" w:type="dxa"/>
          </w:tcPr>
          <w:p w14:paraId="1ECC017D" w14:textId="21F4AB18" w:rsidR="003B7298" w:rsidRPr="003B7298" w:rsidRDefault="003B7298" w:rsidP="0005434F">
            <w:pPr>
              <w:pStyle w:val="Sansinterligne"/>
              <w:rPr>
                <w:szCs w:val="20"/>
              </w:rPr>
            </w:pPr>
          </w:p>
        </w:tc>
      </w:tr>
      <w:tr w:rsidR="003B7298" w:rsidRPr="003B7298" w14:paraId="1F1844E4" w14:textId="77777777" w:rsidTr="0005434F">
        <w:trPr>
          <w:trHeight w:val="305"/>
        </w:trPr>
        <w:tc>
          <w:tcPr>
            <w:tcW w:w="3386" w:type="dxa"/>
          </w:tcPr>
          <w:p w14:paraId="2A532F94" w14:textId="77777777" w:rsidR="003B7298" w:rsidRPr="003B7298" w:rsidRDefault="003B7298" w:rsidP="0005434F">
            <w:pPr>
              <w:pStyle w:val="Sansinterligne"/>
              <w:rPr>
                <w:b/>
                <w:bCs/>
                <w:sz w:val="28"/>
                <w:szCs w:val="28"/>
              </w:rPr>
            </w:pPr>
            <w:proofErr w:type="spellStart"/>
            <w:r w:rsidRPr="003B7298">
              <w:rPr>
                <w:b/>
                <w:bCs/>
                <w:sz w:val="28"/>
                <w:szCs w:val="28"/>
              </w:rPr>
              <w:t>Référence</w:t>
            </w:r>
            <w:proofErr w:type="spellEnd"/>
            <w:r w:rsidRPr="003B7298">
              <w:rPr>
                <w:b/>
                <w:bCs/>
                <w:sz w:val="28"/>
                <w:szCs w:val="28"/>
              </w:rPr>
              <w:t xml:space="preserve"> </w:t>
            </w:r>
            <w:proofErr w:type="spellStart"/>
            <w:r w:rsidRPr="003B7298">
              <w:rPr>
                <w:b/>
                <w:bCs/>
                <w:sz w:val="28"/>
                <w:szCs w:val="28"/>
              </w:rPr>
              <w:t>Devis</w:t>
            </w:r>
            <w:proofErr w:type="spellEnd"/>
            <w:r w:rsidRPr="003B7298">
              <w:rPr>
                <w:b/>
                <w:bCs/>
                <w:sz w:val="28"/>
                <w:szCs w:val="28"/>
              </w:rPr>
              <w:t xml:space="preserve"> :</w:t>
            </w:r>
          </w:p>
        </w:tc>
        <w:tc>
          <w:tcPr>
            <w:tcW w:w="3387" w:type="dxa"/>
          </w:tcPr>
          <w:p w14:paraId="54550267" w14:textId="32332C55" w:rsidR="003B7298" w:rsidRPr="00233D63" w:rsidRDefault="00767A60" w:rsidP="0005434F">
            <w:pPr>
              <w:pStyle w:val="Sansinterligne"/>
              <w:rPr>
                <w:szCs w:val="20"/>
              </w:rPr>
            </w:pPr>
            <w:r w:rsidRPr="00767A60">
              <w:rPr>
                <w:szCs w:val="20"/>
              </w:rPr>
              <w:t>{</w:t>
            </w:r>
            <w:proofErr w:type="spellStart"/>
            <w:r w:rsidRPr="00767A60">
              <w:rPr>
                <w:szCs w:val="20"/>
              </w:rPr>
              <w:t>référence</w:t>
            </w:r>
            <w:proofErr w:type="spellEnd"/>
            <w:r w:rsidRPr="00767A60">
              <w:rPr>
                <w:szCs w:val="20"/>
              </w:rPr>
              <w:t>}</w:t>
            </w:r>
          </w:p>
        </w:tc>
        <w:tc>
          <w:tcPr>
            <w:tcW w:w="3973" w:type="dxa"/>
          </w:tcPr>
          <w:p w14:paraId="5C4A07C0" w14:textId="0B3E7D90" w:rsidR="003B7298" w:rsidRPr="003B7298" w:rsidRDefault="00881472" w:rsidP="0005434F">
            <w:pPr>
              <w:pStyle w:val="Sansinterligne"/>
              <w:rPr>
                <w:szCs w:val="20"/>
              </w:rPr>
            </w:pPr>
            <w:r>
              <w:rPr>
                <w:szCs w:val="20"/>
              </w:rPr>
              <w:fldChar w:fldCharType="begin"/>
            </w:r>
            <w:r>
              <w:rPr>
                <w:szCs w:val="20"/>
              </w:rPr>
              <w:instrText xml:space="preserve"> DOCPROPERTY  BET_STR_Client_adresse  \* MERGEFORMAT </w:instrText>
            </w:r>
            <w:r>
              <w:rPr>
                <w:szCs w:val="20"/>
              </w:rPr>
              <w:fldChar w:fldCharType="end"/>
            </w:r>
            <w:r>
              <w:rPr>
                <w:szCs w:val="20"/>
              </w:rPr>
              <w:fldChar w:fldCharType="begin"/>
            </w:r>
            <w:r>
              <w:rPr>
                <w:szCs w:val="20"/>
              </w:rPr>
              <w:instrText xml:space="preserve"> DOCVARIABLE  Test  \* MERGEFORMAT </w:instrText>
            </w:r>
            <w:r>
              <w:rPr>
                <w:szCs w:val="20"/>
              </w:rPr>
              <w:fldChar w:fldCharType="end"/>
            </w:r>
          </w:p>
        </w:tc>
      </w:tr>
      <w:tr w:rsidR="003B7298" w:rsidRPr="003B7298" w14:paraId="19192AFE" w14:textId="77777777" w:rsidTr="0005434F">
        <w:trPr>
          <w:trHeight w:val="305"/>
        </w:trPr>
        <w:tc>
          <w:tcPr>
            <w:tcW w:w="3386" w:type="dxa"/>
          </w:tcPr>
          <w:p w14:paraId="0117A723" w14:textId="77777777" w:rsidR="003B7298" w:rsidRPr="003B7298" w:rsidRDefault="003B7298" w:rsidP="0005434F">
            <w:pPr>
              <w:pStyle w:val="Sansinterligne"/>
              <w:rPr>
                <w:i/>
                <w:iCs/>
                <w:sz w:val="28"/>
                <w:szCs w:val="28"/>
              </w:rPr>
            </w:pPr>
            <w:r w:rsidRPr="003B7298">
              <w:rPr>
                <w:i/>
                <w:iCs/>
                <w:sz w:val="28"/>
                <w:szCs w:val="28"/>
              </w:rPr>
              <w:t>Interne</w:t>
            </w:r>
          </w:p>
        </w:tc>
        <w:tc>
          <w:tcPr>
            <w:tcW w:w="3387" w:type="dxa"/>
          </w:tcPr>
          <w:p w14:paraId="0373A80F" w14:textId="2E0DFDDF" w:rsidR="003B7298" w:rsidRPr="00233D63" w:rsidRDefault="003B7298" w:rsidP="0005434F">
            <w:pPr>
              <w:pStyle w:val="Sansinterligne"/>
              <w:rPr>
                <w:i/>
                <w:iCs/>
                <w:szCs w:val="20"/>
              </w:rPr>
            </w:pPr>
          </w:p>
        </w:tc>
        <w:tc>
          <w:tcPr>
            <w:tcW w:w="3973" w:type="dxa"/>
          </w:tcPr>
          <w:p w14:paraId="0702FFBA" w14:textId="39B005D0" w:rsidR="003B7298" w:rsidRPr="003B7298" w:rsidRDefault="003B7298" w:rsidP="0005434F">
            <w:pPr>
              <w:pStyle w:val="Sansinterligne"/>
              <w:rPr>
                <w:i/>
                <w:iCs/>
                <w:szCs w:val="20"/>
              </w:rPr>
            </w:pPr>
          </w:p>
        </w:tc>
      </w:tr>
      <w:tr w:rsidR="003B7298" w:rsidRPr="003B7298" w14:paraId="10479B17" w14:textId="77777777" w:rsidTr="0005434F">
        <w:trPr>
          <w:trHeight w:val="287"/>
        </w:trPr>
        <w:tc>
          <w:tcPr>
            <w:tcW w:w="3386" w:type="dxa"/>
            <w:tcBorders>
              <w:bottom w:val="single" w:sz="36" w:space="0" w:color="C0D7F1" w:themeColor="text2" w:themeTint="33"/>
            </w:tcBorders>
          </w:tcPr>
          <w:p w14:paraId="7593111E" w14:textId="77777777" w:rsidR="003B7298" w:rsidRPr="003B7298" w:rsidRDefault="003B7298" w:rsidP="0005434F">
            <w:pPr>
              <w:pStyle w:val="Sansinterligne"/>
              <w:rPr>
                <w:i/>
                <w:iCs/>
                <w:sz w:val="28"/>
                <w:szCs w:val="28"/>
              </w:rPr>
            </w:pPr>
          </w:p>
        </w:tc>
        <w:tc>
          <w:tcPr>
            <w:tcW w:w="3387" w:type="dxa"/>
            <w:tcBorders>
              <w:bottom w:val="single" w:sz="36" w:space="0" w:color="82B0E4" w:themeColor="text2" w:themeTint="66"/>
            </w:tcBorders>
          </w:tcPr>
          <w:p w14:paraId="26049CCC" w14:textId="22F0C25A" w:rsidR="003B7298" w:rsidRPr="00233D63" w:rsidRDefault="003B7298" w:rsidP="0005434F">
            <w:pPr>
              <w:pStyle w:val="Sansinterligne"/>
              <w:rPr>
                <w:i/>
                <w:iCs/>
                <w:szCs w:val="20"/>
              </w:rPr>
            </w:pPr>
          </w:p>
        </w:tc>
        <w:tc>
          <w:tcPr>
            <w:tcW w:w="3973" w:type="dxa"/>
            <w:tcBorders>
              <w:bottom w:val="single" w:sz="36" w:space="0" w:color="4389D7" w:themeColor="text2" w:themeTint="99"/>
            </w:tcBorders>
          </w:tcPr>
          <w:p w14:paraId="1A00158E" w14:textId="0BBB2A50" w:rsidR="003B7298" w:rsidRPr="003B7298" w:rsidRDefault="003B7298" w:rsidP="0005434F">
            <w:pPr>
              <w:pStyle w:val="Sansinterligne"/>
              <w:rPr>
                <w:i/>
                <w:iCs/>
                <w:szCs w:val="20"/>
              </w:rPr>
            </w:pPr>
          </w:p>
        </w:tc>
      </w:tr>
      <w:tr w:rsidR="003B7298" w:rsidRPr="003B7298" w14:paraId="6E6A37F6" w14:textId="77777777" w:rsidTr="0005434F">
        <w:trPr>
          <w:trHeight w:val="305"/>
        </w:trPr>
        <w:tc>
          <w:tcPr>
            <w:tcW w:w="3386" w:type="dxa"/>
            <w:tcBorders>
              <w:top w:val="single" w:sz="36" w:space="0" w:color="C0D7F1" w:themeColor="text2" w:themeTint="33"/>
            </w:tcBorders>
          </w:tcPr>
          <w:p w14:paraId="2615852B" w14:textId="77777777" w:rsidR="003B7298" w:rsidRPr="003B7298" w:rsidRDefault="003B7298" w:rsidP="0005434F">
            <w:pPr>
              <w:pStyle w:val="Sansinterligne"/>
              <w:rPr>
                <w:b/>
                <w:bCs/>
                <w:sz w:val="28"/>
                <w:szCs w:val="28"/>
              </w:rPr>
            </w:pPr>
          </w:p>
        </w:tc>
        <w:tc>
          <w:tcPr>
            <w:tcW w:w="3387" w:type="dxa"/>
            <w:tcBorders>
              <w:top w:val="single" w:sz="36" w:space="0" w:color="82B0E4" w:themeColor="text2" w:themeTint="66"/>
            </w:tcBorders>
          </w:tcPr>
          <w:p w14:paraId="22A284DC" w14:textId="1E7CD39B" w:rsidR="003B7298" w:rsidRPr="00233D63" w:rsidRDefault="003B7298" w:rsidP="0005434F">
            <w:pPr>
              <w:pStyle w:val="Sansinterligne"/>
              <w:rPr>
                <w:szCs w:val="20"/>
              </w:rPr>
            </w:pPr>
          </w:p>
        </w:tc>
        <w:tc>
          <w:tcPr>
            <w:tcW w:w="3973" w:type="dxa"/>
            <w:tcBorders>
              <w:top w:val="single" w:sz="36" w:space="0" w:color="4389D7" w:themeColor="text2" w:themeTint="99"/>
            </w:tcBorders>
          </w:tcPr>
          <w:p w14:paraId="4FCFB547" w14:textId="2E165AB7" w:rsidR="003B7298" w:rsidRPr="003B7298" w:rsidRDefault="003B7298" w:rsidP="0005434F">
            <w:pPr>
              <w:pStyle w:val="Sansinterligne"/>
              <w:rPr>
                <w:szCs w:val="20"/>
              </w:rPr>
            </w:pPr>
          </w:p>
        </w:tc>
      </w:tr>
      <w:tr w:rsidR="003B7298" w:rsidRPr="000E2B2A" w14:paraId="113002AB" w14:textId="77777777" w:rsidTr="0005434F">
        <w:trPr>
          <w:trHeight w:val="305"/>
        </w:trPr>
        <w:tc>
          <w:tcPr>
            <w:tcW w:w="3386" w:type="dxa"/>
          </w:tcPr>
          <w:p w14:paraId="7BF1CA08" w14:textId="77777777" w:rsidR="003B7298" w:rsidRPr="003B7298" w:rsidRDefault="003B7298" w:rsidP="0005434F">
            <w:pPr>
              <w:pStyle w:val="Sansinterligne"/>
              <w:rPr>
                <w:b/>
                <w:bCs/>
                <w:sz w:val="28"/>
                <w:szCs w:val="28"/>
              </w:rPr>
            </w:pPr>
            <w:r w:rsidRPr="003B7298">
              <w:rPr>
                <w:b/>
                <w:bCs/>
                <w:sz w:val="28"/>
                <w:szCs w:val="28"/>
              </w:rPr>
              <w:t>Mission :</w:t>
            </w:r>
          </w:p>
        </w:tc>
        <w:tc>
          <w:tcPr>
            <w:tcW w:w="7360" w:type="dxa"/>
            <w:gridSpan w:val="2"/>
          </w:tcPr>
          <w:p w14:paraId="05E083E1" w14:textId="528E867A" w:rsidR="003B7298" w:rsidRPr="000E2B2A" w:rsidRDefault="00767A60" w:rsidP="0005434F">
            <w:pPr>
              <w:pStyle w:val="Sansinterligne"/>
              <w:rPr>
                <w:szCs w:val="20"/>
                <w:lang w:val="fr-FR"/>
              </w:rPr>
            </w:pPr>
            <w:r w:rsidRPr="00767A60">
              <w:rPr>
                <w:szCs w:val="20"/>
                <w:lang w:val="fr-FR"/>
              </w:rPr>
              <w:t>{mission}</w:t>
            </w:r>
          </w:p>
        </w:tc>
      </w:tr>
      <w:tr w:rsidR="003B7298" w:rsidRPr="000E2B2A" w14:paraId="2B922AB0" w14:textId="77777777" w:rsidTr="0005434F">
        <w:trPr>
          <w:trHeight w:val="287"/>
        </w:trPr>
        <w:tc>
          <w:tcPr>
            <w:tcW w:w="3386" w:type="dxa"/>
          </w:tcPr>
          <w:p w14:paraId="79E308E0" w14:textId="77777777" w:rsidR="003B7298" w:rsidRPr="000E2B2A" w:rsidRDefault="003B7298" w:rsidP="0005434F">
            <w:pPr>
              <w:pStyle w:val="Sansinterligne"/>
              <w:rPr>
                <w:b/>
                <w:bCs/>
                <w:sz w:val="28"/>
                <w:szCs w:val="28"/>
                <w:lang w:val="fr-FR"/>
              </w:rPr>
            </w:pPr>
          </w:p>
        </w:tc>
        <w:tc>
          <w:tcPr>
            <w:tcW w:w="3387" w:type="dxa"/>
          </w:tcPr>
          <w:p w14:paraId="15D86068" w14:textId="77777777" w:rsidR="003B7298" w:rsidRPr="000E2B2A" w:rsidRDefault="003B7298" w:rsidP="0005434F">
            <w:pPr>
              <w:pStyle w:val="Sansinterligne"/>
              <w:rPr>
                <w:szCs w:val="20"/>
                <w:lang w:val="fr-FR"/>
              </w:rPr>
            </w:pPr>
          </w:p>
        </w:tc>
        <w:tc>
          <w:tcPr>
            <w:tcW w:w="3973" w:type="dxa"/>
          </w:tcPr>
          <w:p w14:paraId="28F71FF8" w14:textId="77777777" w:rsidR="003B7298" w:rsidRPr="000E2B2A" w:rsidRDefault="003B7298" w:rsidP="0005434F">
            <w:pPr>
              <w:pStyle w:val="Sansinterligne"/>
              <w:rPr>
                <w:szCs w:val="20"/>
                <w:lang w:val="fr-FR"/>
              </w:rPr>
            </w:pPr>
          </w:p>
        </w:tc>
      </w:tr>
      <w:tr w:rsidR="003B7298" w:rsidRPr="00B925F8" w14:paraId="470E39D3" w14:textId="77777777" w:rsidTr="0005434F">
        <w:trPr>
          <w:trHeight w:val="305"/>
        </w:trPr>
        <w:tc>
          <w:tcPr>
            <w:tcW w:w="3386" w:type="dxa"/>
          </w:tcPr>
          <w:p w14:paraId="217C6141"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
        </w:tc>
        <w:tc>
          <w:tcPr>
            <w:tcW w:w="7360" w:type="dxa"/>
            <w:gridSpan w:val="2"/>
          </w:tcPr>
          <w:p w14:paraId="3BABC0BF" w14:textId="39F78D81" w:rsidR="003B7298" w:rsidRPr="00B925F8" w:rsidRDefault="00767A60" w:rsidP="0005434F">
            <w:pPr>
              <w:pStyle w:val="Sansinterligne"/>
              <w:rPr>
                <w:szCs w:val="20"/>
                <w:lang w:val="fr-FR"/>
              </w:rPr>
            </w:pPr>
            <w:r w:rsidRPr="00767A60">
              <w:rPr>
                <w:szCs w:val="20"/>
                <w:lang w:val="fr-FR"/>
              </w:rPr>
              <w:t>{adresse}</w:t>
            </w:r>
          </w:p>
        </w:tc>
      </w:tr>
      <w:tr w:rsidR="003B7298" w:rsidRPr="00B925F8" w14:paraId="453E1800" w14:textId="77777777" w:rsidTr="0005434F">
        <w:trPr>
          <w:trHeight w:val="305"/>
        </w:trPr>
        <w:tc>
          <w:tcPr>
            <w:tcW w:w="3386" w:type="dxa"/>
          </w:tcPr>
          <w:p w14:paraId="07CD36B6" w14:textId="77777777" w:rsidR="003B7298" w:rsidRPr="00B925F8" w:rsidRDefault="003B7298" w:rsidP="0005434F">
            <w:pPr>
              <w:pStyle w:val="Sansinterligne"/>
              <w:rPr>
                <w:b/>
                <w:bCs/>
                <w:sz w:val="28"/>
                <w:szCs w:val="28"/>
                <w:lang w:val="fr-FR"/>
              </w:rPr>
            </w:pPr>
          </w:p>
        </w:tc>
        <w:tc>
          <w:tcPr>
            <w:tcW w:w="3387" w:type="dxa"/>
          </w:tcPr>
          <w:p w14:paraId="66B89C89" w14:textId="77777777" w:rsidR="003B7298" w:rsidRPr="00B925F8" w:rsidRDefault="003B7298" w:rsidP="0005434F">
            <w:pPr>
              <w:pStyle w:val="Sansinterligne"/>
              <w:rPr>
                <w:szCs w:val="20"/>
                <w:lang w:val="fr-FR"/>
              </w:rPr>
            </w:pPr>
          </w:p>
        </w:tc>
        <w:tc>
          <w:tcPr>
            <w:tcW w:w="3973" w:type="dxa"/>
          </w:tcPr>
          <w:p w14:paraId="535A2B5B" w14:textId="77777777" w:rsidR="003B7298" w:rsidRPr="00B925F8" w:rsidRDefault="003B7298" w:rsidP="0005434F">
            <w:pPr>
              <w:pStyle w:val="Sansinterligne"/>
              <w:rPr>
                <w:szCs w:val="20"/>
                <w:lang w:val="fr-FR"/>
              </w:rPr>
            </w:pPr>
          </w:p>
        </w:tc>
      </w:tr>
      <w:tr w:rsidR="003B7298" w:rsidRPr="002B4C0A" w14:paraId="51412C9F" w14:textId="77777777" w:rsidTr="0005434F">
        <w:trPr>
          <w:trHeight w:val="305"/>
        </w:trPr>
        <w:tc>
          <w:tcPr>
            <w:tcW w:w="3386" w:type="dxa"/>
          </w:tcPr>
          <w:p w14:paraId="7A2B9EF3" w14:textId="77777777" w:rsidR="003B7298" w:rsidRPr="003B7298" w:rsidRDefault="003B7298" w:rsidP="0005434F">
            <w:pPr>
              <w:pStyle w:val="Sansinterligne"/>
              <w:rPr>
                <w:b/>
                <w:bCs/>
                <w:sz w:val="28"/>
                <w:szCs w:val="28"/>
              </w:rPr>
            </w:pPr>
            <w:r w:rsidRPr="003B7298">
              <w:rPr>
                <w:b/>
                <w:bCs/>
                <w:sz w:val="28"/>
                <w:szCs w:val="28"/>
              </w:rPr>
              <w:t>Client :</w:t>
            </w:r>
          </w:p>
        </w:tc>
        <w:tc>
          <w:tcPr>
            <w:tcW w:w="7360" w:type="dxa"/>
            <w:gridSpan w:val="2"/>
          </w:tcPr>
          <w:p w14:paraId="3654C356" w14:textId="77777777" w:rsidR="003B7298" w:rsidRDefault="00767A60" w:rsidP="0005434F">
            <w:pPr>
              <w:pStyle w:val="Sansinterligne"/>
              <w:rPr>
                <w:szCs w:val="20"/>
                <w:lang w:val="it-IT"/>
              </w:rPr>
            </w:pPr>
            <w:r w:rsidRPr="00767A60">
              <w:rPr>
                <w:szCs w:val="20"/>
                <w:lang w:val="it-IT"/>
              </w:rPr>
              <w:t>{nom_c}</w:t>
            </w:r>
          </w:p>
          <w:p w14:paraId="767DC024" w14:textId="0ED05090" w:rsidR="00767A60" w:rsidRPr="00F52C99" w:rsidRDefault="00767A60" w:rsidP="0005434F">
            <w:pPr>
              <w:pStyle w:val="Sansinterligne"/>
              <w:rPr>
                <w:szCs w:val="20"/>
                <w:lang w:val="it-IT"/>
              </w:rPr>
            </w:pPr>
          </w:p>
        </w:tc>
      </w:tr>
      <w:tr w:rsidR="003B7298" w:rsidRPr="009F4CA8" w14:paraId="1D6853C5" w14:textId="77777777" w:rsidTr="0005434F">
        <w:trPr>
          <w:trHeight w:val="305"/>
        </w:trPr>
        <w:tc>
          <w:tcPr>
            <w:tcW w:w="3386" w:type="dxa"/>
          </w:tcPr>
          <w:p w14:paraId="4C59C03B" w14:textId="77777777" w:rsidR="003B7298" w:rsidRPr="003B7298" w:rsidRDefault="003B7298" w:rsidP="0005434F">
            <w:pPr>
              <w:pStyle w:val="Sansinterligne"/>
              <w:rPr>
                <w:b/>
                <w:bCs/>
                <w:sz w:val="28"/>
                <w:szCs w:val="28"/>
              </w:rPr>
            </w:pPr>
            <w:r w:rsidRPr="003B7298">
              <w:rPr>
                <w:b/>
                <w:bCs/>
                <w:sz w:val="28"/>
                <w:szCs w:val="28"/>
              </w:rPr>
              <w:t>Contact :</w:t>
            </w:r>
          </w:p>
        </w:tc>
        <w:tc>
          <w:tcPr>
            <w:tcW w:w="7360" w:type="dxa"/>
            <w:gridSpan w:val="2"/>
          </w:tcPr>
          <w:p w14:paraId="6CD69B0C" w14:textId="77777777" w:rsidR="003B7298" w:rsidRDefault="00767A60" w:rsidP="0005434F">
            <w:pPr>
              <w:pStyle w:val="Sansinterligne"/>
              <w:rPr>
                <w:szCs w:val="20"/>
                <w:lang w:val="nl-NL"/>
              </w:rPr>
            </w:pPr>
            <w:r w:rsidRPr="00767A60">
              <w:rPr>
                <w:szCs w:val="20"/>
                <w:lang w:val="nl-NL"/>
              </w:rPr>
              <w:t xml:space="preserve">TEL : {tel} / </w:t>
            </w:r>
            <w:proofErr w:type="gramStart"/>
            <w:r w:rsidRPr="00767A60">
              <w:rPr>
                <w:szCs w:val="20"/>
                <w:lang w:val="nl-NL"/>
              </w:rPr>
              <w:t>MAIL :</w:t>
            </w:r>
            <w:proofErr w:type="gramEnd"/>
            <w:r w:rsidRPr="00767A60">
              <w:rPr>
                <w:szCs w:val="20"/>
                <w:lang w:val="nl-NL"/>
              </w:rPr>
              <w:t xml:space="preserve"> {mail}</w:t>
            </w:r>
          </w:p>
          <w:p w14:paraId="2A306390" w14:textId="03FC40A9" w:rsidR="00767A60" w:rsidRPr="009F4CA8" w:rsidRDefault="00767A60" w:rsidP="0005434F">
            <w:pPr>
              <w:pStyle w:val="Sansinterligne"/>
              <w:rPr>
                <w:szCs w:val="20"/>
                <w:lang w:val="nl-NL"/>
              </w:rPr>
            </w:pPr>
          </w:p>
        </w:tc>
      </w:tr>
      <w:tr w:rsidR="003B7298" w:rsidRPr="00E669D7" w14:paraId="2E39FE52" w14:textId="77777777" w:rsidTr="0005434F">
        <w:trPr>
          <w:trHeight w:val="287"/>
        </w:trPr>
        <w:tc>
          <w:tcPr>
            <w:tcW w:w="3386" w:type="dxa"/>
          </w:tcPr>
          <w:p w14:paraId="466278D8"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roofErr w:type="spellStart"/>
            <w:r w:rsidRPr="003B7298">
              <w:rPr>
                <w:b/>
                <w:bCs/>
                <w:sz w:val="28"/>
                <w:szCs w:val="28"/>
              </w:rPr>
              <w:t>facturation</w:t>
            </w:r>
            <w:proofErr w:type="spellEnd"/>
            <w:r w:rsidRPr="003B7298">
              <w:rPr>
                <w:b/>
                <w:bCs/>
                <w:sz w:val="28"/>
                <w:szCs w:val="28"/>
              </w:rPr>
              <w:t>)</w:t>
            </w:r>
          </w:p>
        </w:tc>
        <w:tc>
          <w:tcPr>
            <w:tcW w:w="7360" w:type="dxa"/>
            <w:gridSpan w:val="2"/>
          </w:tcPr>
          <w:p w14:paraId="4AC2CCDC" w14:textId="551C361C" w:rsidR="003B7298" w:rsidRPr="00E669D7" w:rsidRDefault="00767A60" w:rsidP="0005434F">
            <w:pPr>
              <w:pStyle w:val="Sansinterligne"/>
              <w:rPr>
                <w:b/>
                <w:bCs/>
                <w:i/>
                <w:iCs/>
                <w:szCs w:val="20"/>
                <w:lang w:val="fr-FR"/>
              </w:rPr>
            </w:pPr>
            <w:r w:rsidRPr="00767A60">
              <w:rPr>
                <w:b/>
                <w:bCs/>
                <w:i/>
                <w:iCs/>
                <w:szCs w:val="20"/>
                <w:lang w:val="fr-FR"/>
              </w:rPr>
              <w:t>{</w:t>
            </w:r>
            <w:proofErr w:type="spellStart"/>
            <w:r w:rsidRPr="00767A60">
              <w:rPr>
                <w:b/>
                <w:bCs/>
                <w:i/>
                <w:iCs/>
                <w:szCs w:val="20"/>
                <w:lang w:val="fr-FR"/>
              </w:rPr>
              <w:t>adressef</w:t>
            </w:r>
            <w:proofErr w:type="spellEnd"/>
            <w:r w:rsidRPr="00767A60">
              <w:rPr>
                <w:b/>
                <w:bCs/>
                <w:i/>
                <w:iCs/>
                <w:szCs w:val="20"/>
                <w:lang w:val="fr-FR"/>
              </w:rPr>
              <w:t>}</w:t>
            </w:r>
          </w:p>
        </w:tc>
      </w:tr>
      <w:tr w:rsidR="003B7298" w:rsidRPr="00F52C99" w14:paraId="4702E373" w14:textId="77777777" w:rsidTr="0005434F">
        <w:trPr>
          <w:trHeight w:val="305"/>
        </w:trPr>
        <w:tc>
          <w:tcPr>
            <w:tcW w:w="3386" w:type="dxa"/>
            <w:tcBorders>
              <w:bottom w:val="single" w:sz="36" w:space="0" w:color="C0D7F1" w:themeColor="text2" w:themeTint="33"/>
            </w:tcBorders>
          </w:tcPr>
          <w:p w14:paraId="01DE66EF" w14:textId="77777777" w:rsidR="003B7298" w:rsidRPr="00E669D7" w:rsidRDefault="003B7298" w:rsidP="0005434F">
            <w:pPr>
              <w:pStyle w:val="Sansinterligne"/>
              <w:rPr>
                <w:sz w:val="28"/>
                <w:szCs w:val="28"/>
                <w:lang w:val="fr-FR"/>
              </w:rPr>
            </w:pPr>
          </w:p>
        </w:tc>
        <w:tc>
          <w:tcPr>
            <w:tcW w:w="3387" w:type="dxa"/>
            <w:tcBorders>
              <w:bottom w:val="single" w:sz="36" w:space="0" w:color="82B0E4" w:themeColor="text2" w:themeTint="66"/>
            </w:tcBorders>
          </w:tcPr>
          <w:p w14:paraId="4C1F9BD1" w14:textId="1B7BA30D" w:rsidR="003B7298" w:rsidRPr="00F52C99" w:rsidRDefault="003B7298" w:rsidP="0005434F">
            <w:pPr>
              <w:pStyle w:val="Sansinterligne"/>
              <w:rPr>
                <w:b/>
                <w:bCs/>
                <w:i/>
                <w:iCs/>
                <w:szCs w:val="20"/>
                <w:lang w:val="it-IT"/>
              </w:rPr>
            </w:pPr>
          </w:p>
        </w:tc>
        <w:tc>
          <w:tcPr>
            <w:tcW w:w="3973" w:type="dxa"/>
            <w:tcBorders>
              <w:bottom w:val="single" w:sz="36" w:space="0" w:color="4389D7" w:themeColor="text2" w:themeTint="99"/>
            </w:tcBorders>
          </w:tcPr>
          <w:p w14:paraId="73A97538" w14:textId="77777777" w:rsidR="003B7298" w:rsidRPr="00F52C99" w:rsidRDefault="003B7298" w:rsidP="0005434F">
            <w:pPr>
              <w:pStyle w:val="Sansinterligne"/>
              <w:rPr>
                <w:szCs w:val="20"/>
                <w:lang w:val="it-IT"/>
              </w:rPr>
            </w:pPr>
          </w:p>
        </w:tc>
      </w:tr>
      <w:tr w:rsidR="003B7298" w:rsidRPr="00F52C99" w14:paraId="2541CBDE" w14:textId="77777777" w:rsidTr="0005434F">
        <w:trPr>
          <w:trHeight w:val="305"/>
        </w:trPr>
        <w:tc>
          <w:tcPr>
            <w:tcW w:w="3386" w:type="dxa"/>
          </w:tcPr>
          <w:p w14:paraId="54DC813A" w14:textId="77777777" w:rsidR="003B7298" w:rsidRPr="00F52C99" w:rsidRDefault="003B7298" w:rsidP="0005434F">
            <w:pPr>
              <w:pStyle w:val="Sansinterligne"/>
              <w:rPr>
                <w:sz w:val="28"/>
                <w:szCs w:val="28"/>
                <w:lang w:val="it-IT"/>
              </w:rPr>
            </w:pPr>
          </w:p>
        </w:tc>
        <w:tc>
          <w:tcPr>
            <w:tcW w:w="3387" w:type="dxa"/>
            <w:tcBorders>
              <w:top w:val="single" w:sz="36" w:space="0" w:color="82B0E4" w:themeColor="text2" w:themeTint="66"/>
            </w:tcBorders>
          </w:tcPr>
          <w:p w14:paraId="2A566EBB" w14:textId="77777777" w:rsidR="003B7298" w:rsidRPr="00F52C99" w:rsidRDefault="003B7298" w:rsidP="0005434F">
            <w:pPr>
              <w:pStyle w:val="Sansinterligne"/>
              <w:rPr>
                <w:szCs w:val="20"/>
                <w:lang w:val="it-IT"/>
              </w:rPr>
            </w:pPr>
          </w:p>
        </w:tc>
        <w:tc>
          <w:tcPr>
            <w:tcW w:w="3973" w:type="dxa"/>
            <w:tcBorders>
              <w:top w:val="single" w:sz="36" w:space="0" w:color="4389D7" w:themeColor="text2" w:themeTint="99"/>
            </w:tcBorders>
          </w:tcPr>
          <w:p w14:paraId="50E2BB8C" w14:textId="77777777" w:rsidR="003B7298" w:rsidRPr="00F52C99" w:rsidRDefault="003B7298" w:rsidP="0005434F">
            <w:pPr>
              <w:pStyle w:val="Sansinterligne"/>
              <w:rPr>
                <w:szCs w:val="20"/>
                <w:lang w:val="it-IT"/>
              </w:rPr>
            </w:pPr>
          </w:p>
        </w:tc>
      </w:tr>
      <w:tr w:rsidR="003B7298" w:rsidRPr="003B7298" w14:paraId="197A7180" w14:textId="77777777" w:rsidTr="0005434F">
        <w:trPr>
          <w:trHeight w:val="287"/>
        </w:trPr>
        <w:tc>
          <w:tcPr>
            <w:tcW w:w="10746" w:type="dxa"/>
            <w:gridSpan w:val="3"/>
          </w:tcPr>
          <w:p w14:paraId="6836CD9A" w14:textId="31B92AE4" w:rsidR="003B7298" w:rsidRPr="00233D63" w:rsidRDefault="003B7298" w:rsidP="00233D63">
            <w:pPr>
              <w:pStyle w:val="Sansinterligne"/>
              <w:rPr>
                <w:b/>
                <w:bCs/>
                <w:sz w:val="28"/>
                <w:szCs w:val="28"/>
              </w:rPr>
            </w:pPr>
            <w:proofErr w:type="spellStart"/>
            <w:r w:rsidRPr="00233D63">
              <w:rPr>
                <w:b/>
                <w:bCs/>
                <w:sz w:val="28"/>
                <w:szCs w:val="28"/>
              </w:rPr>
              <w:t>Votre</w:t>
            </w:r>
            <w:proofErr w:type="spellEnd"/>
            <w:r w:rsidRPr="00233D63">
              <w:rPr>
                <w:b/>
                <w:bCs/>
                <w:sz w:val="28"/>
                <w:szCs w:val="28"/>
              </w:rPr>
              <w:t xml:space="preserve"> </w:t>
            </w:r>
            <w:proofErr w:type="spellStart"/>
            <w:r w:rsidRPr="00233D63">
              <w:rPr>
                <w:b/>
                <w:bCs/>
                <w:sz w:val="28"/>
                <w:szCs w:val="28"/>
              </w:rPr>
              <w:t>interlocuteur</w:t>
            </w:r>
            <w:proofErr w:type="spellEnd"/>
            <w:r w:rsidRPr="00233D63">
              <w:rPr>
                <w:b/>
                <w:bCs/>
                <w:sz w:val="28"/>
                <w:szCs w:val="28"/>
              </w:rPr>
              <w:t xml:space="preserve"> </w:t>
            </w:r>
            <w:proofErr w:type="spellStart"/>
            <w:r w:rsidRPr="00233D63">
              <w:rPr>
                <w:b/>
                <w:bCs/>
                <w:sz w:val="28"/>
                <w:szCs w:val="28"/>
              </w:rPr>
              <w:t>privilégié</w:t>
            </w:r>
            <w:proofErr w:type="spellEnd"/>
            <w:r w:rsidR="00A03C73" w:rsidRPr="00233D63">
              <w:rPr>
                <w:b/>
                <w:bCs/>
                <w:sz w:val="28"/>
                <w:szCs w:val="28"/>
              </w:rPr>
              <w:t xml:space="preserve"> </w:t>
            </w:r>
            <w:r w:rsidRPr="00233D63">
              <w:rPr>
                <w:b/>
                <w:bCs/>
                <w:sz w:val="28"/>
                <w:szCs w:val="28"/>
              </w:rPr>
              <w:t>:</w:t>
            </w:r>
          </w:p>
        </w:tc>
      </w:tr>
      <w:tr w:rsidR="003B7298" w:rsidRPr="003B7298" w14:paraId="59F63BFA" w14:textId="77777777" w:rsidTr="0005434F">
        <w:trPr>
          <w:trHeight w:val="287"/>
        </w:trPr>
        <w:tc>
          <w:tcPr>
            <w:tcW w:w="10746" w:type="dxa"/>
            <w:gridSpan w:val="3"/>
          </w:tcPr>
          <w:p w14:paraId="14C4B8E7" w14:textId="77777777" w:rsidR="003B7298" w:rsidRPr="003B7298" w:rsidRDefault="003B7298" w:rsidP="0005434F">
            <w:pPr>
              <w:pStyle w:val="Sansinterligne"/>
              <w:rPr>
                <w:b/>
                <w:bCs/>
                <w:sz w:val="28"/>
                <w:szCs w:val="28"/>
              </w:rPr>
            </w:pPr>
          </w:p>
        </w:tc>
      </w:tr>
      <w:tr w:rsidR="00952E3C" w:rsidRPr="003B7298" w14:paraId="761565A2" w14:textId="77777777" w:rsidTr="0005434F">
        <w:trPr>
          <w:trHeight w:val="305"/>
        </w:trPr>
        <w:tc>
          <w:tcPr>
            <w:tcW w:w="3386" w:type="dxa"/>
          </w:tcPr>
          <w:p w14:paraId="09610C34" w14:textId="77777777" w:rsidR="00952E3C" w:rsidRPr="00233D63" w:rsidRDefault="00952E3C" w:rsidP="00952E3C">
            <w:pPr>
              <w:pStyle w:val="Sansinterligne"/>
              <w:rPr>
                <w:b/>
                <w:bCs/>
                <w:sz w:val="28"/>
                <w:szCs w:val="28"/>
              </w:rPr>
            </w:pPr>
            <w:r w:rsidRPr="00233D63">
              <w:rPr>
                <w:b/>
                <w:bCs/>
                <w:sz w:val="28"/>
                <w:szCs w:val="28"/>
              </w:rPr>
              <w:t>Nom :</w:t>
            </w:r>
          </w:p>
        </w:tc>
        <w:tc>
          <w:tcPr>
            <w:tcW w:w="3387" w:type="dxa"/>
          </w:tcPr>
          <w:p w14:paraId="6B1DCC0E" w14:textId="740B90C6" w:rsidR="00952E3C" w:rsidRPr="003B7298" w:rsidRDefault="00767A60" w:rsidP="00952E3C">
            <w:pPr>
              <w:pStyle w:val="Sansinterligne"/>
              <w:rPr>
                <w:szCs w:val="20"/>
              </w:rPr>
            </w:pPr>
            <w:r w:rsidRPr="00767A60">
              <w:rPr>
                <w:rFonts w:ascii="Poppins" w:hAnsi="Poppins" w:cs="Poppins"/>
                <w:b/>
                <w:bCs/>
                <w:color w:val="262626" w:themeColor="text1" w:themeTint="D9"/>
                <w:szCs w:val="20"/>
              </w:rPr>
              <w:t>{</w:t>
            </w:r>
            <w:proofErr w:type="spellStart"/>
            <w:r w:rsidRPr="00767A60">
              <w:rPr>
                <w:rFonts w:ascii="Poppins" w:hAnsi="Poppins" w:cs="Poppins"/>
                <w:b/>
                <w:bCs/>
                <w:color w:val="262626" w:themeColor="text1" w:themeTint="D9"/>
                <w:szCs w:val="20"/>
              </w:rPr>
              <w:t>nom_inter</w:t>
            </w:r>
            <w:proofErr w:type="spellEnd"/>
            <w:r w:rsidRPr="00767A60">
              <w:rPr>
                <w:rFonts w:ascii="Poppins" w:hAnsi="Poppins" w:cs="Poppins"/>
                <w:b/>
                <w:bCs/>
                <w:color w:val="262626" w:themeColor="text1" w:themeTint="D9"/>
                <w:szCs w:val="20"/>
              </w:rPr>
              <w:t>} {</w:t>
            </w:r>
            <w:proofErr w:type="spellStart"/>
            <w:r w:rsidRPr="00767A60">
              <w:rPr>
                <w:rFonts w:ascii="Poppins" w:hAnsi="Poppins" w:cs="Poppins"/>
                <w:b/>
                <w:bCs/>
                <w:color w:val="262626" w:themeColor="text1" w:themeTint="D9"/>
                <w:szCs w:val="20"/>
              </w:rPr>
              <w:t>prenom_inter</w:t>
            </w:r>
            <w:proofErr w:type="spellEnd"/>
            <w:r w:rsidRPr="00767A60">
              <w:rPr>
                <w:rFonts w:ascii="Poppins" w:hAnsi="Poppins" w:cs="Poppins"/>
                <w:b/>
                <w:bCs/>
                <w:color w:val="262626" w:themeColor="text1" w:themeTint="D9"/>
                <w:szCs w:val="20"/>
              </w:rPr>
              <w:t>}</w:t>
            </w:r>
          </w:p>
        </w:tc>
        <w:tc>
          <w:tcPr>
            <w:tcW w:w="3973" w:type="dxa"/>
          </w:tcPr>
          <w:p w14:paraId="712A1285" w14:textId="77777777" w:rsidR="00952E3C" w:rsidRPr="003B7298" w:rsidRDefault="00952E3C" w:rsidP="00952E3C">
            <w:pPr>
              <w:pStyle w:val="Sansinterligne"/>
              <w:rPr>
                <w:szCs w:val="20"/>
              </w:rPr>
            </w:pPr>
          </w:p>
        </w:tc>
      </w:tr>
      <w:tr w:rsidR="00952E3C" w:rsidRPr="003B7298" w14:paraId="61B7EF62" w14:textId="77777777" w:rsidTr="0005434F">
        <w:trPr>
          <w:trHeight w:val="305"/>
        </w:trPr>
        <w:tc>
          <w:tcPr>
            <w:tcW w:w="3386" w:type="dxa"/>
          </w:tcPr>
          <w:p w14:paraId="2DE8F8A8" w14:textId="77777777" w:rsidR="00952E3C" w:rsidRPr="00233D63" w:rsidRDefault="00952E3C" w:rsidP="00952E3C">
            <w:pPr>
              <w:pStyle w:val="Sansinterligne"/>
              <w:rPr>
                <w:b/>
                <w:bCs/>
                <w:sz w:val="28"/>
                <w:szCs w:val="28"/>
              </w:rPr>
            </w:pPr>
            <w:r w:rsidRPr="00233D63">
              <w:rPr>
                <w:b/>
                <w:bCs/>
                <w:sz w:val="28"/>
                <w:szCs w:val="28"/>
              </w:rPr>
              <w:t>Tel :</w:t>
            </w:r>
          </w:p>
        </w:tc>
        <w:tc>
          <w:tcPr>
            <w:tcW w:w="3387" w:type="dxa"/>
          </w:tcPr>
          <w:p w14:paraId="5D9801CC" w14:textId="33B8E794"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tel_inter</w:t>
            </w:r>
            <w:proofErr w:type="spellEnd"/>
            <w:r w:rsidRPr="00767A60">
              <w:rPr>
                <w:rFonts w:ascii="Poppins Light" w:hAnsi="Poppins Light" w:cs="Poppins Light"/>
                <w:color w:val="262626" w:themeColor="text1" w:themeTint="D9"/>
                <w:szCs w:val="20"/>
              </w:rPr>
              <w:t>}</w:t>
            </w:r>
          </w:p>
        </w:tc>
        <w:tc>
          <w:tcPr>
            <w:tcW w:w="3973" w:type="dxa"/>
          </w:tcPr>
          <w:p w14:paraId="2B89D4DD" w14:textId="77777777" w:rsidR="00952E3C" w:rsidRPr="003B7298" w:rsidRDefault="00952E3C" w:rsidP="00952E3C">
            <w:pPr>
              <w:pStyle w:val="Sansinterligne"/>
              <w:rPr>
                <w:szCs w:val="20"/>
              </w:rPr>
            </w:pPr>
          </w:p>
        </w:tc>
      </w:tr>
      <w:tr w:rsidR="00952E3C" w:rsidRPr="002B4C0A" w14:paraId="1B2B0019" w14:textId="77777777" w:rsidTr="0005434F">
        <w:trPr>
          <w:trHeight w:val="305"/>
        </w:trPr>
        <w:tc>
          <w:tcPr>
            <w:tcW w:w="3386" w:type="dxa"/>
          </w:tcPr>
          <w:p w14:paraId="68677F48" w14:textId="77777777" w:rsidR="00952E3C" w:rsidRPr="00233D63" w:rsidRDefault="00952E3C" w:rsidP="00952E3C">
            <w:pPr>
              <w:pStyle w:val="Sansinterligne"/>
              <w:rPr>
                <w:b/>
                <w:bCs/>
                <w:sz w:val="28"/>
                <w:szCs w:val="28"/>
              </w:rPr>
            </w:pPr>
            <w:r w:rsidRPr="00233D63">
              <w:rPr>
                <w:b/>
                <w:bCs/>
                <w:sz w:val="28"/>
                <w:szCs w:val="28"/>
              </w:rPr>
              <w:t xml:space="preserve">Mail : </w:t>
            </w:r>
          </w:p>
        </w:tc>
        <w:tc>
          <w:tcPr>
            <w:tcW w:w="3387" w:type="dxa"/>
          </w:tcPr>
          <w:p w14:paraId="658AD096" w14:textId="3422C90A"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mail_inter</w:t>
            </w:r>
            <w:proofErr w:type="spellEnd"/>
            <w:r w:rsidRPr="00767A60">
              <w:rPr>
                <w:rFonts w:ascii="Poppins Light" w:hAnsi="Poppins Light" w:cs="Poppins Light"/>
                <w:color w:val="262626" w:themeColor="text1" w:themeTint="D9"/>
                <w:szCs w:val="20"/>
              </w:rPr>
              <w:t>}</w:t>
            </w:r>
          </w:p>
        </w:tc>
        <w:tc>
          <w:tcPr>
            <w:tcW w:w="3973" w:type="dxa"/>
          </w:tcPr>
          <w:p w14:paraId="1970E5C2" w14:textId="77777777" w:rsidR="00952E3C" w:rsidRPr="003B7298" w:rsidRDefault="00952E3C" w:rsidP="00952E3C">
            <w:pPr>
              <w:pStyle w:val="Sansinterligne"/>
              <w:rPr>
                <w:szCs w:val="20"/>
              </w:rPr>
            </w:pPr>
          </w:p>
        </w:tc>
      </w:tr>
    </w:tbl>
    <w:tbl>
      <w:tblPr>
        <w:tblStyle w:val="Grilledutableau"/>
        <w:tblpPr w:leftFromText="141" w:rightFromText="141" w:vertAnchor="page" w:horzAnchor="margin" w:tblpY="2206"/>
        <w:tblW w:w="9537" w:type="dxa"/>
        <w:tblLook w:val="04A0" w:firstRow="1" w:lastRow="0" w:firstColumn="1" w:lastColumn="0" w:noHBand="0" w:noVBand="1"/>
      </w:tblPr>
      <w:tblGrid>
        <w:gridCol w:w="820"/>
        <w:gridCol w:w="1278"/>
        <w:gridCol w:w="5977"/>
        <w:gridCol w:w="621"/>
        <w:gridCol w:w="841"/>
      </w:tblGrid>
      <w:tr w:rsidR="002A667D" w14:paraId="5C102E4A" w14:textId="77777777" w:rsidTr="002A667D">
        <w:tc>
          <w:tcPr>
            <w:tcW w:w="820" w:type="dxa"/>
          </w:tcPr>
          <w:p w14:paraId="37881DB2" w14:textId="77777777" w:rsidR="002A667D" w:rsidRPr="003B7298" w:rsidRDefault="002A667D" w:rsidP="00233D63">
            <w:pPr>
              <w:pStyle w:val="Sansinterligne"/>
            </w:pPr>
            <w:proofErr w:type="spellStart"/>
            <w:r w:rsidRPr="003B7298">
              <w:lastRenderedPageBreak/>
              <w:t>Indice</w:t>
            </w:r>
            <w:proofErr w:type="spellEnd"/>
          </w:p>
        </w:tc>
        <w:tc>
          <w:tcPr>
            <w:tcW w:w="1278" w:type="dxa"/>
          </w:tcPr>
          <w:p w14:paraId="7BE7FC78" w14:textId="77777777" w:rsidR="002A667D" w:rsidRPr="003B7298" w:rsidRDefault="002A667D" w:rsidP="00233D63">
            <w:pPr>
              <w:pStyle w:val="Sansinterligne"/>
            </w:pPr>
            <w:r w:rsidRPr="003B7298">
              <w:t>Date</w:t>
            </w:r>
          </w:p>
        </w:tc>
        <w:tc>
          <w:tcPr>
            <w:tcW w:w="5977" w:type="dxa"/>
          </w:tcPr>
          <w:p w14:paraId="0DCD7A63" w14:textId="77777777" w:rsidR="002A667D" w:rsidRPr="003B7298" w:rsidRDefault="002A667D" w:rsidP="00233D63">
            <w:pPr>
              <w:pStyle w:val="Sansinterligne"/>
            </w:pPr>
            <w:r w:rsidRPr="003B7298">
              <w:t>Description</w:t>
            </w:r>
          </w:p>
        </w:tc>
        <w:tc>
          <w:tcPr>
            <w:tcW w:w="621" w:type="dxa"/>
          </w:tcPr>
          <w:p w14:paraId="1EDCE5EF" w14:textId="77777777" w:rsidR="002A667D" w:rsidRPr="003B7298" w:rsidRDefault="002A667D" w:rsidP="00233D63">
            <w:pPr>
              <w:pStyle w:val="Sansinterligne"/>
            </w:pPr>
            <w:proofErr w:type="spellStart"/>
            <w:r w:rsidRPr="003B7298">
              <w:t>Ecrit</w:t>
            </w:r>
            <w:proofErr w:type="spellEnd"/>
          </w:p>
        </w:tc>
        <w:tc>
          <w:tcPr>
            <w:tcW w:w="841" w:type="dxa"/>
          </w:tcPr>
          <w:p w14:paraId="1B6DBD9F" w14:textId="77777777" w:rsidR="002A667D" w:rsidRPr="003B7298" w:rsidRDefault="002A667D" w:rsidP="00233D63">
            <w:pPr>
              <w:pStyle w:val="Sansinterligne"/>
            </w:pPr>
            <w:proofErr w:type="spellStart"/>
            <w:r w:rsidRPr="003B7298">
              <w:t>Validé</w:t>
            </w:r>
            <w:proofErr w:type="spellEnd"/>
          </w:p>
        </w:tc>
      </w:tr>
      <w:tr w:rsidR="002A667D" w14:paraId="7F7B1A76" w14:textId="77777777" w:rsidTr="002A667D">
        <w:tc>
          <w:tcPr>
            <w:tcW w:w="820" w:type="dxa"/>
          </w:tcPr>
          <w:p w14:paraId="73CCA931" w14:textId="77777777" w:rsidR="002A667D" w:rsidRPr="001A2B1C" w:rsidRDefault="002A667D" w:rsidP="00233D63">
            <w:pPr>
              <w:pStyle w:val="Sansinterligne"/>
            </w:pPr>
            <w:r w:rsidRPr="001A2B1C">
              <w:t>0</w:t>
            </w:r>
          </w:p>
        </w:tc>
        <w:tc>
          <w:tcPr>
            <w:tcW w:w="1278" w:type="dxa"/>
          </w:tcPr>
          <w:p w14:paraId="0D83B49D" w14:textId="244ACE65" w:rsidR="002A667D" w:rsidRPr="001A2B1C" w:rsidRDefault="007A0088" w:rsidP="00233D63">
            <w:pPr>
              <w:pStyle w:val="Sansinterligne"/>
            </w:pPr>
            <w:r w:rsidRPr="001A2B1C">
              <w:t>18</w:t>
            </w:r>
            <w:r w:rsidR="00A509E0" w:rsidRPr="001A2B1C">
              <w:t>/</w:t>
            </w:r>
            <w:r w:rsidR="002B3AF3" w:rsidRPr="001A2B1C">
              <w:t>01/2023</w:t>
            </w:r>
          </w:p>
        </w:tc>
        <w:tc>
          <w:tcPr>
            <w:tcW w:w="5977" w:type="dxa"/>
          </w:tcPr>
          <w:p w14:paraId="10B4AF99" w14:textId="4A4DDC61" w:rsidR="002A667D" w:rsidRPr="001A2B1C" w:rsidRDefault="002A667D" w:rsidP="00233D63">
            <w:pPr>
              <w:pStyle w:val="Sansinterligne"/>
            </w:pPr>
            <w:r w:rsidRPr="001A2B1C">
              <w:t xml:space="preserve">Emission </w:t>
            </w:r>
            <w:proofErr w:type="spellStart"/>
            <w:r w:rsidR="00931B63" w:rsidRPr="001A2B1C">
              <w:t>initiale</w:t>
            </w:r>
            <w:proofErr w:type="spellEnd"/>
          </w:p>
        </w:tc>
        <w:tc>
          <w:tcPr>
            <w:tcW w:w="621" w:type="dxa"/>
          </w:tcPr>
          <w:p w14:paraId="7EC13BC6" w14:textId="38456708" w:rsidR="002A667D" w:rsidRPr="001A2B1C" w:rsidRDefault="001A2B1C" w:rsidP="00233D63">
            <w:pPr>
              <w:pStyle w:val="Sansinterligne"/>
            </w:pPr>
            <w:r w:rsidRPr="001A2B1C">
              <w:t>KZ</w:t>
            </w:r>
          </w:p>
        </w:tc>
        <w:tc>
          <w:tcPr>
            <w:tcW w:w="841" w:type="dxa"/>
          </w:tcPr>
          <w:p w14:paraId="561F07CD" w14:textId="496DF351" w:rsidR="002A667D" w:rsidRPr="001A2B1C" w:rsidRDefault="000E2B2A" w:rsidP="00233D63">
            <w:pPr>
              <w:pStyle w:val="Sansinterligne"/>
            </w:pPr>
            <w:r w:rsidRPr="001A2B1C">
              <w:t>KZ</w:t>
            </w:r>
          </w:p>
        </w:tc>
      </w:tr>
      <w:tr w:rsidR="002A667D" w14:paraId="5C283F0F" w14:textId="77777777" w:rsidTr="002A667D">
        <w:tc>
          <w:tcPr>
            <w:tcW w:w="820" w:type="dxa"/>
          </w:tcPr>
          <w:p w14:paraId="30B31CA6" w14:textId="77777777" w:rsidR="002A667D" w:rsidRPr="003B7298" w:rsidRDefault="002A667D" w:rsidP="00233D63">
            <w:pPr>
              <w:pStyle w:val="Sansinterligne"/>
            </w:pPr>
          </w:p>
        </w:tc>
        <w:tc>
          <w:tcPr>
            <w:tcW w:w="1278" w:type="dxa"/>
          </w:tcPr>
          <w:p w14:paraId="625EE8D7" w14:textId="77777777" w:rsidR="002A667D" w:rsidRPr="003B7298" w:rsidRDefault="002A667D" w:rsidP="00233D63">
            <w:pPr>
              <w:pStyle w:val="Sansinterligne"/>
            </w:pPr>
          </w:p>
        </w:tc>
        <w:tc>
          <w:tcPr>
            <w:tcW w:w="5977" w:type="dxa"/>
          </w:tcPr>
          <w:p w14:paraId="6E176674" w14:textId="77777777" w:rsidR="002A667D" w:rsidRPr="003B7298" w:rsidRDefault="002A667D" w:rsidP="00233D63">
            <w:pPr>
              <w:pStyle w:val="Sansinterligne"/>
            </w:pPr>
          </w:p>
        </w:tc>
        <w:tc>
          <w:tcPr>
            <w:tcW w:w="621" w:type="dxa"/>
          </w:tcPr>
          <w:p w14:paraId="12C274FE" w14:textId="77777777" w:rsidR="002A667D" w:rsidRPr="003B7298" w:rsidRDefault="002A667D" w:rsidP="00233D63">
            <w:pPr>
              <w:pStyle w:val="Sansinterligne"/>
            </w:pPr>
          </w:p>
        </w:tc>
        <w:tc>
          <w:tcPr>
            <w:tcW w:w="841" w:type="dxa"/>
          </w:tcPr>
          <w:p w14:paraId="490EE9B2" w14:textId="77777777" w:rsidR="002A667D" w:rsidRPr="003B7298" w:rsidRDefault="002A667D" w:rsidP="00233D63">
            <w:pPr>
              <w:pStyle w:val="Sansinterligne"/>
            </w:pPr>
          </w:p>
        </w:tc>
      </w:tr>
    </w:tbl>
    <w:sdt>
      <w:sdtPr>
        <w:rPr>
          <w:rFonts w:asciiTheme="minorHAnsi" w:hAnsiTheme="minorHAnsi"/>
          <w:color w:val="000000" w:themeColor="text1"/>
          <w:sz w:val="24"/>
        </w:rPr>
        <w:id w:val="-1923862165"/>
        <w:docPartObj>
          <w:docPartGallery w:val="Cover Pages"/>
          <w:docPartUnique/>
        </w:docPartObj>
      </w:sdtPr>
      <w:sdtEndPr>
        <w:rPr>
          <w:rFonts w:ascii="Century Gothic" w:hAnsi="Century Gothic"/>
          <w:sz w:val="20"/>
        </w:rPr>
      </w:sdtEndPr>
      <w:sdtContent>
        <w:p w14:paraId="1E8C896B" w14:textId="5006249D" w:rsidR="002A667D" w:rsidRDefault="002A667D" w:rsidP="000A0466">
          <w:pPr>
            <w:tabs>
              <w:tab w:val="left" w:pos="8908"/>
            </w:tabs>
            <w:spacing w:before="0" w:after="0"/>
            <w:ind w:left="0" w:right="0"/>
            <w:rPr>
              <w:color w:val="000000" w:themeColor="text1"/>
            </w:rPr>
          </w:pPr>
        </w:p>
        <w:p w14:paraId="2DCF3AEB" w14:textId="24C3BDEF" w:rsidR="002A667D" w:rsidRDefault="002A667D" w:rsidP="000A0466">
          <w:pPr>
            <w:tabs>
              <w:tab w:val="left" w:pos="8908"/>
            </w:tabs>
            <w:spacing w:before="0" w:after="0"/>
            <w:ind w:left="0" w:right="0"/>
            <w:rPr>
              <w:color w:val="000000" w:themeColor="text1"/>
            </w:rPr>
          </w:pPr>
        </w:p>
        <w:p w14:paraId="045A4BF3" w14:textId="77777777" w:rsidR="002A667D" w:rsidRDefault="002A667D" w:rsidP="000A0466">
          <w:pPr>
            <w:tabs>
              <w:tab w:val="left" w:pos="8908"/>
            </w:tabs>
            <w:spacing w:before="0" w:after="0"/>
            <w:ind w:left="0" w:right="0"/>
            <w:rPr>
              <w:color w:val="000000" w:themeColor="text1"/>
            </w:rPr>
          </w:pPr>
        </w:p>
        <w:sdt>
          <w:sdtPr>
            <w:rPr>
              <w:rFonts w:asciiTheme="minorHAnsi" w:eastAsiaTheme="minorHAnsi" w:hAnsiTheme="minorHAnsi" w:cstheme="minorBidi"/>
              <w:color w:val="595959" w:themeColor="text1" w:themeTint="A6"/>
              <w:kern w:val="20"/>
              <w:sz w:val="24"/>
              <w:szCs w:val="20"/>
              <w:lang w:eastAsia="ja-JP"/>
            </w:rPr>
            <w:id w:val="1803117418"/>
            <w:docPartObj>
              <w:docPartGallery w:val="Table of Contents"/>
              <w:docPartUnique/>
            </w:docPartObj>
          </w:sdtPr>
          <w:sdtEndPr>
            <w:rPr>
              <w:rFonts w:ascii="Century Gothic" w:hAnsi="Century Gothic"/>
              <w:b/>
              <w:bCs/>
              <w:sz w:val="20"/>
            </w:rPr>
          </w:sdtEndPr>
          <w:sdtContent>
            <w:p w14:paraId="5F837CA6" w14:textId="23DF9540" w:rsidR="00B31397" w:rsidRDefault="00A6790C" w:rsidP="000A0466">
              <w:pPr>
                <w:pStyle w:val="En-ttedetabledesmatires"/>
                <w:tabs>
                  <w:tab w:val="left" w:pos="8908"/>
                </w:tabs>
                <w:jc w:val="center"/>
              </w:pPr>
              <w:r>
                <w:t>Sommaire</w:t>
              </w:r>
            </w:p>
            <w:p w14:paraId="35C2F7D0" w14:textId="5891F325" w:rsidR="003F48FF" w:rsidRDefault="00B31397">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r>
                <w:fldChar w:fldCharType="begin"/>
              </w:r>
              <w:r>
                <w:instrText xml:space="preserve"> TOC \o "1-3" \h \z \u </w:instrText>
              </w:r>
              <w:r>
                <w:fldChar w:fldCharType="separate"/>
              </w:r>
              <w:hyperlink w:anchor="_Toc135747596" w:history="1">
                <w:r w:rsidR="003F48FF" w:rsidRPr="00213DD3">
                  <w:rPr>
                    <w:rStyle w:val="Lienhypertexte"/>
                    <w:noProof/>
                  </w:rPr>
                  <w:t>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Objet de la mission</w:t>
                </w:r>
                <w:r w:rsidR="003F48FF">
                  <w:rPr>
                    <w:noProof/>
                    <w:webHidden/>
                  </w:rPr>
                  <w:tab/>
                </w:r>
                <w:r w:rsidR="003F48FF">
                  <w:rPr>
                    <w:noProof/>
                    <w:webHidden/>
                  </w:rPr>
                  <w:fldChar w:fldCharType="begin"/>
                </w:r>
                <w:r w:rsidR="003F48FF">
                  <w:rPr>
                    <w:noProof/>
                    <w:webHidden/>
                  </w:rPr>
                  <w:instrText xml:space="preserve"> PAGEREF _Toc135747596 \h </w:instrText>
                </w:r>
                <w:r w:rsidR="003F48FF">
                  <w:rPr>
                    <w:noProof/>
                    <w:webHidden/>
                  </w:rPr>
                </w:r>
                <w:r w:rsidR="003F48FF">
                  <w:rPr>
                    <w:noProof/>
                    <w:webHidden/>
                  </w:rPr>
                  <w:fldChar w:fldCharType="separate"/>
                </w:r>
                <w:r w:rsidR="003F48FF">
                  <w:rPr>
                    <w:noProof/>
                    <w:webHidden/>
                  </w:rPr>
                  <w:t>2</w:t>
                </w:r>
                <w:r w:rsidR="003F48FF">
                  <w:rPr>
                    <w:noProof/>
                    <w:webHidden/>
                  </w:rPr>
                  <w:fldChar w:fldCharType="end"/>
                </w:r>
              </w:hyperlink>
            </w:p>
            <w:p w14:paraId="13A9AF79" w14:textId="553A7953" w:rsidR="003F48FF" w:rsidRDefault="007B71AA">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7" w:history="1">
                <w:r w:rsidR="003F48FF" w:rsidRPr="00213DD3">
                  <w:rPr>
                    <w:rStyle w:val="Lienhypertexte"/>
                    <w:noProof/>
                  </w:rPr>
                  <w:t>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Données d’entrée &amp; Pré-requis</w:t>
                </w:r>
                <w:r w:rsidR="003F48FF">
                  <w:rPr>
                    <w:noProof/>
                    <w:webHidden/>
                  </w:rPr>
                  <w:tab/>
                </w:r>
                <w:r w:rsidR="003F48FF">
                  <w:rPr>
                    <w:noProof/>
                    <w:webHidden/>
                  </w:rPr>
                  <w:fldChar w:fldCharType="begin"/>
                </w:r>
                <w:r w:rsidR="003F48FF">
                  <w:rPr>
                    <w:noProof/>
                    <w:webHidden/>
                  </w:rPr>
                  <w:instrText xml:space="preserve"> PAGEREF _Toc135747597 \h </w:instrText>
                </w:r>
                <w:r w:rsidR="003F48FF">
                  <w:rPr>
                    <w:noProof/>
                    <w:webHidden/>
                  </w:rPr>
                </w:r>
                <w:r w:rsidR="003F48FF">
                  <w:rPr>
                    <w:noProof/>
                    <w:webHidden/>
                  </w:rPr>
                  <w:fldChar w:fldCharType="separate"/>
                </w:r>
                <w:r w:rsidR="003F48FF">
                  <w:rPr>
                    <w:noProof/>
                    <w:webHidden/>
                  </w:rPr>
                  <w:t>3</w:t>
                </w:r>
                <w:r w:rsidR="003F48FF">
                  <w:rPr>
                    <w:noProof/>
                    <w:webHidden/>
                  </w:rPr>
                  <w:fldChar w:fldCharType="end"/>
                </w:r>
              </w:hyperlink>
            </w:p>
            <w:p w14:paraId="6FBD5E51" w14:textId="5D3792C9" w:rsidR="003F48FF" w:rsidRDefault="007B71AA">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8" w:history="1">
                <w:r w:rsidR="003F48FF" w:rsidRPr="00213DD3">
                  <w:rPr>
                    <w:rStyle w:val="Lienhypertexte"/>
                    <w:noProof/>
                  </w:rPr>
                  <w:t>3.</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Prestations</w:t>
                </w:r>
                <w:r w:rsidR="003F48FF">
                  <w:rPr>
                    <w:noProof/>
                    <w:webHidden/>
                  </w:rPr>
                  <w:tab/>
                </w:r>
                <w:r w:rsidR="003F48FF">
                  <w:rPr>
                    <w:noProof/>
                    <w:webHidden/>
                  </w:rPr>
                  <w:fldChar w:fldCharType="begin"/>
                </w:r>
                <w:r w:rsidR="003F48FF">
                  <w:rPr>
                    <w:noProof/>
                    <w:webHidden/>
                  </w:rPr>
                  <w:instrText xml:space="preserve"> PAGEREF _Toc135747598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4ED82D74" w14:textId="686516FD" w:rsidR="003F48FF" w:rsidRDefault="007B71AA">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9" w:history="1">
                <w:r w:rsidR="003F48FF" w:rsidRPr="00213DD3">
                  <w:rPr>
                    <w:rStyle w:val="Lienhypertexte"/>
                    <w:noProof/>
                  </w:rPr>
                  <w:t>3.1.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 xml:space="preserve">Phase 1 :  </w:t>
                </w:r>
                <w:r w:rsidR="003F48FF" w:rsidRPr="00213DD3">
                  <w:rPr>
                    <w:rStyle w:val="Lienhypertexte"/>
                    <w:b/>
                    <w:bCs/>
                    <w:noProof/>
                  </w:rPr>
                  <w:t>Mission MOE (Lot Gros œuvre)</w:t>
                </w:r>
                <w:r w:rsidR="003F48FF">
                  <w:rPr>
                    <w:noProof/>
                    <w:webHidden/>
                  </w:rPr>
                  <w:tab/>
                </w:r>
                <w:r w:rsidR="003F48FF">
                  <w:rPr>
                    <w:noProof/>
                    <w:webHidden/>
                  </w:rPr>
                  <w:fldChar w:fldCharType="begin"/>
                </w:r>
                <w:r w:rsidR="003F48FF">
                  <w:rPr>
                    <w:noProof/>
                    <w:webHidden/>
                  </w:rPr>
                  <w:instrText xml:space="preserve"> PAGEREF _Toc135747599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5654A7DC" w14:textId="2FA55CC1" w:rsidR="003F48FF" w:rsidRDefault="007B71AA">
              <w:pPr>
                <w:pStyle w:val="TM3"/>
                <w:tabs>
                  <w:tab w:val="left" w:pos="132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0" w:history="1">
                <w:r w:rsidR="003F48FF" w:rsidRPr="00213DD3">
                  <w:rPr>
                    <w:rStyle w:val="Lienhypertexte"/>
                    <w:noProof/>
                  </w:rPr>
                  <w:t>3.1.1.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IN SITU</w:t>
                </w:r>
                <w:r w:rsidR="003F48FF">
                  <w:rPr>
                    <w:noProof/>
                    <w:webHidden/>
                  </w:rPr>
                  <w:tab/>
                </w:r>
                <w:r w:rsidR="003F48FF">
                  <w:rPr>
                    <w:noProof/>
                    <w:webHidden/>
                  </w:rPr>
                  <w:fldChar w:fldCharType="begin"/>
                </w:r>
                <w:r w:rsidR="003F48FF">
                  <w:rPr>
                    <w:noProof/>
                    <w:webHidden/>
                  </w:rPr>
                  <w:instrText xml:space="preserve"> PAGEREF _Toc135747600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08B89245" w14:textId="2163E86A" w:rsidR="003F48FF" w:rsidRDefault="007B71AA">
              <w:pPr>
                <w:pStyle w:val="TM3"/>
                <w:tabs>
                  <w:tab w:val="left" w:pos="132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1" w:history="1">
                <w:r w:rsidR="003F48FF" w:rsidRPr="00213DD3">
                  <w:rPr>
                    <w:rStyle w:val="Lienhypertexte"/>
                    <w:noProof/>
                  </w:rPr>
                  <w:t>3.1.2.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MISSION DOSSIER CONSULTATION DES ENTREPRISES</w:t>
                </w:r>
                <w:r w:rsidR="003F48FF">
                  <w:rPr>
                    <w:noProof/>
                    <w:webHidden/>
                  </w:rPr>
                  <w:tab/>
                </w:r>
                <w:r w:rsidR="003F48FF">
                  <w:rPr>
                    <w:noProof/>
                    <w:webHidden/>
                  </w:rPr>
                  <w:fldChar w:fldCharType="begin"/>
                </w:r>
                <w:r w:rsidR="003F48FF">
                  <w:rPr>
                    <w:noProof/>
                    <w:webHidden/>
                  </w:rPr>
                  <w:instrText xml:space="preserve"> PAGEREF _Toc135747601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2BD01166" w14:textId="7D25C8F7" w:rsidR="003F48FF" w:rsidRDefault="007B71AA">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2" w:history="1">
                <w:r w:rsidR="003F48FF" w:rsidRPr="00213DD3">
                  <w:rPr>
                    <w:rStyle w:val="Lienhypertexte"/>
                    <w:noProof/>
                  </w:rPr>
                  <w:t>4.</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Livrables</w:t>
                </w:r>
                <w:r w:rsidR="003F48FF">
                  <w:rPr>
                    <w:noProof/>
                    <w:webHidden/>
                  </w:rPr>
                  <w:tab/>
                </w:r>
                <w:r w:rsidR="003F48FF">
                  <w:rPr>
                    <w:noProof/>
                    <w:webHidden/>
                  </w:rPr>
                  <w:fldChar w:fldCharType="begin"/>
                </w:r>
                <w:r w:rsidR="003F48FF">
                  <w:rPr>
                    <w:noProof/>
                    <w:webHidden/>
                  </w:rPr>
                  <w:instrText xml:space="preserve"> PAGEREF _Toc135747602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68382F99" w14:textId="54503B84" w:rsidR="003F48FF" w:rsidRDefault="007B71AA">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3" w:history="1">
                <w:r w:rsidR="003F48FF" w:rsidRPr="00213DD3">
                  <w:rPr>
                    <w:rStyle w:val="Lienhypertexte"/>
                    <w:noProof/>
                  </w:rPr>
                  <w:t>5.</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Coût de la mission</w:t>
                </w:r>
                <w:r w:rsidR="003F48FF">
                  <w:rPr>
                    <w:noProof/>
                    <w:webHidden/>
                  </w:rPr>
                  <w:tab/>
                </w:r>
                <w:r w:rsidR="003F48FF">
                  <w:rPr>
                    <w:noProof/>
                    <w:webHidden/>
                  </w:rPr>
                  <w:fldChar w:fldCharType="begin"/>
                </w:r>
                <w:r w:rsidR="003F48FF">
                  <w:rPr>
                    <w:noProof/>
                    <w:webHidden/>
                  </w:rPr>
                  <w:instrText xml:space="preserve"> PAGEREF _Toc135747603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4E86ED9A" w14:textId="0AE11FDE" w:rsidR="003F48FF" w:rsidRDefault="007B71AA">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4" w:history="1">
                <w:r w:rsidR="003F48FF" w:rsidRPr="00213DD3">
                  <w:rPr>
                    <w:rStyle w:val="Lienhypertexte"/>
                    <w:noProof/>
                  </w:rPr>
                  <w:t>6.</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Délais d’intervention</w:t>
                </w:r>
                <w:r w:rsidR="003F48FF">
                  <w:rPr>
                    <w:noProof/>
                    <w:webHidden/>
                  </w:rPr>
                  <w:tab/>
                </w:r>
                <w:r w:rsidR="003F48FF">
                  <w:rPr>
                    <w:noProof/>
                    <w:webHidden/>
                  </w:rPr>
                  <w:fldChar w:fldCharType="begin"/>
                </w:r>
                <w:r w:rsidR="003F48FF">
                  <w:rPr>
                    <w:noProof/>
                    <w:webHidden/>
                  </w:rPr>
                  <w:instrText xml:space="preserve"> PAGEREF _Toc135747604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295611CD" w14:textId="0C9E82FF" w:rsidR="003F48FF" w:rsidRDefault="007B71AA">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5" w:history="1">
                <w:r w:rsidR="003F48FF" w:rsidRPr="00213DD3">
                  <w:rPr>
                    <w:rStyle w:val="Lienhypertexte"/>
                    <w:noProof/>
                  </w:rPr>
                  <w:t>6.1.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Conditions d’exécution :</w:t>
                </w:r>
                <w:r w:rsidR="003F48FF">
                  <w:rPr>
                    <w:noProof/>
                    <w:webHidden/>
                  </w:rPr>
                  <w:tab/>
                </w:r>
                <w:r w:rsidR="003F48FF">
                  <w:rPr>
                    <w:noProof/>
                    <w:webHidden/>
                  </w:rPr>
                  <w:fldChar w:fldCharType="begin"/>
                </w:r>
                <w:r w:rsidR="003F48FF">
                  <w:rPr>
                    <w:noProof/>
                    <w:webHidden/>
                  </w:rPr>
                  <w:instrText xml:space="preserve"> PAGEREF _Toc135747605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65F5ABAE" w14:textId="52D00508" w:rsidR="003F48FF" w:rsidRDefault="007B71AA">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6" w:history="1">
                <w:r w:rsidR="003F48FF" w:rsidRPr="00213DD3">
                  <w:rPr>
                    <w:rStyle w:val="Lienhypertexte"/>
                    <w:noProof/>
                  </w:rPr>
                  <w:t>6.2.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Précisions &amp; Exclusions :</w:t>
                </w:r>
                <w:r w:rsidR="003F48FF">
                  <w:rPr>
                    <w:noProof/>
                    <w:webHidden/>
                  </w:rPr>
                  <w:tab/>
                </w:r>
                <w:r w:rsidR="003F48FF">
                  <w:rPr>
                    <w:noProof/>
                    <w:webHidden/>
                  </w:rPr>
                  <w:fldChar w:fldCharType="begin"/>
                </w:r>
                <w:r w:rsidR="003F48FF">
                  <w:rPr>
                    <w:noProof/>
                    <w:webHidden/>
                  </w:rPr>
                  <w:instrText xml:space="preserve"> PAGEREF _Toc135747606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1CC8139F" w14:textId="79D6AF85" w:rsidR="003F48FF" w:rsidRDefault="007B71AA">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7" w:history="1">
                <w:r w:rsidR="003F48FF" w:rsidRPr="00213DD3">
                  <w:rPr>
                    <w:rStyle w:val="Lienhypertexte"/>
                    <w:noProof/>
                  </w:rPr>
                  <w:t>7.</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Clauses administratives</w:t>
                </w:r>
                <w:r w:rsidR="003F48FF">
                  <w:rPr>
                    <w:noProof/>
                    <w:webHidden/>
                  </w:rPr>
                  <w:tab/>
                </w:r>
                <w:r w:rsidR="003F48FF">
                  <w:rPr>
                    <w:noProof/>
                    <w:webHidden/>
                  </w:rPr>
                  <w:fldChar w:fldCharType="begin"/>
                </w:r>
                <w:r w:rsidR="003F48FF">
                  <w:rPr>
                    <w:noProof/>
                    <w:webHidden/>
                  </w:rPr>
                  <w:instrText xml:space="preserve"> PAGEREF _Toc135747607 \h </w:instrText>
                </w:r>
                <w:r w:rsidR="003F48FF">
                  <w:rPr>
                    <w:noProof/>
                    <w:webHidden/>
                  </w:rPr>
                </w:r>
                <w:r w:rsidR="003F48FF">
                  <w:rPr>
                    <w:noProof/>
                    <w:webHidden/>
                  </w:rPr>
                  <w:fldChar w:fldCharType="separate"/>
                </w:r>
                <w:r w:rsidR="003F48FF">
                  <w:rPr>
                    <w:noProof/>
                    <w:webHidden/>
                  </w:rPr>
                  <w:t>7</w:t>
                </w:r>
                <w:r w:rsidR="003F48FF">
                  <w:rPr>
                    <w:noProof/>
                    <w:webHidden/>
                  </w:rPr>
                  <w:fldChar w:fldCharType="end"/>
                </w:r>
              </w:hyperlink>
            </w:p>
            <w:p w14:paraId="42A57355" w14:textId="489631AE" w:rsidR="003F48FF" w:rsidRDefault="007B71AA">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8" w:history="1">
                <w:r w:rsidR="003F48FF" w:rsidRPr="00213DD3">
                  <w:rPr>
                    <w:rStyle w:val="Lienhypertexte"/>
                    <w:noProof/>
                  </w:rPr>
                  <w:t>8.</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Annexe : Conditions Générales de Vente</w:t>
                </w:r>
                <w:r w:rsidR="003F48FF">
                  <w:rPr>
                    <w:noProof/>
                    <w:webHidden/>
                  </w:rPr>
                  <w:tab/>
                </w:r>
                <w:r w:rsidR="003F48FF">
                  <w:rPr>
                    <w:noProof/>
                    <w:webHidden/>
                  </w:rPr>
                  <w:fldChar w:fldCharType="begin"/>
                </w:r>
                <w:r w:rsidR="003F48FF">
                  <w:rPr>
                    <w:noProof/>
                    <w:webHidden/>
                  </w:rPr>
                  <w:instrText xml:space="preserve"> PAGEREF _Toc135747608 \h </w:instrText>
                </w:r>
                <w:r w:rsidR="003F48FF">
                  <w:rPr>
                    <w:noProof/>
                    <w:webHidden/>
                  </w:rPr>
                </w:r>
                <w:r w:rsidR="003F48FF">
                  <w:rPr>
                    <w:noProof/>
                    <w:webHidden/>
                  </w:rPr>
                  <w:fldChar w:fldCharType="separate"/>
                </w:r>
                <w:r w:rsidR="003F48FF">
                  <w:rPr>
                    <w:noProof/>
                    <w:webHidden/>
                  </w:rPr>
                  <w:t>8</w:t>
                </w:r>
                <w:r w:rsidR="003F48FF">
                  <w:rPr>
                    <w:noProof/>
                    <w:webHidden/>
                  </w:rPr>
                  <w:fldChar w:fldCharType="end"/>
                </w:r>
              </w:hyperlink>
            </w:p>
            <w:p w14:paraId="5251E28A" w14:textId="60466309" w:rsidR="00B31397" w:rsidRDefault="00B31397" w:rsidP="000A0466">
              <w:pPr>
                <w:tabs>
                  <w:tab w:val="left" w:pos="8908"/>
                </w:tabs>
              </w:pPr>
              <w:r>
                <w:rPr>
                  <w:b/>
                  <w:bCs/>
                </w:rPr>
                <w:fldChar w:fldCharType="end"/>
              </w:r>
            </w:p>
          </w:sdtContent>
        </w:sdt>
        <w:p w14:paraId="40AAAAD9" w14:textId="75751340" w:rsidR="00A83D3E" w:rsidRDefault="00A83D3E" w:rsidP="000A0466">
          <w:pPr>
            <w:tabs>
              <w:tab w:val="left" w:pos="8908"/>
            </w:tabs>
            <w:spacing w:before="0" w:after="0"/>
            <w:ind w:left="0" w:right="0"/>
            <w:rPr>
              <w:color w:val="000000" w:themeColor="text1"/>
            </w:rPr>
          </w:pPr>
        </w:p>
        <w:p w14:paraId="27706CFF" w14:textId="77777777" w:rsidR="00040C43" w:rsidRDefault="00040C43" w:rsidP="000A0466">
          <w:pPr>
            <w:tabs>
              <w:tab w:val="left" w:pos="8908"/>
            </w:tabs>
            <w:spacing w:before="0" w:after="0"/>
            <w:ind w:left="0" w:right="0"/>
            <w:rPr>
              <w:color w:val="000000" w:themeColor="text1"/>
            </w:rPr>
          </w:pPr>
        </w:p>
        <w:p w14:paraId="43312363" w14:textId="77777777" w:rsidR="00A83D3E" w:rsidRDefault="00A83D3E" w:rsidP="000A0466">
          <w:pPr>
            <w:tabs>
              <w:tab w:val="left" w:pos="8908"/>
            </w:tabs>
            <w:spacing w:before="0" w:after="0"/>
            <w:ind w:left="0" w:right="0"/>
            <w:rPr>
              <w:color w:val="000000" w:themeColor="text1"/>
            </w:rPr>
          </w:pPr>
        </w:p>
        <w:p w14:paraId="0B1049C7" w14:textId="18485C83" w:rsidR="00B31397" w:rsidRPr="00A83D3E" w:rsidRDefault="00B31397" w:rsidP="00294D82">
          <w:pPr>
            <w:pStyle w:val="0-BET-Titre-1"/>
          </w:pPr>
          <w:r>
            <w:br w:type="page"/>
          </w:r>
        </w:p>
      </w:sdtContent>
    </w:sdt>
    <w:bookmarkStart w:id="0" w:name="_Hlk94185086" w:displacedByCustomXml="prev"/>
    <w:p w14:paraId="712DD121" w14:textId="43AE7AB2" w:rsidR="00B31397" w:rsidRPr="0067094D" w:rsidRDefault="00B31397" w:rsidP="00294D82">
      <w:pPr>
        <w:pStyle w:val="0-BET-Titre-1"/>
      </w:pPr>
      <w:bookmarkStart w:id="1" w:name="_Toc135747596"/>
      <w:r w:rsidRPr="0067094D">
        <w:lastRenderedPageBreak/>
        <w:t>Objet de la mission</w:t>
      </w:r>
      <w:bookmarkEnd w:id="1"/>
      <w:r w:rsidR="0068375E" w:rsidRPr="0067094D">
        <w:t> </w:t>
      </w:r>
    </w:p>
    <w:p w14:paraId="5E0B1F13" w14:textId="77777777" w:rsidR="0068375E" w:rsidRPr="0067094D" w:rsidRDefault="0068375E" w:rsidP="00E1554B">
      <w:pPr>
        <w:pStyle w:val="0-BET-Corps-Texte"/>
      </w:pPr>
    </w:p>
    <w:p w14:paraId="250C1B83" w14:textId="578B577B" w:rsidR="00B31397" w:rsidRPr="00FB36F6" w:rsidRDefault="00645C7D" w:rsidP="00FB36F6">
      <w:pPr>
        <w:pStyle w:val="Salutations"/>
        <w:rPr>
          <w:color w:val="002060"/>
          <w:sz w:val="22"/>
          <w:szCs w:val="22"/>
        </w:rPr>
      </w:pPr>
      <w:r w:rsidRPr="00FB36F6">
        <w:rPr>
          <w:color w:val="002060"/>
          <w:sz w:val="22"/>
          <w:szCs w:val="22"/>
        </w:rPr>
        <w:t xml:space="preserve">Bonjour </w:t>
      </w:r>
      <w:r w:rsidR="005D7A21" w:rsidRPr="00FB36F6">
        <w:rPr>
          <w:color w:val="002060"/>
          <w:sz w:val="22"/>
          <w:szCs w:val="22"/>
        </w:rPr>
        <w:t>Monsieur</w:t>
      </w:r>
      <w:r w:rsidRPr="00FB36F6">
        <w:rPr>
          <w:color w:val="002060"/>
          <w:sz w:val="22"/>
          <w:szCs w:val="22"/>
        </w:rPr>
        <w:t>,</w:t>
      </w:r>
    </w:p>
    <w:p w14:paraId="0DB8496A" w14:textId="77777777" w:rsidR="002B3AF3" w:rsidRPr="0067094D" w:rsidRDefault="002B3AF3" w:rsidP="002B3AF3">
      <w:pPr>
        <w:pStyle w:val="Corpsdetexte"/>
        <w:rPr>
          <w:sz w:val="22"/>
          <w:szCs w:val="22"/>
        </w:rPr>
      </w:pPr>
    </w:p>
    <w:bookmarkEnd w:id="0"/>
    <w:p w14:paraId="54EA5070" w14:textId="42E9D58F" w:rsidR="00F07AD5" w:rsidRPr="0067094D" w:rsidRDefault="002B3AF3" w:rsidP="004A75A9">
      <w:pPr>
        <w:pStyle w:val="Corpsdetexte"/>
        <w:ind w:right="-426"/>
        <w:jc w:val="both"/>
        <w:rPr>
          <w:color w:val="002060"/>
          <w:sz w:val="22"/>
          <w:szCs w:val="22"/>
        </w:rPr>
      </w:pPr>
      <w:r w:rsidRPr="0067094D">
        <w:rPr>
          <w:color w:val="002060"/>
          <w:sz w:val="22"/>
          <w:szCs w:val="22"/>
        </w:rPr>
        <w:t xml:space="preserve">Nous faisons suite à </w:t>
      </w:r>
      <w:r w:rsidR="00B925F8">
        <w:rPr>
          <w:color w:val="002060"/>
          <w:sz w:val="22"/>
          <w:szCs w:val="22"/>
        </w:rPr>
        <w:t>votre demande</w:t>
      </w:r>
      <w:r w:rsidR="00931B63" w:rsidRPr="0067094D">
        <w:rPr>
          <w:color w:val="002060"/>
          <w:sz w:val="22"/>
          <w:szCs w:val="22"/>
        </w:rPr>
        <w:t>. Vous avez souhaité nous missionner sur un</w:t>
      </w:r>
      <w:r w:rsidR="009F4CA8">
        <w:rPr>
          <w:color w:val="002060"/>
          <w:sz w:val="22"/>
          <w:szCs w:val="22"/>
        </w:rPr>
        <w:t>e mission</w:t>
      </w:r>
      <w:r w:rsidR="00931B63" w:rsidRPr="0067094D">
        <w:rPr>
          <w:color w:val="002060"/>
          <w:sz w:val="22"/>
          <w:szCs w:val="22"/>
        </w:rPr>
        <w:t xml:space="preserve"> </w:t>
      </w:r>
      <w:r w:rsidR="00767A60">
        <w:rPr>
          <w:color w:val="002060"/>
          <w:sz w:val="22"/>
          <w:szCs w:val="22"/>
        </w:rPr>
        <w:t xml:space="preserve">de </w:t>
      </w:r>
      <w:proofErr w:type="gramStart"/>
      <w:r w:rsidR="00767A60" w:rsidRPr="00767A60">
        <w:rPr>
          <w:b/>
          <w:bCs/>
          <w:color w:val="002060"/>
          <w:sz w:val="22"/>
          <w:szCs w:val="22"/>
        </w:rPr>
        <w:t>(</w:t>
      </w:r>
      <w:r w:rsidR="00845228">
        <w:rPr>
          <w:b/>
          <w:bCs/>
          <w:color w:val="002060"/>
          <w:sz w:val="22"/>
          <w:szCs w:val="22"/>
        </w:rPr>
        <w:t xml:space="preserve"> </w:t>
      </w:r>
      <w:r w:rsidR="00767A60" w:rsidRPr="00767A60">
        <w:rPr>
          <w:b/>
          <w:bCs/>
          <w:color w:val="002060"/>
          <w:sz w:val="22"/>
          <w:szCs w:val="22"/>
        </w:rPr>
        <w:t>{</w:t>
      </w:r>
      <w:proofErr w:type="gramEnd"/>
      <w:r w:rsidR="00767A60" w:rsidRPr="00767A60">
        <w:rPr>
          <w:b/>
          <w:bCs/>
          <w:color w:val="002060"/>
          <w:sz w:val="22"/>
          <w:szCs w:val="22"/>
        </w:rPr>
        <w:t>mission}</w:t>
      </w:r>
      <w:r w:rsidR="00845228">
        <w:rPr>
          <w:b/>
          <w:bCs/>
          <w:color w:val="002060"/>
          <w:sz w:val="22"/>
          <w:szCs w:val="22"/>
        </w:rPr>
        <w:t xml:space="preserve"> </w:t>
      </w:r>
      <w:r w:rsidR="00767A60" w:rsidRPr="00767A60">
        <w:rPr>
          <w:b/>
          <w:bCs/>
          <w:color w:val="002060"/>
          <w:sz w:val="22"/>
          <w:szCs w:val="22"/>
        </w:rPr>
        <w:t xml:space="preserve">) </w:t>
      </w:r>
      <w:r w:rsidR="004A0A47">
        <w:rPr>
          <w:color w:val="002060"/>
          <w:sz w:val="22"/>
          <w:szCs w:val="22"/>
        </w:rPr>
        <w:t>suite</w:t>
      </w:r>
      <w:r w:rsidR="00497E6C">
        <w:rPr>
          <w:color w:val="002060"/>
          <w:sz w:val="22"/>
          <w:szCs w:val="22"/>
        </w:rPr>
        <w:t xml:space="preserve"> à </w:t>
      </w:r>
      <w:r w:rsidR="00A360E4" w:rsidRPr="00816050">
        <w:rPr>
          <w:color w:val="002060"/>
          <w:sz w:val="22"/>
          <w:szCs w:val="22"/>
        </w:rPr>
        <w:t xml:space="preserve">un APD </w:t>
      </w:r>
      <w:r w:rsidR="00816050" w:rsidRPr="00816050">
        <w:rPr>
          <w:color w:val="002060"/>
          <w:sz w:val="22"/>
          <w:szCs w:val="22"/>
        </w:rPr>
        <w:t>incomplet</w:t>
      </w:r>
      <w:r w:rsidR="004A0A47">
        <w:rPr>
          <w:color w:val="002060"/>
          <w:sz w:val="22"/>
          <w:szCs w:val="22"/>
        </w:rPr>
        <w:t>,</w:t>
      </w:r>
      <w:r w:rsidR="00816050" w:rsidRPr="00816050">
        <w:rPr>
          <w:color w:val="002060"/>
          <w:sz w:val="22"/>
          <w:szCs w:val="22"/>
        </w:rPr>
        <w:t xml:space="preserve"> pour effectuer une consultation en bonne et </w:t>
      </w:r>
      <w:r w:rsidR="00E22709" w:rsidRPr="00816050">
        <w:rPr>
          <w:color w:val="002060"/>
          <w:sz w:val="22"/>
          <w:szCs w:val="22"/>
        </w:rPr>
        <w:t>due forme</w:t>
      </w:r>
      <w:r w:rsidR="00B925F8">
        <w:rPr>
          <w:color w:val="002060"/>
          <w:sz w:val="22"/>
          <w:szCs w:val="22"/>
        </w:rPr>
        <w:t xml:space="preserve"> </w:t>
      </w:r>
      <w:r w:rsidRPr="0067094D">
        <w:rPr>
          <w:color w:val="002060"/>
          <w:sz w:val="22"/>
          <w:szCs w:val="22"/>
        </w:rPr>
        <w:t>et vous en remercions.</w:t>
      </w:r>
    </w:p>
    <w:p w14:paraId="75825929" w14:textId="77777777" w:rsidR="002B3AF3" w:rsidRPr="0067094D" w:rsidRDefault="002B3AF3" w:rsidP="004A75A9">
      <w:pPr>
        <w:pStyle w:val="Corpsdetexte"/>
        <w:ind w:right="-426"/>
        <w:jc w:val="both"/>
        <w:rPr>
          <w:color w:val="002060"/>
          <w:sz w:val="22"/>
          <w:szCs w:val="22"/>
        </w:rPr>
      </w:pPr>
    </w:p>
    <w:p w14:paraId="2B30B897" w14:textId="75532611" w:rsidR="002B3AF3" w:rsidRDefault="000E5089" w:rsidP="004A75A9">
      <w:pPr>
        <w:pStyle w:val="Corpsdetexte"/>
        <w:ind w:right="-426"/>
        <w:jc w:val="both"/>
        <w:rPr>
          <w:color w:val="002060"/>
          <w:sz w:val="22"/>
          <w:szCs w:val="22"/>
        </w:rPr>
      </w:pPr>
      <w:r w:rsidRPr="000E5089">
        <w:rPr>
          <w:color w:val="002060"/>
          <w:sz w:val="22"/>
          <w:szCs w:val="22"/>
        </w:rPr>
        <w:t>{</w:t>
      </w:r>
      <w:proofErr w:type="spellStart"/>
      <w:proofErr w:type="gramStart"/>
      <w:r w:rsidRPr="000E5089">
        <w:rPr>
          <w:color w:val="002060"/>
          <w:sz w:val="22"/>
          <w:szCs w:val="22"/>
        </w:rPr>
        <w:t>objet_mission</w:t>
      </w:r>
      <w:proofErr w:type="spellEnd"/>
      <w:proofErr w:type="gramEnd"/>
      <w:r w:rsidRPr="000E5089">
        <w:rPr>
          <w:color w:val="002060"/>
          <w:sz w:val="22"/>
          <w:szCs w:val="22"/>
        </w:rPr>
        <w:t>}</w:t>
      </w:r>
    </w:p>
    <w:p w14:paraId="17AF8622" w14:textId="77777777" w:rsidR="000E5089" w:rsidRDefault="000E5089" w:rsidP="004A75A9">
      <w:pPr>
        <w:pStyle w:val="Corpsdetexte"/>
        <w:ind w:right="-426"/>
        <w:jc w:val="both"/>
        <w:rPr>
          <w:color w:val="002060"/>
          <w:sz w:val="22"/>
          <w:szCs w:val="22"/>
        </w:rPr>
      </w:pPr>
    </w:p>
    <w:p w14:paraId="43B9775B" w14:textId="77777777" w:rsidR="000E5089" w:rsidRPr="0067094D" w:rsidRDefault="000E5089" w:rsidP="004A75A9">
      <w:pPr>
        <w:pStyle w:val="Corpsdetexte"/>
        <w:ind w:right="-426"/>
        <w:jc w:val="both"/>
        <w:rPr>
          <w:color w:val="002060"/>
          <w:sz w:val="22"/>
          <w:szCs w:val="22"/>
        </w:rPr>
      </w:pPr>
    </w:p>
    <w:p w14:paraId="190E5225" w14:textId="5233905A" w:rsidR="00767A60" w:rsidRDefault="000E2B2A" w:rsidP="002F7BC7">
      <w:pPr>
        <w:pStyle w:val="Corpsdetexte"/>
        <w:ind w:right="-426"/>
        <w:rPr>
          <w:rFonts w:cs="Times New Roman"/>
          <w:noProof/>
          <w:color w:val="002060"/>
          <w:szCs w:val="24"/>
        </w:rPr>
      </w:pPr>
      <w:r>
        <w:rPr>
          <w:color w:val="002060"/>
          <w:sz w:val="22"/>
          <w:szCs w:val="22"/>
        </w:rPr>
        <w:t>L’immeuble</w:t>
      </w:r>
      <w:r w:rsidR="009F4CA8">
        <w:rPr>
          <w:color w:val="002060"/>
          <w:sz w:val="22"/>
          <w:szCs w:val="22"/>
        </w:rPr>
        <w:t xml:space="preserve"> </w:t>
      </w:r>
      <w:r w:rsidR="002B3AF3" w:rsidRPr="0067094D">
        <w:rPr>
          <w:color w:val="002060"/>
          <w:sz w:val="22"/>
          <w:szCs w:val="22"/>
        </w:rPr>
        <w:t xml:space="preserve">est situé </w:t>
      </w:r>
      <w:r w:rsidR="00767A60" w:rsidRPr="00767A60">
        <w:rPr>
          <w:b/>
          <w:bCs/>
          <w:color w:val="002060"/>
          <w:sz w:val="22"/>
          <w:szCs w:val="22"/>
        </w:rPr>
        <w:t>{adresse}</w:t>
      </w:r>
      <w:r>
        <w:rPr>
          <w:b/>
          <w:bCs/>
          <w:color w:val="002060"/>
          <w:sz w:val="22"/>
          <w:szCs w:val="22"/>
        </w:rPr>
        <w:t>.</w:t>
      </w:r>
      <w:r w:rsidR="00767A60">
        <w:rPr>
          <w:b/>
          <w:bCs/>
          <w:color w:val="002060"/>
          <w:sz w:val="22"/>
          <w:szCs w:val="22"/>
        </w:rPr>
        <w:br/>
      </w:r>
      <w:r w:rsidR="00767A60">
        <w:rPr>
          <w:noProof/>
          <w:lang w:eastAsia="fr-FR"/>
        </w:rPr>
        <w:br/>
      </w:r>
      <w:r w:rsidR="00767A60">
        <w:rPr>
          <w:noProof/>
          <w:lang w:eastAsia="fr-FR"/>
        </w:rPr>
        <w:br/>
      </w:r>
      <w:bookmarkStart w:id="2" w:name="_Toc135747597"/>
      <w:r w:rsidR="00767A60">
        <w:rPr>
          <w:rFonts w:cs="Times New Roman"/>
          <w:noProof/>
          <w:color w:val="002060"/>
          <w:szCs w:val="24"/>
        </w:rPr>
        <w:br/>
      </w:r>
    </w:p>
    <w:p w14:paraId="3A5E165D" w14:textId="69B576C2" w:rsidR="00767A60" w:rsidRDefault="002F7BC7" w:rsidP="002F7BC7">
      <w:pPr>
        <w:spacing w:before="0" w:after="0"/>
        <w:ind w:left="0" w:right="0"/>
        <w:jc w:val="center"/>
        <w:rPr>
          <w:rFonts w:cs="Times New Roman"/>
          <w:noProof/>
          <w:color w:val="002060"/>
          <w:szCs w:val="24"/>
        </w:rPr>
      </w:pPr>
      <w:r w:rsidRPr="00767A60">
        <w:rPr>
          <w:rFonts w:cs="Times New Roman"/>
          <w:noProof/>
          <w:color w:val="002060"/>
          <w:szCs w:val="24"/>
        </w:rPr>
        <w:t>{%image}</w:t>
      </w:r>
    </w:p>
    <w:p w14:paraId="779D7AB4" w14:textId="77777777" w:rsidR="00767A60" w:rsidRPr="00767A60" w:rsidRDefault="00767A60" w:rsidP="00767A60">
      <w:pPr>
        <w:pStyle w:val="Corpsdetexte"/>
        <w:ind w:right="-426"/>
      </w:pPr>
    </w:p>
    <w:p w14:paraId="34B3EE6F" w14:textId="77777777" w:rsidR="002F7BC7" w:rsidRDefault="002F7BC7">
      <w:pPr>
        <w:spacing w:before="0" w:after="0"/>
        <w:ind w:left="0" w:right="0"/>
        <w:rPr>
          <w:color w:val="002060"/>
          <w:sz w:val="22"/>
          <w:szCs w:val="22"/>
        </w:rPr>
      </w:pPr>
      <w:r>
        <w:rPr>
          <w:color w:val="002060"/>
          <w:sz w:val="22"/>
          <w:szCs w:val="22"/>
        </w:rPr>
        <w:br w:type="page"/>
      </w:r>
    </w:p>
    <w:p w14:paraId="2F4DFD58" w14:textId="7199CF55" w:rsidR="0073452C" w:rsidRPr="0067094D" w:rsidRDefault="005549EA" w:rsidP="00767A60">
      <w:pPr>
        <w:pStyle w:val="Corpsdetexte"/>
        <w:ind w:right="-426"/>
        <w:rPr>
          <w:color w:val="002060"/>
          <w:sz w:val="22"/>
          <w:szCs w:val="22"/>
        </w:rPr>
      </w:pPr>
      <w:r w:rsidRPr="0067094D">
        <w:rPr>
          <w:color w:val="002060"/>
          <w:sz w:val="22"/>
          <w:szCs w:val="22"/>
        </w:rPr>
        <w:lastRenderedPageBreak/>
        <w:t xml:space="preserve">Données d’entrée &amp; </w:t>
      </w:r>
      <w:proofErr w:type="spellStart"/>
      <w:r w:rsidR="00A03C73" w:rsidRPr="0067094D">
        <w:rPr>
          <w:color w:val="002060"/>
          <w:sz w:val="22"/>
          <w:szCs w:val="22"/>
        </w:rPr>
        <w:t>P</w:t>
      </w:r>
      <w:r w:rsidRPr="0067094D">
        <w:rPr>
          <w:color w:val="002060"/>
          <w:sz w:val="22"/>
          <w:szCs w:val="22"/>
        </w:rPr>
        <w:t>ré-requis</w:t>
      </w:r>
      <w:bookmarkStart w:id="3" w:name="_Hlk122424368"/>
      <w:bookmarkEnd w:id="2"/>
      <w:proofErr w:type="spellEnd"/>
    </w:p>
    <w:p w14:paraId="49F93805" w14:textId="7C7DCAA6" w:rsidR="0073452C" w:rsidRPr="0067094D" w:rsidRDefault="0073452C" w:rsidP="00E1554B">
      <w:pPr>
        <w:pStyle w:val="0-BET-Corps-Texte"/>
      </w:pPr>
      <w:bookmarkStart w:id="4" w:name="_Hlk122531061"/>
      <w:r w:rsidRPr="0067094D">
        <w:t>Les documents propres à l’immeuble et son projet nous sont nécessaires pour conduire à bien cette mission. Ces documents sont notamment :</w:t>
      </w:r>
    </w:p>
    <w:p w14:paraId="00D43207" w14:textId="77777777" w:rsidR="00F07AD5" w:rsidRPr="0067094D" w:rsidRDefault="00F07AD5" w:rsidP="00F07AD5">
      <w:pPr>
        <w:pStyle w:val="Corpsdetexte"/>
        <w:rPr>
          <w:color w:val="002060"/>
          <w:sz w:val="22"/>
          <w:szCs w:val="22"/>
        </w:rPr>
      </w:pPr>
    </w:p>
    <w:p w14:paraId="189A8F72" w14:textId="175E05A3" w:rsidR="00F07AD5" w:rsidRPr="00CC0208" w:rsidRDefault="00CC0208" w:rsidP="00294D82">
      <w:pPr>
        <w:pStyle w:val="0-BET-Titre-1"/>
      </w:pPr>
      <w:r w:rsidRPr="00CC0208">
        <w:t>{</w:t>
      </w:r>
      <w:proofErr w:type="spellStart"/>
      <w:r w:rsidRPr="00CC0208">
        <w:t>texte_prerequis</w:t>
      </w:r>
      <w:proofErr w:type="spellEnd"/>
      <w:r w:rsidRPr="00CC0208">
        <w:t>}</w:t>
      </w:r>
    </w:p>
    <w:p w14:paraId="65C56F3A" w14:textId="77777777" w:rsidR="00CC0208" w:rsidRDefault="00CC0208" w:rsidP="00E1554B">
      <w:pPr>
        <w:pStyle w:val="0-BET-Corps-Texte"/>
      </w:pPr>
    </w:p>
    <w:p w14:paraId="350C1DB1" w14:textId="21702197" w:rsidR="00027705" w:rsidRPr="00A57F78" w:rsidRDefault="00027705" w:rsidP="00E1554B">
      <w:pPr>
        <w:pStyle w:val="0-BET-Corps-Texte"/>
      </w:pPr>
      <w:r w:rsidRPr="00D96C0F">
        <w:t>A ce jour nous a avons reçu </w:t>
      </w:r>
      <w:r w:rsidRPr="00A57F78">
        <w:t>:</w:t>
      </w:r>
    </w:p>
    <w:p w14:paraId="10B89093" w14:textId="77777777" w:rsidR="00233D63" w:rsidRPr="00A57F78" w:rsidRDefault="00233D63" w:rsidP="00233D63">
      <w:pPr>
        <w:pStyle w:val="Corpsdetexte"/>
        <w:rPr>
          <w:color w:val="002060"/>
        </w:rPr>
      </w:pPr>
    </w:p>
    <w:tbl>
      <w:tblPr>
        <w:tblStyle w:val="Grilledutableau"/>
        <w:tblW w:w="9198" w:type="dxa"/>
        <w:tblInd w:w="720" w:type="dxa"/>
        <w:tblLook w:val="04A0" w:firstRow="1" w:lastRow="0" w:firstColumn="1" w:lastColumn="0" w:noHBand="0" w:noVBand="1"/>
      </w:tblPr>
      <w:tblGrid>
        <w:gridCol w:w="2792"/>
        <w:gridCol w:w="700"/>
        <w:gridCol w:w="991"/>
        <w:gridCol w:w="888"/>
        <w:gridCol w:w="3827"/>
      </w:tblGrid>
      <w:tr w:rsidR="00A57F78" w:rsidRPr="00A57F78" w14:paraId="7F82E8AE" w14:textId="1E6B3E82" w:rsidTr="00CC0208">
        <w:tc>
          <w:tcPr>
            <w:tcW w:w="2792" w:type="dxa"/>
          </w:tcPr>
          <w:p w14:paraId="4700E201" w14:textId="2D6CEE3F" w:rsidR="002A667D" w:rsidRPr="00A57F78" w:rsidRDefault="002A667D" w:rsidP="00233D63">
            <w:pPr>
              <w:pStyle w:val="Sansinterligne"/>
              <w:rPr>
                <w:color w:val="002060"/>
              </w:rPr>
            </w:pPr>
            <w:proofErr w:type="spellStart"/>
            <w:r w:rsidRPr="00A57F78">
              <w:rPr>
                <w:color w:val="002060"/>
              </w:rPr>
              <w:t>Titre</w:t>
            </w:r>
            <w:proofErr w:type="spellEnd"/>
          </w:p>
        </w:tc>
        <w:tc>
          <w:tcPr>
            <w:tcW w:w="700" w:type="dxa"/>
          </w:tcPr>
          <w:p w14:paraId="6275A1C2" w14:textId="0D1CEC7C" w:rsidR="002A667D" w:rsidRPr="00A57F78" w:rsidRDefault="002A667D" w:rsidP="00233D63">
            <w:pPr>
              <w:pStyle w:val="Sansinterligne"/>
              <w:rPr>
                <w:color w:val="002060"/>
              </w:rPr>
            </w:pPr>
            <w:r w:rsidRPr="00A57F78">
              <w:rPr>
                <w:color w:val="002060"/>
              </w:rPr>
              <w:t>Date</w:t>
            </w:r>
          </w:p>
        </w:tc>
        <w:tc>
          <w:tcPr>
            <w:tcW w:w="991" w:type="dxa"/>
          </w:tcPr>
          <w:p w14:paraId="55CB76E0" w14:textId="454575AD" w:rsidR="002A667D" w:rsidRPr="00A57F78" w:rsidRDefault="002A667D" w:rsidP="00233D63">
            <w:pPr>
              <w:pStyle w:val="Sansinterligne"/>
              <w:rPr>
                <w:color w:val="002060"/>
              </w:rPr>
            </w:pPr>
            <w:r w:rsidRPr="00A57F78">
              <w:rPr>
                <w:color w:val="002060"/>
              </w:rPr>
              <w:t>Nature</w:t>
            </w:r>
          </w:p>
        </w:tc>
        <w:tc>
          <w:tcPr>
            <w:tcW w:w="888" w:type="dxa"/>
          </w:tcPr>
          <w:p w14:paraId="1054C89C" w14:textId="2F0689EE" w:rsidR="002A667D" w:rsidRPr="00A57F78" w:rsidRDefault="002A667D" w:rsidP="00233D63">
            <w:pPr>
              <w:pStyle w:val="Sansinterligne"/>
              <w:rPr>
                <w:color w:val="002060"/>
              </w:rPr>
            </w:pPr>
            <w:proofErr w:type="spellStart"/>
            <w:r w:rsidRPr="00A57F78">
              <w:rPr>
                <w:color w:val="002060"/>
              </w:rPr>
              <w:t>Nb</w:t>
            </w:r>
            <w:proofErr w:type="spellEnd"/>
            <w:r w:rsidRPr="00A57F78">
              <w:rPr>
                <w:color w:val="002060"/>
              </w:rPr>
              <w:t xml:space="preserve"> Pages</w:t>
            </w:r>
          </w:p>
        </w:tc>
        <w:tc>
          <w:tcPr>
            <w:tcW w:w="3827" w:type="dxa"/>
          </w:tcPr>
          <w:p w14:paraId="1349CFE8" w14:textId="3586FF67" w:rsidR="002A667D" w:rsidRPr="00A57F78" w:rsidRDefault="002A667D" w:rsidP="00233D63">
            <w:pPr>
              <w:pStyle w:val="Sansinterligne"/>
              <w:rPr>
                <w:color w:val="002060"/>
              </w:rPr>
            </w:pPr>
            <w:proofErr w:type="spellStart"/>
            <w:r w:rsidRPr="00A57F78">
              <w:rPr>
                <w:color w:val="002060"/>
              </w:rPr>
              <w:t>Commentaire</w:t>
            </w:r>
            <w:r w:rsidR="00B010AF">
              <w:rPr>
                <w:color w:val="002060"/>
              </w:rPr>
              <w:t>s</w:t>
            </w:r>
            <w:proofErr w:type="spellEnd"/>
          </w:p>
        </w:tc>
      </w:tr>
      <w:tr w:rsidR="009F4CA8" w:rsidRPr="00A57F78" w14:paraId="1B787070" w14:textId="77777777" w:rsidTr="00CC0208">
        <w:tc>
          <w:tcPr>
            <w:tcW w:w="2792" w:type="dxa"/>
          </w:tcPr>
          <w:p w14:paraId="7B232E58" w14:textId="34C7035F" w:rsidR="009F4CA8" w:rsidRPr="009F4CA8" w:rsidRDefault="009F4CA8" w:rsidP="00233D63">
            <w:pPr>
              <w:pStyle w:val="Sansinterligne"/>
              <w:rPr>
                <w:color w:val="002060"/>
                <w:lang w:val="nl-NL"/>
              </w:rPr>
            </w:pPr>
            <w:r w:rsidRPr="009F4CA8">
              <w:rPr>
                <w:color w:val="002060"/>
                <w:lang w:val="nl-NL"/>
              </w:rPr>
              <w:t xml:space="preserve">RAPPORT </w:t>
            </w:r>
            <w:r w:rsidR="000E2B2A">
              <w:rPr>
                <w:color w:val="002060"/>
                <w:lang w:val="nl-NL"/>
              </w:rPr>
              <w:t>GEOTECHNIQUE</w:t>
            </w:r>
          </w:p>
        </w:tc>
        <w:tc>
          <w:tcPr>
            <w:tcW w:w="700" w:type="dxa"/>
          </w:tcPr>
          <w:p w14:paraId="0FB5CEF2" w14:textId="567447E9" w:rsidR="009F4CA8" w:rsidRDefault="009F4CA8" w:rsidP="00233D63">
            <w:pPr>
              <w:pStyle w:val="Sansinterligne"/>
              <w:rPr>
                <w:color w:val="002060"/>
              </w:rPr>
            </w:pPr>
            <w:r>
              <w:rPr>
                <w:color w:val="002060"/>
              </w:rPr>
              <w:t>2023</w:t>
            </w:r>
          </w:p>
        </w:tc>
        <w:tc>
          <w:tcPr>
            <w:tcW w:w="991" w:type="dxa"/>
          </w:tcPr>
          <w:p w14:paraId="4CD0DFD2" w14:textId="5266E424" w:rsidR="009F4CA8" w:rsidRDefault="009F4CA8" w:rsidP="00233D63">
            <w:pPr>
              <w:pStyle w:val="Sansinterligne"/>
              <w:rPr>
                <w:color w:val="002060"/>
              </w:rPr>
            </w:pPr>
            <w:r>
              <w:rPr>
                <w:color w:val="002060"/>
              </w:rPr>
              <w:t>PDF</w:t>
            </w:r>
          </w:p>
        </w:tc>
        <w:tc>
          <w:tcPr>
            <w:tcW w:w="888" w:type="dxa"/>
          </w:tcPr>
          <w:p w14:paraId="04276731" w14:textId="77777777" w:rsidR="009F4CA8" w:rsidRPr="00A57F78" w:rsidRDefault="009F4CA8" w:rsidP="00233D63">
            <w:pPr>
              <w:pStyle w:val="Sansinterligne"/>
              <w:rPr>
                <w:color w:val="002060"/>
              </w:rPr>
            </w:pPr>
          </w:p>
        </w:tc>
        <w:tc>
          <w:tcPr>
            <w:tcW w:w="3827" w:type="dxa"/>
          </w:tcPr>
          <w:p w14:paraId="76AE657D" w14:textId="77777777" w:rsidR="009F4CA8" w:rsidRPr="00A57F78" w:rsidRDefault="009F4CA8" w:rsidP="00233D63">
            <w:pPr>
              <w:pStyle w:val="Sansinterligne"/>
              <w:rPr>
                <w:color w:val="002060"/>
              </w:rPr>
            </w:pPr>
          </w:p>
        </w:tc>
      </w:tr>
      <w:tr w:rsidR="009F4CA8" w:rsidRPr="00A57F78" w14:paraId="3BFD10D0" w14:textId="77777777" w:rsidTr="00CC0208">
        <w:tc>
          <w:tcPr>
            <w:tcW w:w="2792" w:type="dxa"/>
          </w:tcPr>
          <w:p w14:paraId="58EDA1BF" w14:textId="42E568A3" w:rsidR="009F4CA8" w:rsidRDefault="000E2B2A" w:rsidP="00233D63">
            <w:pPr>
              <w:pStyle w:val="Sansinterligne"/>
              <w:rPr>
                <w:color w:val="002060"/>
              </w:rPr>
            </w:pPr>
            <w:r>
              <w:rPr>
                <w:color w:val="002060"/>
              </w:rPr>
              <w:t>DIAGNOSTIC STRUCTURE</w:t>
            </w:r>
          </w:p>
        </w:tc>
        <w:tc>
          <w:tcPr>
            <w:tcW w:w="700" w:type="dxa"/>
          </w:tcPr>
          <w:p w14:paraId="2F630B48" w14:textId="411198FA" w:rsidR="009F4CA8" w:rsidRDefault="000E2B2A" w:rsidP="00233D63">
            <w:pPr>
              <w:pStyle w:val="Sansinterligne"/>
              <w:rPr>
                <w:color w:val="002060"/>
              </w:rPr>
            </w:pPr>
            <w:r>
              <w:rPr>
                <w:color w:val="002060"/>
              </w:rPr>
              <w:t>2023</w:t>
            </w:r>
          </w:p>
        </w:tc>
        <w:tc>
          <w:tcPr>
            <w:tcW w:w="991" w:type="dxa"/>
          </w:tcPr>
          <w:p w14:paraId="05B49C68" w14:textId="487DB25C" w:rsidR="009F4CA8" w:rsidRDefault="000E2B2A" w:rsidP="00233D63">
            <w:pPr>
              <w:pStyle w:val="Sansinterligne"/>
              <w:rPr>
                <w:color w:val="002060"/>
              </w:rPr>
            </w:pPr>
            <w:r>
              <w:rPr>
                <w:color w:val="002060"/>
              </w:rPr>
              <w:t>PDF</w:t>
            </w:r>
          </w:p>
        </w:tc>
        <w:tc>
          <w:tcPr>
            <w:tcW w:w="888" w:type="dxa"/>
          </w:tcPr>
          <w:p w14:paraId="7CE0EDB0" w14:textId="77777777" w:rsidR="009F4CA8" w:rsidRPr="00A57F78" w:rsidRDefault="009F4CA8" w:rsidP="00233D63">
            <w:pPr>
              <w:pStyle w:val="Sansinterligne"/>
              <w:rPr>
                <w:color w:val="002060"/>
              </w:rPr>
            </w:pPr>
          </w:p>
        </w:tc>
        <w:tc>
          <w:tcPr>
            <w:tcW w:w="3827" w:type="dxa"/>
          </w:tcPr>
          <w:p w14:paraId="5C0B63B5" w14:textId="77777777" w:rsidR="009F4CA8" w:rsidRPr="00A57F78" w:rsidRDefault="009F4CA8" w:rsidP="00233D63">
            <w:pPr>
              <w:pStyle w:val="Sansinterligne"/>
              <w:rPr>
                <w:color w:val="002060"/>
              </w:rPr>
            </w:pPr>
          </w:p>
        </w:tc>
      </w:tr>
      <w:tr w:rsidR="00BB0AF6" w:rsidRPr="00A57F78" w14:paraId="572C80E4" w14:textId="77777777" w:rsidTr="00CC0208">
        <w:tc>
          <w:tcPr>
            <w:tcW w:w="2792" w:type="dxa"/>
          </w:tcPr>
          <w:p w14:paraId="43ED82E3" w14:textId="1183178A" w:rsidR="000E2B2A" w:rsidRDefault="000E2B2A" w:rsidP="00233D63">
            <w:pPr>
              <w:pStyle w:val="Sansinterligne"/>
              <w:rPr>
                <w:color w:val="002060"/>
              </w:rPr>
            </w:pPr>
            <w:r>
              <w:rPr>
                <w:color w:val="002060"/>
              </w:rPr>
              <w:t>ETUDE ACOUSTIQUE</w:t>
            </w:r>
          </w:p>
        </w:tc>
        <w:tc>
          <w:tcPr>
            <w:tcW w:w="700" w:type="dxa"/>
          </w:tcPr>
          <w:p w14:paraId="09C32499" w14:textId="6E617E82" w:rsidR="00BB0AF6" w:rsidRDefault="000E2B2A" w:rsidP="00233D63">
            <w:pPr>
              <w:pStyle w:val="Sansinterligne"/>
              <w:rPr>
                <w:color w:val="002060"/>
              </w:rPr>
            </w:pPr>
            <w:r>
              <w:rPr>
                <w:color w:val="002060"/>
              </w:rPr>
              <w:t>2023</w:t>
            </w:r>
          </w:p>
        </w:tc>
        <w:tc>
          <w:tcPr>
            <w:tcW w:w="991" w:type="dxa"/>
          </w:tcPr>
          <w:p w14:paraId="1E5FA4CD" w14:textId="095ED81E" w:rsidR="00BB0AF6" w:rsidRDefault="000E2B2A" w:rsidP="00233D63">
            <w:pPr>
              <w:pStyle w:val="Sansinterligne"/>
              <w:rPr>
                <w:color w:val="002060"/>
              </w:rPr>
            </w:pPr>
            <w:r>
              <w:rPr>
                <w:color w:val="002060"/>
              </w:rPr>
              <w:t>PDF</w:t>
            </w:r>
          </w:p>
        </w:tc>
        <w:tc>
          <w:tcPr>
            <w:tcW w:w="888" w:type="dxa"/>
          </w:tcPr>
          <w:p w14:paraId="56420E2F" w14:textId="77777777" w:rsidR="00BB0AF6" w:rsidRPr="00A57F78" w:rsidRDefault="00BB0AF6" w:rsidP="00233D63">
            <w:pPr>
              <w:pStyle w:val="Sansinterligne"/>
              <w:rPr>
                <w:color w:val="002060"/>
              </w:rPr>
            </w:pPr>
          </w:p>
        </w:tc>
        <w:tc>
          <w:tcPr>
            <w:tcW w:w="3827" w:type="dxa"/>
          </w:tcPr>
          <w:p w14:paraId="3F270661" w14:textId="77777777" w:rsidR="00BB0AF6" w:rsidRPr="00A57F78" w:rsidRDefault="00BB0AF6" w:rsidP="00233D63">
            <w:pPr>
              <w:pStyle w:val="Sansinterligne"/>
              <w:rPr>
                <w:color w:val="002060"/>
              </w:rPr>
            </w:pPr>
          </w:p>
        </w:tc>
      </w:tr>
      <w:tr w:rsidR="00BB0AF6" w:rsidRPr="00A57F78" w14:paraId="309503B2" w14:textId="77777777" w:rsidTr="00CC0208">
        <w:tc>
          <w:tcPr>
            <w:tcW w:w="2792" w:type="dxa"/>
          </w:tcPr>
          <w:p w14:paraId="63B1930F" w14:textId="4B9375DA" w:rsidR="00BB0AF6" w:rsidRDefault="000E2B2A" w:rsidP="00233D63">
            <w:pPr>
              <w:pStyle w:val="Sansinterligne"/>
              <w:rPr>
                <w:color w:val="002060"/>
              </w:rPr>
            </w:pPr>
            <w:r>
              <w:rPr>
                <w:color w:val="002060"/>
              </w:rPr>
              <w:t>ETUDE THERMIQUE</w:t>
            </w:r>
          </w:p>
        </w:tc>
        <w:tc>
          <w:tcPr>
            <w:tcW w:w="700" w:type="dxa"/>
          </w:tcPr>
          <w:p w14:paraId="2E63A322" w14:textId="0C3D38F1" w:rsidR="00BB0AF6" w:rsidRDefault="000E2B2A" w:rsidP="00233D63">
            <w:pPr>
              <w:pStyle w:val="Sansinterligne"/>
              <w:rPr>
                <w:color w:val="002060"/>
              </w:rPr>
            </w:pPr>
            <w:r>
              <w:rPr>
                <w:color w:val="002060"/>
              </w:rPr>
              <w:t>2023</w:t>
            </w:r>
          </w:p>
        </w:tc>
        <w:tc>
          <w:tcPr>
            <w:tcW w:w="991" w:type="dxa"/>
          </w:tcPr>
          <w:p w14:paraId="3F760C6B" w14:textId="0496434F" w:rsidR="00BB0AF6" w:rsidRDefault="000E2B2A" w:rsidP="00233D63">
            <w:pPr>
              <w:pStyle w:val="Sansinterligne"/>
              <w:rPr>
                <w:color w:val="002060"/>
              </w:rPr>
            </w:pPr>
            <w:r>
              <w:rPr>
                <w:color w:val="002060"/>
              </w:rPr>
              <w:t>PDF</w:t>
            </w:r>
          </w:p>
        </w:tc>
        <w:tc>
          <w:tcPr>
            <w:tcW w:w="888" w:type="dxa"/>
          </w:tcPr>
          <w:p w14:paraId="2EC74023" w14:textId="77777777" w:rsidR="00BB0AF6" w:rsidRPr="00A57F78" w:rsidRDefault="00BB0AF6" w:rsidP="00233D63">
            <w:pPr>
              <w:pStyle w:val="Sansinterligne"/>
              <w:rPr>
                <w:color w:val="002060"/>
              </w:rPr>
            </w:pPr>
          </w:p>
        </w:tc>
        <w:tc>
          <w:tcPr>
            <w:tcW w:w="3827" w:type="dxa"/>
          </w:tcPr>
          <w:p w14:paraId="2CF43B55" w14:textId="77777777" w:rsidR="00BB0AF6" w:rsidRPr="00A57F78" w:rsidRDefault="00BB0AF6" w:rsidP="00233D63">
            <w:pPr>
              <w:pStyle w:val="Sansinterligne"/>
              <w:rPr>
                <w:color w:val="002060"/>
              </w:rPr>
            </w:pPr>
          </w:p>
        </w:tc>
      </w:tr>
      <w:tr w:rsidR="009F4CA8" w:rsidRPr="00A57F78" w14:paraId="520CE2BC" w14:textId="77777777" w:rsidTr="00CC0208">
        <w:tc>
          <w:tcPr>
            <w:tcW w:w="2792" w:type="dxa"/>
          </w:tcPr>
          <w:p w14:paraId="777B49D2" w14:textId="704A5396" w:rsidR="009F4CA8" w:rsidRDefault="000E2B2A" w:rsidP="00233D63">
            <w:pPr>
              <w:pStyle w:val="Sansinterligne"/>
              <w:rPr>
                <w:color w:val="002060"/>
              </w:rPr>
            </w:pPr>
            <w:r>
              <w:rPr>
                <w:color w:val="002060"/>
              </w:rPr>
              <w:t>DOSSIER GO</w:t>
            </w:r>
          </w:p>
        </w:tc>
        <w:tc>
          <w:tcPr>
            <w:tcW w:w="700" w:type="dxa"/>
          </w:tcPr>
          <w:p w14:paraId="4FCC0835" w14:textId="233C35B8" w:rsidR="009F4CA8" w:rsidRDefault="000E2B2A" w:rsidP="00233D63">
            <w:pPr>
              <w:pStyle w:val="Sansinterligne"/>
              <w:rPr>
                <w:color w:val="002060"/>
              </w:rPr>
            </w:pPr>
            <w:r>
              <w:rPr>
                <w:color w:val="002060"/>
              </w:rPr>
              <w:t>2023</w:t>
            </w:r>
          </w:p>
        </w:tc>
        <w:tc>
          <w:tcPr>
            <w:tcW w:w="991" w:type="dxa"/>
          </w:tcPr>
          <w:p w14:paraId="6163AA1A" w14:textId="62CB72C1" w:rsidR="009F4CA8" w:rsidRDefault="000E2B2A" w:rsidP="00233D63">
            <w:pPr>
              <w:pStyle w:val="Sansinterligne"/>
              <w:rPr>
                <w:color w:val="002060"/>
              </w:rPr>
            </w:pPr>
            <w:r>
              <w:rPr>
                <w:color w:val="002060"/>
              </w:rPr>
              <w:t>PDF</w:t>
            </w:r>
          </w:p>
        </w:tc>
        <w:tc>
          <w:tcPr>
            <w:tcW w:w="888" w:type="dxa"/>
          </w:tcPr>
          <w:p w14:paraId="478180E9" w14:textId="77777777" w:rsidR="009F4CA8" w:rsidRPr="00A57F78" w:rsidRDefault="009F4CA8" w:rsidP="00233D63">
            <w:pPr>
              <w:pStyle w:val="Sansinterligne"/>
              <w:rPr>
                <w:color w:val="002060"/>
              </w:rPr>
            </w:pPr>
          </w:p>
        </w:tc>
        <w:tc>
          <w:tcPr>
            <w:tcW w:w="3827" w:type="dxa"/>
          </w:tcPr>
          <w:p w14:paraId="4E3B3FD6" w14:textId="77777777" w:rsidR="009F4CA8" w:rsidRPr="00A57F78" w:rsidRDefault="009F4CA8" w:rsidP="00233D63">
            <w:pPr>
              <w:pStyle w:val="Sansinterligne"/>
              <w:rPr>
                <w:color w:val="002060"/>
              </w:rPr>
            </w:pPr>
          </w:p>
        </w:tc>
      </w:tr>
      <w:tr w:rsidR="00BB0AF6" w:rsidRPr="00A57F78" w14:paraId="61D807D0" w14:textId="77777777" w:rsidTr="00CC0208">
        <w:tc>
          <w:tcPr>
            <w:tcW w:w="2792" w:type="dxa"/>
          </w:tcPr>
          <w:p w14:paraId="235FBCF0" w14:textId="6AE4603F" w:rsidR="00BB0AF6" w:rsidRDefault="000E2B2A" w:rsidP="00233D63">
            <w:pPr>
              <w:pStyle w:val="Sansinterligne"/>
              <w:rPr>
                <w:color w:val="002060"/>
              </w:rPr>
            </w:pPr>
            <w:r>
              <w:rPr>
                <w:color w:val="002060"/>
              </w:rPr>
              <w:t xml:space="preserve">DOSSIERS PC </w:t>
            </w:r>
          </w:p>
        </w:tc>
        <w:tc>
          <w:tcPr>
            <w:tcW w:w="700" w:type="dxa"/>
          </w:tcPr>
          <w:p w14:paraId="2AE01982" w14:textId="3A484E49" w:rsidR="00BB0AF6" w:rsidRDefault="000E2B2A" w:rsidP="00233D63">
            <w:pPr>
              <w:pStyle w:val="Sansinterligne"/>
              <w:rPr>
                <w:color w:val="002060"/>
              </w:rPr>
            </w:pPr>
            <w:r>
              <w:rPr>
                <w:color w:val="002060"/>
              </w:rPr>
              <w:t>2023</w:t>
            </w:r>
          </w:p>
        </w:tc>
        <w:tc>
          <w:tcPr>
            <w:tcW w:w="991" w:type="dxa"/>
          </w:tcPr>
          <w:p w14:paraId="723F4D4A" w14:textId="7FA1A083" w:rsidR="00BB0AF6" w:rsidRDefault="000E2B2A" w:rsidP="00233D63">
            <w:pPr>
              <w:pStyle w:val="Sansinterligne"/>
              <w:rPr>
                <w:color w:val="002060"/>
              </w:rPr>
            </w:pPr>
            <w:r>
              <w:rPr>
                <w:color w:val="002060"/>
              </w:rPr>
              <w:t>PDF</w:t>
            </w:r>
          </w:p>
        </w:tc>
        <w:tc>
          <w:tcPr>
            <w:tcW w:w="888" w:type="dxa"/>
          </w:tcPr>
          <w:p w14:paraId="01851183" w14:textId="77777777" w:rsidR="00BB0AF6" w:rsidRPr="00A57F78" w:rsidRDefault="00BB0AF6" w:rsidP="00233D63">
            <w:pPr>
              <w:pStyle w:val="Sansinterligne"/>
              <w:rPr>
                <w:color w:val="002060"/>
              </w:rPr>
            </w:pPr>
          </w:p>
        </w:tc>
        <w:tc>
          <w:tcPr>
            <w:tcW w:w="3827" w:type="dxa"/>
          </w:tcPr>
          <w:p w14:paraId="68FD8B5B" w14:textId="77777777" w:rsidR="00BB0AF6" w:rsidRPr="00A57F78" w:rsidRDefault="00BB0AF6" w:rsidP="00233D63">
            <w:pPr>
              <w:pStyle w:val="Sansinterligne"/>
              <w:rPr>
                <w:color w:val="002060"/>
              </w:rPr>
            </w:pPr>
          </w:p>
        </w:tc>
      </w:tr>
      <w:tr w:rsidR="00BB0AF6" w:rsidRPr="00A57F78" w14:paraId="0FF5308F" w14:textId="77777777" w:rsidTr="00CC0208">
        <w:tc>
          <w:tcPr>
            <w:tcW w:w="2792" w:type="dxa"/>
          </w:tcPr>
          <w:p w14:paraId="1414D71A" w14:textId="531306FB" w:rsidR="00BB0AF6" w:rsidRDefault="000E2B2A" w:rsidP="00BB0AF6">
            <w:pPr>
              <w:pStyle w:val="Sansinterligne"/>
              <w:rPr>
                <w:color w:val="002060"/>
              </w:rPr>
            </w:pPr>
            <w:r>
              <w:rPr>
                <w:color w:val="002060"/>
              </w:rPr>
              <w:t>PLANS ARCHITECTES</w:t>
            </w:r>
          </w:p>
        </w:tc>
        <w:tc>
          <w:tcPr>
            <w:tcW w:w="700" w:type="dxa"/>
          </w:tcPr>
          <w:p w14:paraId="7E8CCF6B" w14:textId="3BF01875" w:rsidR="00BB0AF6" w:rsidRDefault="000E2B2A" w:rsidP="00BB0AF6">
            <w:pPr>
              <w:pStyle w:val="Sansinterligne"/>
              <w:rPr>
                <w:color w:val="002060"/>
              </w:rPr>
            </w:pPr>
            <w:r>
              <w:rPr>
                <w:color w:val="002060"/>
              </w:rPr>
              <w:t>2023</w:t>
            </w:r>
          </w:p>
        </w:tc>
        <w:tc>
          <w:tcPr>
            <w:tcW w:w="991" w:type="dxa"/>
          </w:tcPr>
          <w:p w14:paraId="7AFE26F1" w14:textId="10BFC70C" w:rsidR="00BB0AF6" w:rsidRDefault="000E2B2A" w:rsidP="00BB0AF6">
            <w:pPr>
              <w:pStyle w:val="Sansinterligne"/>
              <w:rPr>
                <w:color w:val="002060"/>
              </w:rPr>
            </w:pPr>
            <w:r>
              <w:rPr>
                <w:color w:val="002060"/>
              </w:rPr>
              <w:t>PDF</w:t>
            </w:r>
          </w:p>
        </w:tc>
        <w:tc>
          <w:tcPr>
            <w:tcW w:w="888" w:type="dxa"/>
          </w:tcPr>
          <w:p w14:paraId="0328DB20" w14:textId="77777777" w:rsidR="00BB0AF6" w:rsidRPr="00A57F78" w:rsidRDefault="00BB0AF6" w:rsidP="00BB0AF6">
            <w:pPr>
              <w:pStyle w:val="Sansinterligne"/>
              <w:rPr>
                <w:color w:val="002060"/>
              </w:rPr>
            </w:pPr>
          </w:p>
        </w:tc>
        <w:tc>
          <w:tcPr>
            <w:tcW w:w="3827" w:type="dxa"/>
          </w:tcPr>
          <w:p w14:paraId="516AF992" w14:textId="77777777" w:rsidR="00BB0AF6" w:rsidRPr="00A57F78" w:rsidRDefault="00BB0AF6" w:rsidP="00BB0AF6">
            <w:pPr>
              <w:pStyle w:val="Sansinterligne"/>
              <w:rPr>
                <w:color w:val="002060"/>
              </w:rPr>
            </w:pPr>
          </w:p>
        </w:tc>
      </w:tr>
      <w:tr w:rsidR="00587BBB" w:rsidRPr="00A57F78" w14:paraId="5020B9CD" w14:textId="77777777" w:rsidTr="00CC0208">
        <w:tc>
          <w:tcPr>
            <w:tcW w:w="2792" w:type="dxa"/>
          </w:tcPr>
          <w:p w14:paraId="733D0400" w14:textId="6FBA3D37" w:rsidR="00587BBB" w:rsidRDefault="00587BBB" w:rsidP="00587BBB">
            <w:pPr>
              <w:pStyle w:val="Sansinterligne"/>
              <w:rPr>
                <w:color w:val="002060"/>
              </w:rPr>
            </w:pPr>
            <w:r>
              <w:rPr>
                <w:color w:val="002060"/>
              </w:rPr>
              <w:t>PLANS EXISTANTS</w:t>
            </w:r>
          </w:p>
        </w:tc>
        <w:tc>
          <w:tcPr>
            <w:tcW w:w="700" w:type="dxa"/>
          </w:tcPr>
          <w:p w14:paraId="06CF78ED" w14:textId="56CB4B62" w:rsidR="00587BBB" w:rsidRDefault="00587BBB" w:rsidP="00587BBB">
            <w:pPr>
              <w:pStyle w:val="Sansinterligne"/>
              <w:rPr>
                <w:color w:val="002060"/>
              </w:rPr>
            </w:pPr>
            <w:r>
              <w:rPr>
                <w:color w:val="002060"/>
              </w:rPr>
              <w:t>2023</w:t>
            </w:r>
          </w:p>
        </w:tc>
        <w:tc>
          <w:tcPr>
            <w:tcW w:w="991" w:type="dxa"/>
          </w:tcPr>
          <w:p w14:paraId="605ED890" w14:textId="5017D7BA" w:rsidR="00587BBB" w:rsidRDefault="00587BBB" w:rsidP="00587BBB">
            <w:pPr>
              <w:pStyle w:val="Sansinterligne"/>
              <w:rPr>
                <w:color w:val="002060"/>
              </w:rPr>
            </w:pPr>
            <w:r>
              <w:rPr>
                <w:color w:val="002060"/>
              </w:rPr>
              <w:t>PDF</w:t>
            </w:r>
          </w:p>
        </w:tc>
        <w:tc>
          <w:tcPr>
            <w:tcW w:w="888" w:type="dxa"/>
          </w:tcPr>
          <w:p w14:paraId="31A6FC8E" w14:textId="77777777" w:rsidR="00587BBB" w:rsidRPr="00A57F78" w:rsidRDefault="00587BBB" w:rsidP="00587BBB">
            <w:pPr>
              <w:pStyle w:val="Sansinterligne"/>
              <w:rPr>
                <w:color w:val="002060"/>
              </w:rPr>
            </w:pPr>
          </w:p>
        </w:tc>
        <w:tc>
          <w:tcPr>
            <w:tcW w:w="3827" w:type="dxa"/>
          </w:tcPr>
          <w:p w14:paraId="6E33B12B" w14:textId="77777777" w:rsidR="00587BBB" w:rsidRPr="00A57F78" w:rsidRDefault="00587BBB" w:rsidP="00587BBB">
            <w:pPr>
              <w:pStyle w:val="Sansinterligne"/>
              <w:rPr>
                <w:color w:val="002060"/>
              </w:rPr>
            </w:pPr>
          </w:p>
        </w:tc>
      </w:tr>
      <w:tr w:rsidR="00587BBB" w:rsidRPr="00A57F78" w14:paraId="29FE7749" w14:textId="77777777" w:rsidTr="00CC0208">
        <w:tc>
          <w:tcPr>
            <w:tcW w:w="2792" w:type="dxa"/>
          </w:tcPr>
          <w:p w14:paraId="73F0F746" w14:textId="05FDDDD4" w:rsidR="00587BBB" w:rsidRDefault="00587BBB" w:rsidP="00587BBB">
            <w:pPr>
              <w:pStyle w:val="Sansinterligne"/>
              <w:rPr>
                <w:color w:val="002060"/>
              </w:rPr>
            </w:pPr>
            <w:r>
              <w:rPr>
                <w:color w:val="002060"/>
              </w:rPr>
              <w:t>ETUDE GEO G2 RPO</w:t>
            </w:r>
          </w:p>
        </w:tc>
        <w:tc>
          <w:tcPr>
            <w:tcW w:w="700" w:type="dxa"/>
          </w:tcPr>
          <w:p w14:paraId="7E4B3BED" w14:textId="191D940F" w:rsidR="00587BBB" w:rsidRDefault="00587BBB" w:rsidP="00587BBB">
            <w:pPr>
              <w:pStyle w:val="Sansinterligne"/>
              <w:rPr>
                <w:color w:val="002060"/>
              </w:rPr>
            </w:pPr>
            <w:r>
              <w:rPr>
                <w:color w:val="002060"/>
              </w:rPr>
              <w:t>2023</w:t>
            </w:r>
          </w:p>
        </w:tc>
        <w:tc>
          <w:tcPr>
            <w:tcW w:w="991" w:type="dxa"/>
          </w:tcPr>
          <w:p w14:paraId="2746EAE9" w14:textId="29547BD2" w:rsidR="00587BBB" w:rsidRDefault="00587BBB" w:rsidP="00587BBB">
            <w:pPr>
              <w:pStyle w:val="Sansinterligne"/>
              <w:rPr>
                <w:color w:val="002060"/>
              </w:rPr>
            </w:pPr>
            <w:r>
              <w:rPr>
                <w:color w:val="002060"/>
              </w:rPr>
              <w:t>PDF</w:t>
            </w:r>
          </w:p>
        </w:tc>
        <w:tc>
          <w:tcPr>
            <w:tcW w:w="888" w:type="dxa"/>
          </w:tcPr>
          <w:p w14:paraId="66AEB134" w14:textId="77777777" w:rsidR="00587BBB" w:rsidRPr="00A57F78" w:rsidRDefault="00587BBB" w:rsidP="00587BBB">
            <w:pPr>
              <w:pStyle w:val="Sansinterligne"/>
              <w:rPr>
                <w:color w:val="002060"/>
              </w:rPr>
            </w:pPr>
          </w:p>
        </w:tc>
        <w:tc>
          <w:tcPr>
            <w:tcW w:w="3827" w:type="dxa"/>
          </w:tcPr>
          <w:p w14:paraId="56D0F972" w14:textId="77777777" w:rsidR="00587BBB" w:rsidRPr="00A57F78" w:rsidRDefault="00587BBB" w:rsidP="00587BBB">
            <w:pPr>
              <w:pStyle w:val="Sansinterligne"/>
              <w:rPr>
                <w:color w:val="002060"/>
              </w:rPr>
            </w:pPr>
          </w:p>
        </w:tc>
      </w:tr>
    </w:tbl>
    <w:p w14:paraId="61A12775" w14:textId="4D012D5D" w:rsidR="00027705" w:rsidRPr="00A57F78" w:rsidRDefault="00027705" w:rsidP="0073452C">
      <w:pPr>
        <w:tabs>
          <w:tab w:val="left" w:pos="8908"/>
        </w:tabs>
        <w:rPr>
          <w:rFonts w:cs="Times New Roman"/>
          <w:color w:val="002060"/>
          <w:szCs w:val="24"/>
        </w:rPr>
      </w:pPr>
    </w:p>
    <w:p w14:paraId="41362DA4" w14:textId="77777777" w:rsidR="002A667D" w:rsidRDefault="002A667D" w:rsidP="0073452C">
      <w:pPr>
        <w:tabs>
          <w:tab w:val="left" w:pos="8908"/>
        </w:tabs>
        <w:rPr>
          <w:rFonts w:cs="Times New Roman"/>
          <w:color w:val="002060"/>
          <w:szCs w:val="24"/>
        </w:rPr>
      </w:pPr>
    </w:p>
    <w:bookmarkEnd w:id="3"/>
    <w:bookmarkEnd w:id="4"/>
    <w:p w14:paraId="1D537D88" w14:textId="0FF0F30C" w:rsidR="005549EA" w:rsidRDefault="005549EA" w:rsidP="005549EA">
      <w:pPr>
        <w:tabs>
          <w:tab w:val="left" w:pos="8908"/>
        </w:tabs>
        <w:spacing w:before="0" w:after="0"/>
        <w:ind w:left="0" w:right="0"/>
      </w:pPr>
      <w:r>
        <w:br w:type="page"/>
      </w:r>
    </w:p>
    <w:p w14:paraId="29A8CC3B" w14:textId="77777777" w:rsidR="004A75A9" w:rsidRDefault="004A75A9" w:rsidP="005549EA">
      <w:pPr>
        <w:tabs>
          <w:tab w:val="left" w:pos="8908"/>
        </w:tabs>
        <w:spacing w:before="0" w:after="0"/>
        <w:ind w:left="0" w:right="0"/>
      </w:pPr>
    </w:p>
    <w:p w14:paraId="4DB92487" w14:textId="54494D0E" w:rsidR="009007F2" w:rsidRPr="00D50404" w:rsidRDefault="009007F2" w:rsidP="00294D82">
      <w:pPr>
        <w:pStyle w:val="0-BET-Titre-1"/>
      </w:pPr>
      <w:bookmarkStart w:id="5" w:name="_Toc135747598"/>
      <w:bookmarkStart w:id="6" w:name="_Hlk122530551"/>
      <w:r w:rsidRPr="00D50404">
        <w:t>Prestations</w:t>
      </w:r>
      <w:bookmarkEnd w:id="5"/>
    </w:p>
    <w:p w14:paraId="438655AF" w14:textId="4420B910" w:rsidR="009007F2" w:rsidRDefault="004E3954" w:rsidP="0001452A">
      <w:pPr>
        <w:pStyle w:val="0-BET-Titre-2"/>
      </w:pPr>
      <w:bookmarkStart w:id="7" w:name="_Toc135747599"/>
      <w:bookmarkStart w:id="8" w:name="_Hlk122530538"/>
      <w:bookmarkEnd w:id="6"/>
      <w:r w:rsidRPr="0001452A">
        <w:t>Phase 1 </w:t>
      </w:r>
      <w:r w:rsidR="00566A4B" w:rsidRPr="0001452A">
        <w:t>: Mission</w:t>
      </w:r>
      <w:r w:rsidR="00500ABC">
        <w:rPr>
          <w:b/>
          <w:bCs/>
        </w:rPr>
        <w:t xml:space="preserve"> MOE</w:t>
      </w:r>
      <w:r w:rsidR="00B81CB9">
        <w:rPr>
          <w:b/>
          <w:bCs/>
        </w:rPr>
        <w:t xml:space="preserve"> </w:t>
      </w:r>
      <w:r w:rsidR="00AD2403">
        <w:rPr>
          <w:b/>
          <w:bCs/>
        </w:rPr>
        <w:t>(Lot Gros œuvre)</w:t>
      </w:r>
      <w:bookmarkEnd w:id="7"/>
      <w:r w:rsidR="002F7BC7">
        <w:rPr>
          <w:b/>
          <w:bCs/>
        </w:rPr>
        <w:br/>
      </w:r>
    </w:p>
    <w:p w14:paraId="7BBBDC99" w14:textId="47BF135B" w:rsidR="002F7BC7" w:rsidRPr="00566A4B" w:rsidRDefault="002F7BC7" w:rsidP="00566A4B">
      <w:pPr>
        <w:pStyle w:val="Corpsdetexte"/>
        <w:rPr>
          <w:color w:val="000000" w:themeColor="text1"/>
        </w:rPr>
      </w:pPr>
      <w:r w:rsidRPr="00566A4B">
        <w:rPr>
          <w:color w:val="000000" w:themeColor="text1"/>
        </w:rPr>
        <w:t>{#</w:t>
      </w:r>
      <w:proofErr w:type="spellStart"/>
      <w:proofErr w:type="gramStart"/>
      <w:r w:rsidRPr="00566A4B">
        <w:rPr>
          <w:color w:val="000000" w:themeColor="text1"/>
        </w:rPr>
        <w:t>prestationslist</w:t>
      </w:r>
      <w:proofErr w:type="spellEnd"/>
      <w:proofErr w:type="gramEnd"/>
      <w:r w:rsidRPr="00566A4B">
        <w:rPr>
          <w:color w:val="000000" w:themeColor="text1"/>
        </w:rPr>
        <w:t>}</w:t>
      </w:r>
    </w:p>
    <w:p w14:paraId="04990EC1" w14:textId="0E101BE8" w:rsidR="00756D76" w:rsidRDefault="00566A4B" w:rsidP="002F7BC7">
      <w:pPr>
        <w:pStyle w:val="0-BET-Titre-3"/>
        <w:rPr>
          <w:rFonts w:eastAsia="Century Gothic"/>
          <w:color w:val="1F3864"/>
        </w:rPr>
      </w:pPr>
      <w:r>
        <w:t>{titre}</w:t>
      </w:r>
      <w:r w:rsidR="0086684F">
        <w:t xml:space="preserve"> </w:t>
      </w:r>
      <w:r>
        <w:br/>
      </w:r>
      <w:r w:rsidR="0086684F">
        <w:t xml:space="preserve">  </w:t>
      </w:r>
      <w:bookmarkEnd w:id="8"/>
    </w:p>
    <w:p w14:paraId="26988596" w14:textId="6E305B4F" w:rsidR="002F7BC7" w:rsidRPr="002F7BC7" w:rsidRDefault="00566A4B" w:rsidP="00294D82">
      <w:pPr>
        <w:pStyle w:val="0-BET-Titre-1"/>
      </w:pPr>
      <w:r>
        <w:t xml:space="preserve">{texte} </w:t>
      </w:r>
      <w:r>
        <w:br/>
      </w:r>
    </w:p>
    <w:p w14:paraId="27314400" w14:textId="49B9D7CF" w:rsidR="00756D76" w:rsidRPr="00845228" w:rsidRDefault="00845228" w:rsidP="00845228">
      <w:pPr>
        <w:pStyle w:val="Corpsdetexte"/>
        <w:rPr>
          <w:color w:val="000000" w:themeColor="text1"/>
        </w:rPr>
      </w:pPr>
      <w:r w:rsidRPr="00845228">
        <w:rPr>
          <w:color w:val="000000" w:themeColor="text1"/>
        </w:rPr>
        <w:t>{/</w:t>
      </w:r>
      <w:proofErr w:type="spellStart"/>
      <w:proofErr w:type="gramStart"/>
      <w:r w:rsidRPr="00845228">
        <w:rPr>
          <w:color w:val="000000" w:themeColor="text1"/>
        </w:rPr>
        <w:t>prestationslist</w:t>
      </w:r>
      <w:proofErr w:type="spellEnd"/>
      <w:proofErr w:type="gramEnd"/>
      <w:r w:rsidRPr="00845228">
        <w:rPr>
          <w:color w:val="000000" w:themeColor="text1"/>
        </w:rPr>
        <w:t>}</w:t>
      </w:r>
    </w:p>
    <w:p w14:paraId="66F4CF11"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428FDE0A"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2CF3704B" w14:textId="77777777" w:rsidR="00AD2403" w:rsidRPr="001609B7" w:rsidRDefault="00AD2403" w:rsidP="00756D76">
      <w:pPr>
        <w:spacing w:before="0" w:after="0" w:line="360" w:lineRule="auto"/>
        <w:ind w:right="141"/>
        <w:contextualSpacing/>
        <w:rPr>
          <w:rFonts w:ascii="Wingdings" w:eastAsia="Wingdings" w:hAnsi="Wingdings"/>
          <w:color w:val="1F3864"/>
          <w:sz w:val="22"/>
          <w:szCs w:val="22"/>
        </w:rPr>
      </w:pPr>
    </w:p>
    <w:p w14:paraId="207425C5" w14:textId="77777777" w:rsidR="00952E3C" w:rsidRDefault="00952E3C" w:rsidP="009D1AA1">
      <w:pPr>
        <w:pStyle w:val="Corpsdetexte"/>
        <w:ind w:left="0"/>
      </w:pPr>
    </w:p>
    <w:p w14:paraId="42FC25EA" w14:textId="77777777" w:rsidR="009D1AA1" w:rsidRDefault="009D1AA1" w:rsidP="009D1AA1">
      <w:pPr>
        <w:pStyle w:val="Corpsdetexte"/>
        <w:ind w:left="0"/>
      </w:pPr>
    </w:p>
    <w:p w14:paraId="02D44691" w14:textId="77777777" w:rsidR="002F7BC7" w:rsidRDefault="002F7BC7">
      <w:pPr>
        <w:spacing w:before="0" w:after="0"/>
        <w:ind w:left="0" w:right="0"/>
        <w:rPr>
          <w:color w:val="002060"/>
          <w:sz w:val="22"/>
          <w:szCs w:val="22"/>
        </w:rPr>
      </w:pPr>
      <w:bookmarkStart w:id="9" w:name="_Ref122431839"/>
      <w:bookmarkStart w:id="10" w:name="_Toc135747602"/>
      <w:r>
        <w:rPr>
          <w:color w:val="002060"/>
          <w:sz w:val="22"/>
          <w:szCs w:val="22"/>
        </w:rPr>
        <w:br w:type="page"/>
      </w:r>
    </w:p>
    <w:p w14:paraId="612FD0D5" w14:textId="6DCD94D9" w:rsidR="00D761F6" w:rsidRPr="0001452A" w:rsidRDefault="00D761F6" w:rsidP="00294D82">
      <w:pPr>
        <w:pStyle w:val="0-BET-Titre-1"/>
      </w:pPr>
      <w:r w:rsidRPr="0001452A">
        <w:lastRenderedPageBreak/>
        <w:t>Livrables</w:t>
      </w:r>
      <w:bookmarkEnd w:id="9"/>
      <w:bookmarkEnd w:id="10"/>
    </w:p>
    <w:p w14:paraId="37EEEFCD" w14:textId="617EFAE3" w:rsidR="002A5029" w:rsidRPr="0001452A" w:rsidRDefault="00631CE8" w:rsidP="00E1554B">
      <w:pPr>
        <w:pStyle w:val="0-BET-Corps-Texte"/>
        <w:numPr>
          <w:ilvl w:val="0"/>
          <w:numId w:val="11"/>
        </w:numPr>
      </w:pPr>
      <w:r w:rsidRPr="0001452A">
        <w:t>Phase 1 </w:t>
      </w:r>
      <w:r w:rsidR="00AF4DD4" w:rsidRPr="0001452A">
        <w:t>–</w:t>
      </w:r>
      <w:r w:rsidRPr="0001452A">
        <w:t xml:space="preserve"> </w:t>
      </w:r>
      <w:bookmarkStart w:id="11" w:name="_Hlk124331789"/>
      <w:r w:rsidR="00DE3480">
        <w:t xml:space="preserve">IN-SITU </w:t>
      </w:r>
      <w:r w:rsidR="00C84D85" w:rsidRPr="0001452A">
        <w:t>comprenant</w:t>
      </w:r>
      <w:r w:rsidR="00D50404" w:rsidRPr="0001452A">
        <w:t> :</w:t>
      </w:r>
    </w:p>
    <w:p w14:paraId="3D922A18" w14:textId="3C51DC1D" w:rsidR="00C21F5D" w:rsidRDefault="00C21F5D" w:rsidP="00C21F5D">
      <w:pPr>
        <w:pStyle w:val="Corpsdetexte"/>
        <w:numPr>
          <w:ilvl w:val="0"/>
          <w:numId w:val="23"/>
        </w:numPr>
        <w:ind w:left="1985"/>
        <w:rPr>
          <w:color w:val="002060"/>
        </w:rPr>
      </w:pPr>
      <w:r w:rsidRPr="00C21F5D">
        <w:rPr>
          <w:color w:val="002060"/>
        </w:rPr>
        <w:t>Déplacement d’un</w:t>
      </w:r>
      <w:r w:rsidR="002A1D7B">
        <w:rPr>
          <w:color w:val="002060"/>
        </w:rPr>
        <w:t>e équipe d’</w:t>
      </w:r>
      <w:r w:rsidRPr="00C21F5D">
        <w:rPr>
          <w:color w:val="002060"/>
        </w:rPr>
        <w:t>ingénieur</w:t>
      </w:r>
      <w:r w:rsidR="002A1D7B">
        <w:rPr>
          <w:color w:val="002060"/>
        </w:rPr>
        <w:t>s</w:t>
      </w:r>
      <w:r w:rsidRPr="00C21F5D">
        <w:rPr>
          <w:color w:val="002060"/>
        </w:rPr>
        <w:t xml:space="preserve"> sur site afin d’effectuer un repérage visuel</w:t>
      </w:r>
    </w:p>
    <w:p w14:paraId="385F4A01" w14:textId="77777777" w:rsidR="00C21F5D" w:rsidRPr="00C21F5D" w:rsidRDefault="00C21F5D" w:rsidP="00C21F5D">
      <w:pPr>
        <w:pStyle w:val="Corpsdetexte"/>
        <w:numPr>
          <w:ilvl w:val="0"/>
          <w:numId w:val="23"/>
        </w:numPr>
        <w:ind w:left="1985"/>
        <w:rPr>
          <w:color w:val="002060"/>
        </w:rPr>
      </w:pPr>
      <w:r w:rsidRPr="00C21F5D">
        <w:rPr>
          <w:color w:val="002060"/>
        </w:rPr>
        <w:t>Identification du schéma mécanique de l’ouvrage et sa composition globale</w:t>
      </w:r>
    </w:p>
    <w:p w14:paraId="14AAD532" w14:textId="42581E9E" w:rsidR="00C21F5D" w:rsidRPr="00C21F5D" w:rsidRDefault="00C21F5D" w:rsidP="00C21F5D">
      <w:pPr>
        <w:pStyle w:val="Corpsdetexte"/>
        <w:numPr>
          <w:ilvl w:val="0"/>
          <w:numId w:val="23"/>
        </w:numPr>
        <w:ind w:left="1985"/>
        <w:rPr>
          <w:color w:val="002060"/>
        </w:rPr>
      </w:pPr>
      <w:r w:rsidRPr="00C21F5D">
        <w:rPr>
          <w:color w:val="002060"/>
        </w:rPr>
        <w:t>Reportage photographique</w:t>
      </w:r>
    </w:p>
    <w:p w14:paraId="41299D60" w14:textId="77777777" w:rsidR="00B26B79" w:rsidRPr="00B26B79" w:rsidRDefault="00B26B79" w:rsidP="00B26B79">
      <w:pPr>
        <w:pStyle w:val="Corpsdetexte"/>
      </w:pPr>
    </w:p>
    <w:p w14:paraId="2B930160" w14:textId="7CCC87C3" w:rsidR="0001452A" w:rsidRDefault="008E3B7A" w:rsidP="00E1554B">
      <w:pPr>
        <w:pStyle w:val="0-BET-Corps-Texte"/>
        <w:numPr>
          <w:ilvl w:val="0"/>
          <w:numId w:val="11"/>
        </w:numPr>
      </w:pPr>
      <w:r>
        <w:t>Phase 2 – DOSSIER DE CONSULTATION DES ENTREPRISES : dossier comprenant :</w:t>
      </w:r>
    </w:p>
    <w:p w14:paraId="1842250C" w14:textId="302FF2BF" w:rsidR="00AD7F56" w:rsidRDefault="008E3B7A" w:rsidP="00651C5F">
      <w:pPr>
        <w:pStyle w:val="Corpsdetexte"/>
        <w:numPr>
          <w:ilvl w:val="0"/>
          <w:numId w:val="23"/>
        </w:numPr>
        <w:ind w:left="1985"/>
        <w:rPr>
          <w:color w:val="002060"/>
        </w:rPr>
      </w:pPr>
      <w:r w:rsidRPr="000E2B2A">
        <w:rPr>
          <w:color w:val="002060"/>
        </w:rPr>
        <w:t>Pièces techniques et graphiques</w:t>
      </w:r>
    </w:p>
    <w:p w14:paraId="7EC64BA5" w14:textId="77777777" w:rsidR="00C21F5D" w:rsidRDefault="00C21F5D" w:rsidP="00C21F5D">
      <w:pPr>
        <w:pStyle w:val="Corpsdetexte"/>
        <w:rPr>
          <w:color w:val="002060"/>
        </w:rPr>
      </w:pPr>
    </w:p>
    <w:bookmarkEnd w:id="11"/>
    <w:p w14:paraId="357A20E5" w14:textId="77777777" w:rsidR="00146B3B" w:rsidRPr="008E3B7A" w:rsidRDefault="00146B3B" w:rsidP="0001452A">
      <w:pPr>
        <w:pStyle w:val="Corpsdetexte"/>
      </w:pPr>
    </w:p>
    <w:p w14:paraId="1210C0EF" w14:textId="352FF900" w:rsidR="00D761F6" w:rsidRPr="0001452A" w:rsidRDefault="00D761F6" w:rsidP="00294D82">
      <w:pPr>
        <w:pStyle w:val="0-BET-Titre-1"/>
      </w:pPr>
      <w:bookmarkStart w:id="12" w:name="_Toc135747603"/>
      <w:r w:rsidRPr="0001452A">
        <w:t>Coût de la mission</w:t>
      </w:r>
      <w:bookmarkEnd w:id="12"/>
    </w:p>
    <w:p w14:paraId="62E78783" w14:textId="5198A177" w:rsidR="003E0623" w:rsidRDefault="003E05ED" w:rsidP="00164336">
      <w:pPr>
        <w:pStyle w:val="0-BET-Corps-Texte"/>
      </w:pPr>
      <w:r w:rsidRPr="0001452A">
        <w:t>Afin de vous assister et de vous proposer le meilleur service, notre offre technique est portée à :</w:t>
      </w:r>
      <w:r w:rsidR="000F73F5" w:rsidRPr="00A57F78">
        <w:t xml:space="preserve"> </w:t>
      </w:r>
    </w:p>
    <w:tbl>
      <w:tblPr>
        <w:tblStyle w:val="Tableausimple4"/>
        <w:tblpPr w:leftFromText="141" w:rightFromText="141" w:vertAnchor="text" w:horzAnchor="margin" w:tblpX="122" w:tblpY="518"/>
        <w:tblW w:w="10201"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3823"/>
        <w:gridCol w:w="1842"/>
        <w:gridCol w:w="2268"/>
        <w:gridCol w:w="2268"/>
      </w:tblGrid>
      <w:tr w:rsidR="002B2D43" w14:paraId="4E6A352F" w14:textId="77777777" w:rsidTr="006737B2">
        <w:trPr>
          <w:trHeight w:val="558"/>
        </w:trPr>
        <w:tc>
          <w:tcPr>
            <w:tcW w:w="3823" w:type="dxa"/>
            <w:shd w:val="clear" w:color="auto" w:fill="FFFFFF" w:themeFill="background1"/>
            <w:vAlign w:val="center"/>
          </w:tcPr>
          <w:p w14:paraId="086D263E"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Intitulé</w:t>
            </w:r>
          </w:p>
        </w:tc>
        <w:tc>
          <w:tcPr>
            <w:tcW w:w="1842" w:type="dxa"/>
            <w:shd w:val="clear" w:color="auto" w:fill="FFFFFF" w:themeFill="background1"/>
            <w:vAlign w:val="center"/>
          </w:tcPr>
          <w:p w14:paraId="5E60D105"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proofErr w:type="gramStart"/>
            <w:r w:rsidRPr="002B2D43">
              <w:rPr>
                <w:rFonts w:asciiTheme="majorHAnsi" w:eastAsiaTheme="minorEastAsia" w:hAnsiTheme="majorHAnsi" w:cs="Century Gothic"/>
                <w:b/>
                <w:color w:val="000000"/>
                <w:kern w:val="0"/>
                <w:sz w:val="24"/>
              </w:rPr>
              <w:t>U(</w:t>
            </w:r>
            <w:proofErr w:type="gramEnd"/>
            <w:r w:rsidRPr="002B2D43">
              <w:rPr>
                <w:rFonts w:asciiTheme="majorHAnsi" w:eastAsiaTheme="minorEastAsia" w:hAnsiTheme="majorHAnsi" w:cs="Century Gothic"/>
                <w:b/>
                <w:color w:val="000000"/>
                <w:kern w:val="0"/>
                <w:sz w:val="24"/>
              </w:rPr>
              <w:t>j/</w:t>
            </w:r>
            <w:proofErr w:type="spellStart"/>
            <w:r w:rsidRPr="002B2D43">
              <w:rPr>
                <w:rFonts w:asciiTheme="majorHAnsi" w:eastAsiaTheme="minorEastAsia" w:hAnsiTheme="majorHAnsi" w:cs="Century Gothic"/>
                <w:b/>
                <w:color w:val="000000"/>
                <w:kern w:val="0"/>
                <w:sz w:val="24"/>
              </w:rPr>
              <w:t>ens</w:t>
            </w:r>
            <w:proofErr w:type="spellEnd"/>
            <w:r w:rsidRPr="002B2D43">
              <w:rPr>
                <w:rFonts w:asciiTheme="majorHAnsi" w:eastAsiaTheme="minorEastAsia" w:hAnsiTheme="majorHAnsi" w:cs="Century Gothic"/>
                <w:b/>
                <w:color w:val="000000"/>
                <w:kern w:val="0"/>
                <w:sz w:val="24"/>
              </w:rPr>
              <w:t>)</w:t>
            </w:r>
          </w:p>
        </w:tc>
        <w:tc>
          <w:tcPr>
            <w:tcW w:w="2268" w:type="dxa"/>
            <w:shd w:val="clear" w:color="auto" w:fill="FFFFFF" w:themeFill="background1"/>
            <w:vAlign w:val="center"/>
          </w:tcPr>
          <w:p w14:paraId="433F8502"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Taux</w:t>
            </w:r>
          </w:p>
        </w:tc>
        <w:tc>
          <w:tcPr>
            <w:tcW w:w="2268" w:type="dxa"/>
            <w:shd w:val="clear" w:color="auto" w:fill="FFFFFF" w:themeFill="background1"/>
            <w:vAlign w:val="center"/>
          </w:tcPr>
          <w:p w14:paraId="76DE6F8C" w14:textId="6E9E7150"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hAnsiTheme="majorHAnsi" w:cs="Arial"/>
                <w:b/>
                <w:color w:val="4D5156"/>
                <w:sz w:val="24"/>
                <w:szCs w:val="21"/>
                <w:shd w:val="clear" w:color="auto" w:fill="FFFFFF"/>
              </w:rPr>
              <w:t>€</w:t>
            </w:r>
          </w:p>
        </w:tc>
      </w:tr>
      <w:tr w:rsidR="002B2D43" w14:paraId="6CC5ED5B" w14:textId="77777777" w:rsidTr="006737B2">
        <w:trPr>
          <w:trHeight w:val="511"/>
        </w:trPr>
        <w:tc>
          <w:tcPr>
            <w:tcW w:w="3823" w:type="dxa"/>
            <w:shd w:val="clear" w:color="auto" w:fill="E3EDF9"/>
          </w:tcPr>
          <w:p w14:paraId="6AC071B5" w14:textId="77777777" w:rsidR="002B2D43" w:rsidRDefault="00F26A48" w:rsidP="006737B2">
            <w:pPr>
              <w:tabs>
                <w:tab w:val="left" w:pos="8908"/>
              </w:tabs>
              <w:spacing w:before="0" w:after="0"/>
              <w:ind w:left="0"/>
              <w:jc w:val="both"/>
              <w:rPr>
                <w:rFonts w:eastAsiaTheme="minorEastAsia" w:cs="Century Gothic"/>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w:t>
            </w:r>
            <w:r w:rsidRPr="007D366B">
              <w:rPr>
                <w:rFonts w:eastAsiaTheme="minorEastAsia" w:cs="Century Gothic"/>
                <w:color w:val="000000"/>
                <w:kern w:val="0"/>
              </w:rPr>
              <w:t>slist</w:t>
            </w:r>
            <w:proofErr w:type="spellEnd"/>
            <w:r w:rsidRPr="007D366B">
              <w:rPr>
                <w:rFonts w:eastAsiaTheme="minorEastAsia" w:cs="Century Gothic"/>
                <w:color w:val="000000"/>
                <w:kern w:val="0"/>
              </w:rPr>
              <w:t>}</w:t>
            </w:r>
          </w:p>
          <w:p w14:paraId="5B87387E" w14:textId="78E8E949" w:rsidR="00F26A48" w:rsidRPr="002B2D43" w:rsidRDefault="00F26A48" w:rsidP="006C3213">
            <w:pPr>
              <w:pStyle w:val="Paragraphedeliste"/>
              <w:framePr w:hSpace="0" w:wrap="auto" w:vAnchor="margin" w:hAnchor="text" w:xAlign="left" w:yAlign="inline"/>
            </w:pPr>
            <w:r w:rsidRPr="002B2D43">
              <w:t>{titre}</w:t>
            </w:r>
          </w:p>
          <w:p w14:paraId="6D8F339B" w14:textId="77777777" w:rsidR="00F26A48" w:rsidRPr="007D366B" w:rsidRDefault="00F26A48" w:rsidP="006737B2">
            <w:pPr>
              <w:tabs>
                <w:tab w:val="left" w:pos="8908"/>
              </w:tabs>
              <w:spacing w:before="0" w:after="0"/>
              <w:ind w:left="0"/>
              <w:jc w:val="both"/>
              <w:rPr>
                <w:rFonts w:eastAsiaTheme="minorEastAsia" w:cs="Century Gothic"/>
                <w:bCs/>
                <w:color w:val="000000"/>
                <w:kern w:val="0"/>
              </w:rPr>
            </w:pPr>
            <w:r w:rsidRPr="007D366B">
              <w:rPr>
                <w:rFonts w:eastAsiaTheme="minorEastAsia" w:cs="Century Gothic"/>
                <w:color w:val="000000"/>
                <w:kern w:val="0"/>
              </w:rPr>
              <w:t>{/</w:t>
            </w:r>
            <w:proofErr w:type="spellStart"/>
            <w:r w:rsidRPr="007D366B">
              <w:rPr>
                <w:rFonts w:eastAsiaTheme="minorEastAsia" w:cs="Century Gothic"/>
                <w:color w:val="000000"/>
                <w:kern w:val="0"/>
              </w:rPr>
              <w:t>prestationslist</w:t>
            </w:r>
            <w:proofErr w:type="spellEnd"/>
            <w:r w:rsidRPr="007D366B">
              <w:rPr>
                <w:rFonts w:eastAsiaTheme="minorEastAsia" w:cs="Century Gothic"/>
                <w:color w:val="000000"/>
                <w:kern w:val="0"/>
              </w:rPr>
              <w:t>}</w:t>
            </w:r>
            <w:r w:rsidRPr="005F4305">
              <w:rPr>
                <w:rFonts w:eastAsiaTheme="minorEastAsia" w:cs="Century Gothic"/>
                <w:color w:val="000000"/>
                <w:kern w:val="0"/>
              </w:rPr>
              <w:t xml:space="preserve">       </w:t>
            </w:r>
          </w:p>
        </w:tc>
        <w:tc>
          <w:tcPr>
            <w:tcW w:w="1842" w:type="dxa"/>
            <w:shd w:val="clear" w:color="auto" w:fill="E3EDF9"/>
          </w:tcPr>
          <w:p w14:paraId="671D1908"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29BBA87D" w14:textId="625624BE" w:rsidR="00F26A48"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1,0</w:t>
            </w:r>
          </w:p>
          <w:p w14:paraId="1F3B7B89" w14:textId="77777777" w:rsidR="00F26A48"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1DCC68E3"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47FEEC1E" w14:textId="45E09A77" w:rsidR="00F26A48" w:rsidRPr="00EB4E3D" w:rsidRDefault="00F26A48" w:rsidP="006737B2">
            <w:pPr>
              <w:tabs>
                <w:tab w:val="left" w:pos="8908"/>
              </w:tabs>
              <w:spacing w:before="0" w:after="0"/>
              <w:ind w:left="0"/>
              <w:jc w:val="both"/>
              <w:rPr>
                <w:rFonts w:eastAsiaTheme="minorEastAsia" w:cs="Century Gothic"/>
                <w:color w:val="000000"/>
                <w:kern w:val="0"/>
              </w:rPr>
            </w:pPr>
            <w:r w:rsidRPr="00EB4E3D">
              <w:rPr>
                <w:rFonts w:eastAsiaTheme="minorEastAsia" w:cs="Century Gothic"/>
                <w:color w:val="000000"/>
                <w:kern w:val="0"/>
              </w:rPr>
              <w:t>{prix}</w:t>
            </w:r>
            <w:r>
              <w:rPr>
                <w:rFonts w:eastAsiaTheme="minorEastAsia" w:cs="Century Gothic"/>
                <w:color w:val="000000"/>
                <w:kern w:val="0"/>
              </w:rPr>
              <w:t xml:space="preserve"> </w:t>
            </w:r>
            <w:r w:rsidRPr="00EB4E3D">
              <w:rPr>
                <w:rFonts w:eastAsiaTheme="minorEastAsia" w:cs="Century Gothic"/>
                <w:color w:val="000000"/>
                <w:kern w:val="0"/>
              </w:rPr>
              <w:t>€</w:t>
            </w:r>
          </w:p>
          <w:p w14:paraId="19B52154"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6E3B9ABE"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54CC529B" w14:textId="7FAC550B" w:rsidR="00F26A48" w:rsidRPr="00EB4E3D"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 xml:space="preserve">{prix} </w:t>
            </w:r>
            <w:r w:rsidRPr="00EB4E3D">
              <w:rPr>
                <w:rFonts w:eastAsiaTheme="minorEastAsia" w:cs="Century Gothic"/>
                <w:color w:val="000000"/>
                <w:kern w:val="0"/>
              </w:rPr>
              <w:t>€</w:t>
            </w:r>
          </w:p>
          <w:p w14:paraId="3D89DBE6"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r>
      <w:tr w:rsidR="002B2D43" w14:paraId="7A5FC292" w14:textId="77777777" w:rsidTr="006737B2">
        <w:trPr>
          <w:trHeight w:val="793"/>
        </w:trPr>
        <w:tc>
          <w:tcPr>
            <w:tcW w:w="3823" w:type="dxa"/>
            <w:shd w:val="clear" w:color="auto" w:fill="FFFFFF" w:themeFill="background1"/>
          </w:tcPr>
          <w:p w14:paraId="0E4DE718" w14:textId="77777777" w:rsidR="004A2E4B" w:rsidRDefault="004A2E4B" w:rsidP="006737B2">
            <w:pPr>
              <w:tabs>
                <w:tab w:val="left" w:pos="8908"/>
              </w:tabs>
              <w:spacing w:before="0" w:after="0"/>
              <w:ind w:left="0"/>
              <w:jc w:val="both"/>
              <w:rPr>
                <w:rFonts w:eastAsiaTheme="minorEastAsia" w:cs="Century Gothic"/>
                <w:color w:val="000000"/>
                <w:kern w:val="0"/>
              </w:rPr>
            </w:pPr>
          </w:p>
          <w:p w14:paraId="5DA730D3" w14:textId="77777777" w:rsidR="004A2E4B" w:rsidRDefault="004A2E4B"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Total HT</w:t>
            </w:r>
          </w:p>
          <w:p w14:paraId="7208F5D3" w14:textId="77777777" w:rsidR="004A2E4B" w:rsidRDefault="004A2E4B" w:rsidP="006737B2">
            <w:pPr>
              <w:tabs>
                <w:tab w:val="left" w:pos="8908"/>
              </w:tabs>
              <w:spacing w:before="0" w:after="0"/>
              <w:ind w:left="0"/>
              <w:jc w:val="both"/>
              <w:rPr>
                <w:rFonts w:eastAsiaTheme="minorEastAsia" w:cs="Century Gothic"/>
                <w:color w:val="000000"/>
                <w:kern w:val="0"/>
              </w:rPr>
            </w:pPr>
            <w:proofErr w:type="gramStart"/>
            <w:r>
              <w:rPr>
                <w:rFonts w:eastAsiaTheme="minorEastAsia" w:cs="Century Gothic"/>
                <w:color w:val="000000"/>
                <w:kern w:val="0"/>
              </w:rPr>
              <w:t>TVA(</w:t>
            </w:r>
            <w:proofErr w:type="gramEnd"/>
            <w:r>
              <w:rPr>
                <w:rFonts w:eastAsiaTheme="minorEastAsia" w:cs="Century Gothic"/>
                <w:color w:val="000000"/>
                <w:kern w:val="0"/>
              </w:rPr>
              <w:t>20%)</w:t>
            </w:r>
          </w:p>
          <w:p w14:paraId="002F9DFE" w14:textId="5CCBA46D" w:rsidR="004A2E4B" w:rsidRPr="007D366B" w:rsidRDefault="004A2E4B" w:rsidP="006737B2">
            <w:pPr>
              <w:tabs>
                <w:tab w:val="left" w:pos="8908"/>
              </w:tabs>
              <w:spacing w:before="0" w:after="0"/>
              <w:ind w:left="0"/>
              <w:jc w:val="both"/>
              <w:rPr>
                <w:rFonts w:eastAsiaTheme="minorEastAsia" w:cs="Century Gothic"/>
                <w:color w:val="000000"/>
                <w:kern w:val="0"/>
              </w:rPr>
            </w:pPr>
            <w:r w:rsidRPr="007D366B">
              <w:rPr>
                <w:rFonts w:eastAsiaTheme="minorEastAsia" w:cs="Century Gothic"/>
                <w:color w:val="000000"/>
                <w:kern w:val="0"/>
              </w:rPr>
              <w:t>Total TTC</w:t>
            </w:r>
          </w:p>
        </w:tc>
        <w:tc>
          <w:tcPr>
            <w:tcW w:w="1842" w:type="dxa"/>
            <w:shd w:val="clear" w:color="auto" w:fill="FFFFFF" w:themeFill="background1"/>
          </w:tcPr>
          <w:p w14:paraId="3DCCDC56" w14:textId="77777777" w:rsidR="004A2E4B" w:rsidRDefault="004A2E4B" w:rsidP="006737B2">
            <w:pPr>
              <w:tabs>
                <w:tab w:val="left" w:pos="8908"/>
              </w:tabs>
              <w:spacing w:before="0" w:after="0"/>
              <w:ind w:left="0"/>
              <w:jc w:val="both"/>
              <w:rPr>
                <w:rFonts w:eastAsiaTheme="minorEastAsia" w:cs="Century Gothic"/>
                <w:color w:val="000000"/>
                <w:kern w:val="0"/>
              </w:rPr>
            </w:pPr>
          </w:p>
        </w:tc>
        <w:tc>
          <w:tcPr>
            <w:tcW w:w="2268" w:type="dxa"/>
            <w:shd w:val="clear" w:color="auto" w:fill="FFFFFF" w:themeFill="background1"/>
          </w:tcPr>
          <w:p w14:paraId="0A69FF15" w14:textId="7D925778" w:rsidR="004A2E4B" w:rsidRPr="007D366B" w:rsidRDefault="004A2E4B" w:rsidP="006737B2">
            <w:pPr>
              <w:tabs>
                <w:tab w:val="left" w:pos="8908"/>
              </w:tabs>
              <w:spacing w:before="0" w:after="0"/>
              <w:ind w:left="0"/>
              <w:jc w:val="both"/>
              <w:rPr>
                <w:rFonts w:eastAsiaTheme="minorEastAsia" w:cs="Century Gothic"/>
                <w:b/>
                <w:color w:val="000000"/>
                <w:kern w:val="0"/>
              </w:rPr>
            </w:pPr>
          </w:p>
        </w:tc>
        <w:tc>
          <w:tcPr>
            <w:tcW w:w="2268" w:type="dxa"/>
            <w:shd w:val="clear" w:color="auto" w:fill="FFFFFF" w:themeFill="background1"/>
          </w:tcPr>
          <w:p w14:paraId="1F6B701E" w14:textId="77777777" w:rsidR="004A2E4B" w:rsidRDefault="004A2E4B" w:rsidP="006737B2">
            <w:pPr>
              <w:tabs>
                <w:tab w:val="left" w:pos="8908"/>
              </w:tabs>
              <w:spacing w:before="0" w:after="0"/>
              <w:ind w:left="0"/>
              <w:jc w:val="both"/>
              <w:rPr>
                <w:rFonts w:eastAsiaTheme="minorEastAsia" w:cs="Century Gothic"/>
                <w:color w:val="000000"/>
                <w:kern w:val="0"/>
              </w:rPr>
            </w:pPr>
          </w:p>
          <w:p w14:paraId="77B8FE2B" w14:textId="573693BF" w:rsidR="004A2E4B" w:rsidRDefault="00C22C39"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w:t>
            </w:r>
            <w:proofErr w:type="spellStart"/>
            <w:r>
              <w:rPr>
                <w:rFonts w:eastAsiaTheme="minorEastAsia" w:cs="Century Gothic"/>
                <w:color w:val="000000"/>
                <w:kern w:val="0"/>
              </w:rPr>
              <w:t>totalHT</w:t>
            </w:r>
            <w:proofErr w:type="spellEnd"/>
            <w:r>
              <w:rPr>
                <w:rFonts w:eastAsiaTheme="minorEastAsia" w:cs="Century Gothic"/>
                <w:color w:val="000000"/>
                <w:kern w:val="0"/>
              </w:rPr>
              <w:t>}</w:t>
            </w:r>
            <w:r w:rsidR="004A2E4B">
              <w:rPr>
                <w:rFonts w:eastAsiaTheme="minorEastAsia" w:cs="Century Gothic"/>
                <w:color w:val="000000"/>
                <w:kern w:val="0"/>
              </w:rPr>
              <w:t xml:space="preserve"> </w:t>
            </w:r>
            <w:r w:rsidR="004A2E4B">
              <w:rPr>
                <w:rFonts w:ascii="Arial" w:hAnsi="Arial" w:cs="Arial"/>
                <w:color w:val="4D5156"/>
                <w:sz w:val="21"/>
                <w:szCs w:val="21"/>
                <w:shd w:val="clear" w:color="auto" w:fill="FFFFFF"/>
              </w:rPr>
              <w:t>€</w:t>
            </w:r>
          </w:p>
          <w:p w14:paraId="0EFBBE92" w14:textId="23AF7019" w:rsidR="004A2E4B" w:rsidRDefault="007F34F1"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 xml:space="preserve">{tva} </w:t>
            </w:r>
            <w:r w:rsidR="004A2E4B">
              <w:rPr>
                <w:rFonts w:ascii="Arial" w:hAnsi="Arial" w:cs="Arial"/>
                <w:color w:val="4D5156"/>
                <w:sz w:val="21"/>
                <w:szCs w:val="21"/>
                <w:shd w:val="clear" w:color="auto" w:fill="FFFFFF"/>
              </w:rPr>
              <w:t>€</w:t>
            </w:r>
          </w:p>
          <w:p w14:paraId="6ACA9FC2" w14:textId="19C73B87" w:rsidR="004A2E4B" w:rsidRPr="007D366B" w:rsidRDefault="007F34F1" w:rsidP="006737B2">
            <w:pPr>
              <w:tabs>
                <w:tab w:val="left" w:pos="8908"/>
              </w:tabs>
              <w:spacing w:before="0" w:after="0"/>
              <w:ind w:left="0"/>
              <w:jc w:val="both"/>
              <w:rPr>
                <w:rFonts w:eastAsiaTheme="minorEastAsia" w:cs="Century Gothic"/>
                <w:b/>
                <w:color w:val="000000"/>
                <w:kern w:val="0"/>
              </w:rPr>
            </w:pPr>
            <w:r>
              <w:rPr>
                <w:rFonts w:eastAsiaTheme="minorEastAsia" w:cs="Century Gothic"/>
                <w:color w:val="000000"/>
                <w:kern w:val="0"/>
              </w:rPr>
              <w:t>{</w:t>
            </w:r>
            <w:proofErr w:type="spellStart"/>
            <w:r>
              <w:rPr>
                <w:rFonts w:eastAsiaTheme="minorEastAsia" w:cs="Century Gothic"/>
                <w:color w:val="000000"/>
                <w:kern w:val="0"/>
              </w:rPr>
              <w:t>totalTT</w:t>
            </w:r>
            <w:r w:rsidR="00A57D6F">
              <w:t>C</w:t>
            </w:r>
            <w:proofErr w:type="spellEnd"/>
            <w:r>
              <w:rPr>
                <w:rFonts w:eastAsiaTheme="minorEastAsia" w:cs="Century Gothic"/>
                <w:color w:val="000000"/>
                <w:kern w:val="0"/>
              </w:rPr>
              <w:t xml:space="preserve">} </w:t>
            </w:r>
            <w:r w:rsidR="004A2E4B" w:rsidRPr="007D366B">
              <w:rPr>
                <w:rFonts w:ascii="Arial" w:hAnsi="Arial" w:cs="Arial"/>
                <w:b/>
                <w:color w:val="4D5156"/>
                <w:sz w:val="21"/>
                <w:szCs w:val="21"/>
                <w:shd w:val="clear" w:color="auto" w:fill="FFFFFF"/>
              </w:rPr>
              <w:t>€</w:t>
            </w:r>
          </w:p>
        </w:tc>
      </w:tr>
    </w:tbl>
    <w:p w14:paraId="2A069A96" w14:textId="0B1D84D0" w:rsidR="001056FD" w:rsidRDefault="007D366B" w:rsidP="001056FD">
      <w:pPr>
        <w:tabs>
          <w:tab w:val="left" w:pos="8908"/>
        </w:tabs>
        <w:ind w:left="1134"/>
        <w:jc w:val="both"/>
        <w:rPr>
          <w:rFonts w:eastAsiaTheme="minorEastAsia" w:cs="Century Gothic"/>
          <w:b/>
          <w:bCs/>
          <w:color w:val="000000"/>
          <w:kern w:val="0"/>
        </w:rPr>
      </w:pPr>
      <w:r>
        <w:rPr>
          <w:rFonts w:eastAsiaTheme="minorEastAsia" w:cs="Century Gothic"/>
          <w:b/>
          <w:bCs/>
          <w:color w:val="000000"/>
          <w:kern w:val="0"/>
        </w:rPr>
        <w:tab/>
      </w:r>
    </w:p>
    <w:p w14:paraId="5A6540C9" w14:textId="77777777" w:rsidR="001056FD" w:rsidRPr="00A57F78" w:rsidRDefault="001056FD" w:rsidP="001056FD">
      <w:pPr>
        <w:tabs>
          <w:tab w:val="left" w:pos="8908"/>
        </w:tabs>
        <w:ind w:left="1134"/>
        <w:jc w:val="both"/>
        <w:rPr>
          <w:color w:val="002060"/>
        </w:rPr>
      </w:pPr>
    </w:p>
    <w:p w14:paraId="4BDA3445" w14:textId="27D67462" w:rsidR="006D644F" w:rsidRPr="0001452A" w:rsidRDefault="006D644F" w:rsidP="00E1554B">
      <w:pPr>
        <w:pStyle w:val="0-BET-Corps-Texte"/>
      </w:pPr>
      <w:r w:rsidRPr="0001452A">
        <w:t xml:space="preserve">La présente mission est arrêtée à la somme de </w:t>
      </w:r>
      <w:r w:rsidR="00233377">
        <w:rPr>
          <w:b/>
          <w:bCs/>
        </w:rPr>
        <w:t>4</w:t>
      </w:r>
      <w:r w:rsidR="00A92A3C">
        <w:rPr>
          <w:b/>
          <w:bCs/>
        </w:rPr>
        <w:t>9 000</w:t>
      </w:r>
      <w:r w:rsidR="0068375E" w:rsidRPr="0001452A">
        <w:rPr>
          <w:b/>
          <w:bCs/>
        </w:rPr>
        <w:t xml:space="preserve"> </w:t>
      </w:r>
      <w:r w:rsidRPr="0001452A">
        <w:rPr>
          <w:b/>
          <w:bCs/>
        </w:rPr>
        <w:t>euros HT</w:t>
      </w:r>
      <w:r w:rsidR="00922A0A">
        <w:t>.</w:t>
      </w:r>
    </w:p>
    <w:p w14:paraId="24E7602C" w14:textId="52C2BDDC" w:rsidR="00F07AD5" w:rsidRDefault="00F07AD5" w:rsidP="00F07AD5">
      <w:pPr>
        <w:pStyle w:val="Corpsdetexte"/>
        <w:rPr>
          <w:color w:val="002060"/>
          <w:sz w:val="22"/>
          <w:szCs w:val="22"/>
        </w:rPr>
      </w:pPr>
    </w:p>
    <w:p w14:paraId="30D69A43" w14:textId="77777777" w:rsidR="004A75A9" w:rsidRPr="0001452A" w:rsidRDefault="004A75A9" w:rsidP="00F07AD5">
      <w:pPr>
        <w:pStyle w:val="Corpsdetexte"/>
        <w:rPr>
          <w:color w:val="002060"/>
          <w:sz w:val="22"/>
          <w:szCs w:val="22"/>
        </w:rPr>
      </w:pPr>
    </w:p>
    <w:p w14:paraId="23BEC8FE" w14:textId="4BE97A59" w:rsidR="00D761F6" w:rsidRPr="0001452A" w:rsidRDefault="00D761F6" w:rsidP="00294D82">
      <w:pPr>
        <w:pStyle w:val="0-BET-Titre-1"/>
      </w:pPr>
      <w:bookmarkStart w:id="13" w:name="_Toc135747604"/>
      <w:r w:rsidRPr="0001452A">
        <w:t>Délais d’intervention</w:t>
      </w:r>
      <w:bookmarkEnd w:id="13"/>
    </w:p>
    <w:p w14:paraId="77767A4E" w14:textId="796A84C0" w:rsidR="00631CE8" w:rsidRPr="0001452A" w:rsidRDefault="00631CE8" w:rsidP="00E1554B">
      <w:pPr>
        <w:pStyle w:val="0-BET-Corps-Texte"/>
      </w:pPr>
      <w:r w:rsidRPr="0001452A">
        <w:t>A réception de l’acceptation de la présente offre, nous proposons les délais d’intervention suivants :</w:t>
      </w:r>
    </w:p>
    <w:p w14:paraId="0673AF77" w14:textId="77777777" w:rsidR="007E7C4B" w:rsidRPr="0001452A" w:rsidRDefault="007E7C4B" w:rsidP="007E7C4B">
      <w:pPr>
        <w:pStyle w:val="Corpsdetexte"/>
        <w:rPr>
          <w:color w:val="002060"/>
          <w:sz w:val="22"/>
          <w:szCs w:val="22"/>
        </w:rPr>
      </w:pPr>
    </w:p>
    <w:p w14:paraId="236D2708" w14:textId="666C35D8" w:rsidR="005549EA" w:rsidRPr="0001452A" w:rsidRDefault="005549EA" w:rsidP="00A17532">
      <w:pPr>
        <w:pStyle w:val="0-BET-Corps-Texte"/>
        <w:numPr>
          <w:ilvl w:val="0"/>
          <w:numId w:val="6"/>
        </w:numPr>
      </w:pPr>
      <w:r w:rsidRPr="0001452A">
        <w:t xml:space="preserve">Visite : </w:t>
      </w:r>
      <w:r w:rsidR="00A17532" w:rsidRPr="00A17532">
        <w:t>{</w:t>
      </w:r>
      <w:proofErr w:type="spellStart"/>
      <w:r w:rsidR="00A17532" w:rsidRPr="00A17532">
        <w:t>texte_visite</w:t>
      </w:r>
      <w:proofErr w:type="spellEnd"/>
      <w:r w:rsidR="00A17532" w:rsidRPr="00A17532">
        <w:t>}</w:t>
      </w:r>
      <w:r w:rsidRPr="0001452A">
        <w:t xml:space="preserve"> après </w:t>
      </w:r>
      <w:r w:rsidR="007F4B49">
        <w:t>réception de l’acompte</w:t>
      </w:r>
      <w:r w:rsidRPr="0001452A">
        <w:t xml:space="preserve"> </w:t>
      </w:r>
      <w:r w:rsidR="00C84D85" w:rsidRPr="0001452A">
        <w:t>(</w:t>
      </w:r>
      <w:r w:rsidR="007F4B49">
        <w:t xml:space="preserve">et </w:t>
      </w:r>
      <w:r w:rsidR="00C84D85" w:rsidRPr="0001452A">
        <w:t>selon disponibilités MOA)</w:t>
      </w:r>
    </w:p>
    <w:p w14:paraId="051EF064" w14:textId="23C2DBDC" w:rsidR="005549EA" w:rsidRPr="0001452A" w:rsidRDefault="00651C5F" w:rsidP="00A17532">
      <w:pPr>
        <w:pStyle w:val="0-BET-Corps-Texte"/>
        <w:numPr>
          <w:ilvl w:val="0"/>
          <w:numId w:val="6"/>
        </w:numPr>
      </w:pPr>
      <w:r>
        <w:t xml:space="preserve">Mission </w:t>
      </w:r>
      <w:r w:rsidR="009604DA">
        <w:t>DCE</w:t>
      </w:r>
      <w:r w:rsidR="00211A39">
        <w:t xml:space="preserve"> </w:t>
      </w:r>
      <w:r w:rsidR="00631CE8" w:rsidRPr="0001452A">
        <w:t xml:space="preserve">: </w:t>
      </w:r>
      <w:r w:rsidR="00A17532" w:rsidRPr="00A17532">
        <w:t>{</w:t>
      </w:r>
      <w:proofErr w:type="spellStart"/>
      <w:r w:rsidR="00A17532" w:rsidRPr="00A17532">
        <w:t>texte_missiondce</w:t>
      </w:r>
      <w:proofErr w:type="spellEnd"/>
      <w:r w:rsidR="00A17532" w:rsidRPr="00A17532">
        <w:t>}</w:t>
      </w:r>
      <w:r w:rsidR="00A17532">
        <w:t xml:space="preserve"> </w:t>
      </w:r>
      <w:r w:rsidR="00631CE8" w:rsidRPr="0001452A">
        <w:t xml:space="preserve">après </w:t>
      </w:r>
      <w:r w:rsidR="00D50404" w:rsidRPr="0001452A">
        <w:t>notre intervention sur site</w:t>
      </w:r>
    </w:p>
    <w:p w14:paraId="36D396B9" w14:textId="4E67B892" w:rsidR="00D761F6" w:rsidRPr="00A57F78" w:rsidRDefault="00233D63" w:rsidP="004D62B7">
      <w:pPr>
        <w:spacing w:before="0" w:after="0"/>
        <w:ind w:left="0" w:right="0"/>
        <w:rPr>
          <w:color w:val="002060"/>
        </w:rPr>
      </w:pPr>
      <w:r>
        <w:br w:type="page"/>
      </w:r>
      <w:r w:rsidR="003B7298" w:rsidRPr="00A57F78">
        <w:rPr>
          <w:color w:val="002060"/>
        </w:rPr>
        <w:lastRenderedPageBreak/>
        <w:t>C</w:t>
      </w:r>
      <w:r w:rsidR="003E05ED" w:rsidRPr="00A57F78">
        <w:rPr>
          <w:color w:val="002060"/>
        </w:rPr>
        <w:t xml:space="preserve">onditions d’exécution &amp; </w:t>
      </w:r>
      <w:r w:rsidR="00C84D85" w:rsidRPr="00A57F78">
        <w:rPr>
          <w:color w:val="002060"/>
        </w:rPr>
        <w:t>E</w:t>
      </w:r>
      <w:r w:rsidR="00D761F6" w:rsidRPr="00A57F78">
        <w:rPr>
          <w:color w:val="002060"/>
        </w:rPr>
        <w:t xml:space="preserve">xclusions </w:t>
      </w:r>
    </w:p>
    <w:p w14:paraId="49993A2C" w14:textId="5E35BBB9" w:rsidR="00631CE8" w:rsidRPr="00A57F78" w:rsidRDefault="00631CE8" w:rsidP="0001452A">
      <w:pPr>
        <w:pStyle w:val="0-BET-Titre-2"/>
      </w:pPr>
      <w:bookmarkStart w:id="14" w:name="_Toc135747605"/>
      <w:r w:rsidRPr="0068375E">
        <w:t>Conditions d’exécution</w:t>
      </w:r>
      <w:r w:rsidRPr="00A57F78">
        <w:t> :</w:t>
      </w:r>
      <w:bookmarkEnd w:id="14"/>
    </w:p>
    <w:p w14:paraId="2408B58B" w14:textId="3A300D84" w:rsidR="00CB72E4" w:rsidRPr="00A57F78" w:rsidRDefault="00631CE8" w:rsidP="002B4C0A">
      <w:pPr>
        <w:pStyle w:val="0-BET-Corps-Texte"/>
        <w:numPr>
          <w:ilvl w:val="0"/>
          <w:numId w:val="7"/>
        </w:numPr>
        <w:jc w:val="both"/>
      </w:pPr>
      <w:r w:rsidRPr="00A57F78">
        <w:t xml:space="preserve">La date pour la visite des locaux sera fixée avec </w:t>
      </w:r>
      <w:r w:rsidRPr="0068375E">
        <w:rPr>
          <w:b/>
          <w:bCs/>
        </w:rPr>
        <w:t>une semaine</w:t>
      </w:r>
      <w:r w:rsidRPr="00A57F78">
        <w:t xml:space="preserve"> de préavis (durée prévue 4h minimum),</w:t>
      </w:r>
    </w:p>
    <w:p w14:paraId="60814F9F" w14:textId="12EF2740" w:rsidR="00631CE8" w:rsidRPr="00A57F78" w:rsidRDefault="00CB72E4" w:rsidP="002B4C0A">
      <w:pPr>
        <w:pStyle w:val="0-BET-Corps-Texte"/>
        <w:numPr>
          <w:ilvl w:val="0"/>
          <w:numId w:val="7"/>
        </w:numPr>
        <w:jc w:val="both"/>
      </w:pPr>
      <w:r w:rsidRPr="00A57F78">
        <w:rPr>
          <w:b/>
          <w:bCs/>
          <w:u w:val="single"/>
        </w:rPr>
        <w:t>Important </w:t>
      </w:r>
      <w:proofErr w:type="gramStart"/>
      <w:r w:rsidRPr="00A57F78">
        <w:rPr>
          <w:b/>
          <w:bCs/>
          <w:u w:val="single"/>
        </w:rPr>
        <w:t>:</w:t>
      </w:r>
      <w:r w:rsidRPr="00A57F78">
        <w:t xml:space="preserve">  </w:t>
      </w:r>
      <w:r w:rsidR="009604DA">
        <w:t>La</w:t>
      </w:r>
      <w:proofErr w:type="gramEnd"/>
      <w:r w:rsidR="009604DA">
        <w:t xml:space="preserve"> MOA</w:t>
      </w:r>
      <w:r w:rsidR="007F4B49">
        <w:t xml:space="preserve"> </w:t>
      </w:r>
      <w:r w:rsidR="0001452A">
        <w:t>sera en charge des accès lors de notre intervention sur site.</w:t>
      </w:r>
      <w:r w:rsidR="00211A39">
        <w:t xml:space="preserve"> </w:t>
      </w:r>
      <w:r w:rsidR="00463615">
        <w:t>Notre offre ne comprend qu’un déplacement en démarrage d’opération.</w:t>
      </w:r>
      <w:r w:rsidR="008674C7">
        <w:t xml:space="preserve"> La présente offre a été effectuée sans visite préalable.</w:t>
      </w:r>
    </w:p>
    <w:p w14:paraId="78B3BE46" w14:textId="2D2C84F3" w:rsidR="00631CE8" w:rsidRPr="00A57F78" w:rsidRDefault="00631CE8" w:rsidP="002B4C0A">
      <w:pPr>
        <w:pStyle w:val="0-BET-Corps-Texte"/>
        <w:numPr>
          <w:ilvl w:val="0"/>
          <w:numId w:val="7"/>
        </w:numPr>
        <w:jc w:val="both"/>
      </w:pPr>
      <w:r w:rsidRPr="00A57F78">
        <w:t>Pour les visites, le maître d’ouvrage se charge d’obtenir l’accès sécurisé et sain aux locaux. Le bureau d’études ne s’occupe pas des prises de rendez-vous ou des moyens d’accès aux espaces,</w:t>
      </w:r>
    </w:p>
    <w:p w14:paraId="1FF534F9" w14:textId="28039BAC" w:rsidR="00713D59" w:rsidRPr="00A57F78" w:rsidRDefault="00713D59" w:rsidP="002B4C0A">
      <w:pPr>
        <w:pStyle w:val="0-BET-Corps-Texte"/>
        <w:numPr>
          <w:ilvl w:val="0"/>
          <w:numId w:val="7"/>
        </w:numPr>
        <w:jc w:val="both"/>
      </w:pPr>
      <w:r w:rsidRPr="00A57F78">
        <w:t>Les plans de faisabilité ne peuvent être utilisés en phase exécution.</w:t>
      </w:r>
    </w:p>
    <w:p w14:paraId="30083CE1" w14:textId="24E11A03" w:rsidR="007E7C4B" w:rsidRPr="00A57F78" w:rsidRDefault="00631CE8" w:rsidP="002B4C0A">
      <w:pPr>
        <w:pStyle w:val="0-BET-Corps-Texte"/>
        <w:numPr>
          <w:ilvl w:val="0"/>
          <w:numId w:val="7"/>
        </w:numPr>
        <w:jc w:val="both"/>
      </w:pPr>
      <w:r w:rsidRPr="00A57F78">
        <w:t>Sondage par le dessus d’un balcon - pas d'intervention en hauteur de plus de 3m</w:t>
      </w:r>
    </w:p>
    <w:p w14:paraId="21E538C6" w14:textId="7BC82B22" w:rsidR="00631CE8" w:rsidRPr="00A57F78" w:rsidRDefault="00D2359E" w:rsidP="002B4C0A">
      <w:pPr>
        <w:pStyle w:val="0-BET-Titre-2"/>
        <w:jc w:val="both"/>
      </w:pPr>
      <w:bookmarkStart w:id="15" w:name="_Toc135747606"/>
      <w:r w:rsidRPr="0068375E">
        <w:t xml:space="preserve">Précisions &amp; </w:t>
      </w:r>
      <w:r w:rsidR="00631CE8" w:rsidRPr="0068375E">
        <w:t>Exclusions</w:t>
      </w:r>
      <w:r w:rsidR="00631CE8" w:rsidRPr="00A57F78">
        <w:t> :</w:t>
      </w:r>
      <w:bookmarkEnd w:id="15"/>
    </w:p>
    <w:p w14:paraId="1CBBFEC0" w14:textId="1E56638F" w:rsidR="00631CE8" w:rsidRPr="00A57F78" w:rsidRDefault="00631CE8" w:rsidP="002B4C0A">
      <w:pPr>
        <w:pStyle w:val="0-BET-Corps-Texte"/>
        <w:jc w:val="both"/>
      </w:pPr>
      <w:r w:rsidRPr="00A57F78">
        <w:t>Etudes autres que celles listées ci-dessus,</w:t>
      </w:r>
    </w:p>
    <w:p w14:paraId="73361713" w14:textId="19B3C3CB" w:rsidR="00CB72E4" w:rsidRPr="00A57F78" w:rsidRDefault="00CB72E4" w:rsidP="002B4C0A">
      <w:pPr>
        <w:pStyle w:val="0-BET-Corps-Texte"/>
        <w:jc w:val="both"/>
      </w:pPr>
      <w:r w:rsidRPr="00A57F78">
        <w:t>Sondages ou relevés autres que celles listées ci-dessus,</w:t>
      </w:r>
    </w:p>
    <w:p w14:paraId="206B0642" w14:textId="24F5157A" w:rsidR="00D2359E" w:rsidRPr="00A57F78" w:rsidRDefault="00D2359E" w:rsidP="002B4C0A">
      <w:pPr>
        <w:pStyle w:val="0-BET-Corps-Texte"/>
        <w:jc w:val="both"/>
      </w:pPr>
      <w:r w:rsidRPr="00A57F78">
        <w:t>En cas de d’ouvrages neufs, à noter que le diagnostic portera sur les zones concernées ces derniers. Cependant les désordres analysés et les préconisations seront établis en cohérence avec le bâti général,</w:t>
      </w:r>
    </w:p>
    <w:p w14:paraId="7C29852B" w14:textId="77777777" w:rsidR="00631CE8" w:rsidRPr="00A57F78" w:rsidRDefault="00631CE8" w:rsidP="002B4C0A">
      <w:pPr>
        <w:pStyle w:val="0-BET-Corps-Texte"/>
        <w:jc w:val="both"/>
      </w:pPr>
      <w:r w:rsidRPr="00A57F78">
        <w:t>Synthèse du dossier au regard des différents corps d’état,</w:t>
      </w:r>
    </w:p>
    <w:p w14:paraId="40651244" w14:textId="5F2D75BD" w:rsidR="00631CE8" w:rsidRPr="00A57F78" w:rsidRDefault="00C84D85" w:rsidP="002B4C0A">
      <w:pPr>
        <w:pStyle w:val="0-BET-Corps-Texte"/>
        <w:jc w:val="both"/>
      </w:pPr>
      <w:r w:rsidRPr="00A57F78">
        <w:rPr>
          <w:b/>
          <w:bCs/>
          <w:u w:val="single"/>
        </w:rPr>
        <w:t>Important </w:t>
      </w:r>
      <w:proofErr w:type="gramStart"/>
      <w:r w:rsidRPr="00A57F78">
        <w:rPr>
          <w:b/>
          <w:bCs/>
          <w:u w:val="single"/>
        </w:rPr>
        <w:t>:</w:t>
      </w:r>
      <w:r w:rsidRPr="00A57F78">
        <w:t xml:space="preserve">  s</w:t>
      </w:r>
      <w:r w:rsidR="00CB72E4" w:rsidRPr="00A57F78">
        <w:t>auf</w:t>
      </w:r>
      <w:proofErr w:type="gramEnd"/>
      <w:r w:rsidR="00CB72E4" w:rsidRPr="00A57F78">
        <w:t xml:space="preserve"> indication contraire ci-dessus, l</w:t>
      </w:r>
      <w:r w:rsidR="00631CE8" w:rsidRPr="00A57F78">
        <w:t xml:space="preserve">es investigations </w:t>
      </w:r>
      <w:r w:rsidR="00CB72E4" w:rsidRPr="00A57F78">
        <w:t xml:space="preserve">complémentaires </w:t>
      </w:r>
      <w:r w:rsidR="00631CE8" w:rsidRPr="00A57F78">
        <w:t>nécessaires à la réalisation de la mission, le cas échéant, s</w:t>
      </w:r>
      <w:r w:rsidR="00CB72E4" w:rsidRPr="00A57F78">
        <w:t>on</w:t>
      </w:r>
      <w:r w:rsidR="00631CE8" w:rsidRPr="00A57F78">
        <w:t>t à la charge du maître de l’ouvrage et réalisées par des intervenants extérieurs</w:t>
      </w:r>
      <w:r w:rsidR="00232728" w:rsidRPr="00A57F78">
        <w:t xml:space="preserve"> (</w:t>
      </w:r>
      <w:r w:rsidR="00CB72E4" w:rsidRPr="00A57F78">
        <w:t xml:space="preserve">relevé de géomètre, étude </w:t>
      </w:r>
      <w:r w:rsidR="00D2359E" w:rsidRPr="00A57F78">
        <w:t xml:space="preserve">et sondages </w:t>
      </w:r>
      <w:r w:rsidR="00CB72E4" w:rsidRPr="00A57F78">
        <w:t>géotechnique</w:t>
      </w:r>
      <w:r w:rsidR="00D2359E" w:rsidRPr="00A57F78">
        <w:t>s</w:t>
      </w:r>
      <w:r w:rsidR="00232728" w:rsidRPr="00A57F78">
        <w:t xml:space="preserve">, </w:t>
      </w:r>
      <w:r w:rsidR="00CB72E4" w:rsidRPr="00A57F78">
        <w:t xml:space="preserve">sondages hors capacité SKY INGENIERIE, </w:t>
      </w:r>
      <w:r w:rsidR="00D2359E" w:rsidRPr="00A57F78">
        <w:t>e</w:t>
      </w:r>
      <w:r w:rsidR="00CB72E4" w:rsidRPr="00A57F78">
        <w:t>ssais de matériaux sondés en laboratoire,</w:t>
      </w:r>
      <w:r w:rsidR="00D2359E" w:rsidRPr="00A57F78">
        <w:t xml:space="preserve"> …</w:t>
      </w:r>
      <w:r w:rsidR="00CB72E4" w:rsidRPr="00A57F78">
        <w:t xml:space="preserve"> liste non exhaustive</w:t>
      </w:r>
      <w:r w:rsidR="00232728" w:rsidRPr="00A57F78">
        <w:t>)</w:t>
      </w:r>
      <w:r w:rsidR="00631CE8" w:rsidRPr="00A57F78">
        <w:t>,</w:t>
      </w:r>
    </w:p>
    <w:p w14:paraId="51EBA68E" w14:textId="4CEE3FF2" w:rsidR="00C00311" w:rsidRPr="00A57F78" w:rsidRDefault="005549EA" w:rsidP="002B4C0A">
      <w:pPr>
        <w:pStyle w:val="0-BET-Corps-Texte"/>
        <w:jc w:val="both"/>
      </w:pPr>
      <w:r w:rsidRPr="00A57F78">
        <w:t>Sujétions chantier</w:t>
      </w:r>
      <w:r w:rsidR="00C00311" w:rsidRPr="00A57F78">
        <w:t xml:space="preserve"> : </w:t>
      </w:r>
      <w:r w:rsidRPr="00A57F78">
        <w:t xml:space="preserve">phasage, planning, </w:t>
      </w:r>
      <w:proofErr w:type="spellStart"/>
      <w:r w:rsidR="00C00311" w:rsidRPr="00A57F78">
        <w:t>etc</w:t>
      </w:r>
      <w:proofErr w:type="spellEnd"/>
      <w:r w:rsidR="00C00311" w:rsidRPr="00A57F78">
        <w:t xml:space="preserve"> …,</w:t>
      </w:r>
    </w:p>
    <w:p w14:paraId="321386B8" w14:textId="03DCAE09" w:rsidR="005549EA" w:rsidRPr="00A57F78" w:rsidRDefault="00C00311" w:rsidP="002B4C0A">
      <w:pPr>
        <w:pStyle w:val="0-BET-Corps-Texte"/>
        <w:jc w:val="both"/>
      </w:pPr>
      <w:r w:rsidRPr="00A57F78">
        <w:t>E</w:t>
      </w:r>
      <w:r w:rsidR="005549EA" w:rsidRPr="00A57F78">
        <w:t>nvironnement</w:t>
      </w:r>
      <w:r w:rsidRPr="00A57F78">
        <w:t xml:space="preserve"> : </w:t>
      </w:r>
      <w:r w:rsidR="005549EA" w:rsidRPr="00A57F78">
        <w:t xml:space="preserve">pollution, eau, amiante, plomb, </w:t>
      </w:r>
      <w:proofErr w:type="spellStart"/>
      <w:r w:rsidR="005549EA" w:rsidRPr="00A57F78">
        <w:t>etc</w:t>
      </w:r>
      <w:proofErr w:type="spellEnd"/>
      <w:r w:rsidR="005549EA" w:rsidRPr="00A57F78">
        <w:t xml:space="preserve"> …,</w:t>
      </w:r>
    </w:p>
    <w:p w14:paraId="28893214" w14:textId="64000690" w:rsidR="00D2359E" w:rsidRPr="00A57F78" w:rsidRDefault="00D2359E" w:rsidP="002B4C0A">
      <w:pPr>
        <w:pStyle w:val="0-BET-Corps-Texte"/>
        <w:jc w:val="both"/>
      </w:pPr>
      <w:r w:rsidRPr="00A57F78">
        <w:t>Sondages et relevés</w:t>
      </w:r>
    </w:p>
    <w:p w14:paraId="355940EC" w14:textId="25F0C253" w:rsidR="00D2359E" w:rsidRPr="00A57F78" w:rsidRDefault="00D2359E" w:rsidP="002B4C0A">
      <w:pPr>
        <w:pStyle w:val="0-BET-Corps-Texte"/>
        <w:jc w:val="both"/>
      </w:pPr>
      <w:r w:rsidRPr="00A57F78">
        <w:rPr>
          <w:b/>
          <w:bCs/>
          <w:u w:val="single"/>
        </w:rPr>
        <w:t>Important </w:t>
      </w:r>
      <w:proofErr w:type="gramStart"/>
      <w:r w:rsidRPr="00A57F78">
        <w:rPr>
          <w:b/>
          <w:bCs/>
          <w:u w:val="single"/>
        </w:rPr>
        <w:t>:</w:t>
      </w:r>
      <w:r w:rsidRPr="00A57F78">
        <w:t xml:space="preserve">  En</w:t>
      </w:r>
      <w:proofErr w:type="gramEnd"/>
      <w:r w:rsidRPr="00A57F78">
        <w:t xml:space="preserve"> cas de sondages prévus dans notre offre, le maître d’ouvrage s’engage à fournir les diagnostics amiante et plomb des zones concernées avant intervention de nos équipes</w:t>
      </w:r>
    </w:p>
    <w:p w14:paraId="205BBCBA" w14:textId="05BE1D6B" w:rsidR="008B0579" w:rsidRPr="00A57F78" w:rsidRDefault="008B0579" w:rsidP="002B4C0A">
      <w:pPr>
        <w:pStyle w:val="0-BET-Corps-Texte"/>
        <w:jc w:val="both"/>
      </w:pPr>
      <w:r w:rsidRPr="00A57F78">
        <w:rPr>
          <w:b/>
          <w:bCs/>
          <w:u w:val="single"/>
        </w:rPr>
        <w:t>Important </w:t>
      </w:r>
      <w:proofErr w:type="gramStart"/>
      <w:r w:rsidRPr="00A57F78">
        <w:rPr>
          <w:b/>
          <w:bCs/>
          <w:u w:val="single"/>
        </w:rPr>
        <w:t>:</w:t>
      </w:r>
      <w:r w:rsidRPr="00A57F78">
        <w:t xml:space="preserve">  Sauf</w:t>
      </w:r>
      <w:proofErr w:type="gramEnd"/>
      <w:r w:rsidRPr="00A57F78">
        <w:t xml:space="preserve"> indications contraires ci-dessus, les sondages sont rebouchés au plâtre ou au ciment mais la remise en état à l’identique n’est pas prévue dans notre offre.</w:t>
      </w:r>
    </w:p>
    <w:p w14:paraId="5EC8E84F" w14:textId="77777777" w:rsidR="00D2359E" w:rsidRPr="00A57F78" w:rsidRDefault="00D2359E" w:rsidP="002B4C0A">
      <w:pPr>
        <w:pStyle w:val="0-BET-Corps-Texte"/>
        <w:jc w:val="both"/>
      </w:pPr>
      <w:r w:rsidRPr="00A57F78">
        <w:t>Les sondages sont par nature ponctuels, ainsi l’étude se fonde sur notre connaissance du bâti ancien et des possibilités de sondages</w:t>
      </w:r>
      <w:r w:rsidR="003E05ED" w:rsidRPr="00A57F78">
        <w:t xml:space="preserve">. </w:t>
      </w:r>
      <w:r w:rsidRPr="00A57F78">
        <w:t xml:space="preserve">La mise à jour de nos études </w:t>
      </w:r>
      <w:r w:rsidR="003E05ED" w:rsidRPr="00A57F78">
        <w:t>suite à une démolition ou curage lourd</w:t>
      </w:r>
      <w:r w:rsidRPr="00A57F78">
        <w:t xml:space="preserve"> sans lien avec notre mission n’est pas incluse et donnera lieu à un nouveau devis</w:t>
      </w:r>
      <w:r w:rsidR="003E05ED" w:rsidRPr="00A57F78">
        <w:t>.</w:t>
      </w:r>
    </w:p>
    <w:p w14:paraId="78B760B3" w14:textId="24F2AECD" w:rsidR="00271DE8" w:rsidRPr="00162BA8" w:rsidRDefault="00C00311" w:rsidP="002B4C0A">
      <w:pPr>
        <w:pStyle w:val="0-BET-Corps-Texte"/>
        <w:jc w:val="both"/>
      </w:pPr>
      <w:r w:rsidRPr="00A57F78">
        <w:t xml:space="preserve">Les relevés effectués par nos équipes ont </w:t>
      </w:r>
      <w:r w:rsidR="00C84D85" w:rsidRPr="00A57F78">
        <w:t>pour unique but la réalisation de nos prestations et ne sont pas destiné à remplacer un travail de géomètre ou d’architecte nécessaire par ailleurs.</w:t>
      </w:r>
      <w:r w:rsidR="003E05ED" w:rsidRPr="00A57F78">
        <w:t xml:space="preserve"> </w:t>
      </w:r>
      <w:r w:rsidR="00313F93" w:rsidRPr="00162BA8">
        <w:br w:type="page"/>
      </w:r>
    </w:p>
    <w:p w14:paraId="3CFEB5A2" w14:textId="79B4AA25" w:rsidR="003E05ED" w:rsidRPr="00A57F78" w:rsidRDefault="003B7298" w:rsidP="00294D82">
      <w:pPr>
        <w:pStyle w:val="0-BET-Titre-1"/>
      </w:pPr>
      <w:bookmarkStart w:id="16" w:name="_Toc135747607"/>
      <w:r w:rsidRPr="00A57F78">
        <w:lastRenderedPageBreak/>
        <w:t>C</w:t>
      </w:r>
      <w:r w:rsidR="003E05ED" w:rsidRPr="00A57F78">
        <w:t>lauses administratives</w:t>
      </w:r>
      <w:bookmarkEnd w:id="16"/>
    </w:p>
    <w:p w14:paraId="4F887C2C" w14:textId="5264CA44" w:rsidR="002A5029" w:rsidRPr="00A57F78" w:rsidRDefault="002A5029" w:rsidP="002B4C0A">
      <w:pPr>
        <w:pStyle w:val="0-BET-Corps-Texte"/>
        <w:numPr>
          <w:ilvl w:val="0"/>
          <w:numId w:val="9"/>
        </w:numPr>
        <w:jc w:val="both"/>
      </w:pPr>
      <w:r w:rsidRPr="00A57F78">
        <w:t>Notre offre est basée sur les documents transmis à la date de son émission.</w:t>
      </w:r>
    </w:p>
    <w:p w14:paraId="179420E7" w14:textId="4A106013" w:rsidR="00CB72E4" w:rsidRPr="00A57F78" w:rsidRDefault="00CB72E4" w:rsidP="002B4C0A">
      <w:pPr>
        <w:pStyle w:val="0-BET-Corps-Texte"/>
        <w:numPr>
          <w:ilvl w:val="0"/>
          <w:numId w:val="9"/>
        </w:numPr>
        <w:jc w:val="both"/>
      </w:pPr>
      <w:r w:rsidRPr="00A57F78">
        <w:t xml:space="preserve">IMPORTANT : ce devis a été établi </w:t>
      </w:r>
      <w:r w:rsidRPr="0068375E">
        <w:t>sans</w:t>
      </w:r>
      <w:r w:rsidRPr="00A57F78">
        <w:t xml:space="preserve"> visite préalable </w:t>
      </w:r>
    </w:p>
    <w:p w14:paraId="4511721E" w14:textId="4CECEF32" w:rsidR="00815A88" w:rsidRPr="00A57F78" w:rsidRDefault="00815A88" w:rsidP="002B4C0A">
      <w:pPr>
        <w:pStyle w:val="0-BET-Corps-Texte"/>
        <w:numPr>
          <w:ilvl w:val="0"/>
          <w:numId w:val="9"/>
        </w:numPr>
        <w:jc w:val="both"/>
      </w:pPr>
      <w:r w:rsidRPr="00A57F78">
        <w:rPr>
          <w:u w:val="single"/>
        </w:rPr>
        <w:t>Référentiel pour le contenu des missions</w:t>
      </w:r>
      <w:r w:rsidRPr="00A57F78">
        <w:t> : Missions répertoriées dans l’Annexe 20 du Code de la Commande Publique (Arrêté du 22 mars 2019 éléments de mission de maîtrise d'œuvre)</w:t>
      </w:r>
    </w:p>
    <w:p w14:paraId="11FCD1C4" w14:textId="77777777" w:rsidR="00713D59" w:rsidRPr="00A57F78" w:rsidRDefault="00713D59" w:rsidP="002B4C0A">
      <w:pPr>
        <w:pStyle w:val="0-BET-Corps-Texte"/>
        <w:numPr>
          <w:ilvl w:val="0"/>
          <w:numId w:val="9"/>
        </w:numPr>
        <w:jc w:val="both"/>
      </w:pPr>
      <w:r w:rsidRPr="00A57F78">
        <w:rPr>
          <w:u w:val="single"/>
        </w:rPr>
        <w:t>Référentiel contractuel</w:t>
      </w:r>
      <w:r w:rsidRPr="00A57F78">
        <w:t xml:space="preserve"> (par ordre de préséance) : </w:t>
      </w:r>
    </w:p>
    <w:p w14:paraId="52BBA338" w14:textId="660F2560" w:rsidR="00713D59" w:rsidRPr="00A57F78" w:rsidRDefault="00713D59" w:rsidP="002B4C0A">
      <w:pPr>
        <w:pStyle w:val="0-BET-Corps-Texte"/>
        <w:numPr>
          <w:ilvl w:val="1"/>
          <w:numId w:val="9"/>
        </w:numPr>
        <w:jc w:val="both"/>
      </w:pPr>
      <w:r w:rsidRPr="00A57F78">
        <w:t>Nos conditions générales de ventes données en annexe de ce document</w:t>
      </w:r>
    </w:p>
    <w:p w14:paraId="3585A367" w14:textId="66E0A234" w:rsidR="00713D59" w:rsidRPr="00A57F78" w:rsidRDefault="00713D59" w:rsidP="002B4C0A">
      <w:pPr>
        <w:pStyle w:val="0-BET-Corps-Texte"/>
        <w:numPr>
          <w:ilvl w:val="1"/>
          <w:numId w:val="9"/>
        </w:numPr>
        <w:jc w:val="both"/>
      </w:pPr>
      <w:r w:rsidRPr="00A57F78">
        <w:t>La présente proposition</w:t>
      </w:r>
    </w:p>
    <w:p w14:paraId="44C9C0BD" w14:textId="1DDEF46C" w:rsidR="00713D59" w:rsidRPr="00A57F78" w:rsidRDefault="00713D59" w:rsidP="002B4C0A">
      <w:pPr>
        <w:pStyle w:val="0-BET-Corps-Texte"/>
        <w:numPr>
          <w:ilvl w:val="1"/>
          <w:numId w:val="9"/>
        </w:numPr>
        <w:jc w:val="both"/>
      </w:pPr>
      <w:r w:rsidRPr="00A57F78">
        <w:t>CCAG MOE (Arrêté du 30 mars 2021)</w:t>
      </w:r>
    </w:p>
    <w:p w14:paraId="5C7456F9" w14:textId="77777777" w:rsidR="00713D59" w:rsidRPr="00A57F78" w:rsidRDefault="00713D59" w:rsidP="002B4C0A">
      <w:pPr>
        <w:pStyle w:val="0-BET-Corps-Texte"/>
        <w:numPr>
          <w:ilvl w:val="1"/>
          <w:numId w:val="9"/>
        </w:numPr>
        <w:jc w:val="both"/>
      </w:pPr>
      <w:r w:rsidRPr="00A57F78">
        <w:t>Tout contrat issu du présent devis</w:t>
      </w:r>
    </w:p>
    <w:p w14:paraId="6262CF0A" w14:textId="1058E7DA" w:rsidR="002A5029" w:rsidRPr="00A57F78" w:rsidRDefault="002A5029" w:rsidP="002B4C0A">
      <w:pPr>
        <w:pStyle w:val="0-BET-Corps-Texte"/>
        <w:numPr>
          <w:ilvl w:val="0"/>
          <w:numId w:val="9"/>
        </w:numPr>
        <w:jc w:val="both"/>
        <w:rPr>
          <w:u w:val="single"/>
        </w:rPr>
      </w:pPr>
      <w:r w:rsidRPr="00A57F78">
        <w:rPr>
          <w:u w:val="single"/>
        </w:rPr>
        <w:t>Assurance</w:t>
      </w:r>
      <w:r w:rsidR="00D75B44" w:rsidRPr="00A57F78">
        <w:rPr>
          <w:u w:val="single"/>
        </w:rPr>
        <w:t xml:space="preserve"> professionnelle</w:t>
      </w:r>
      <w:r w:rsidRPr="00A57F78">
        <w:t xml:space="preserve"> : contrat </w:t>
      </w:r>
      <w:r w:rsidR="00232728" w:rsidRPr="00A57F78">
        <w:t>SMABTP</w:t>
      </w:r>
      <w:r w:rsidRPr="00A57F78">
        <w:t xml:space="preserve"> n° </w:t>
      </w:r>
      <w:r w:rsidR="00D75B44" w:rsidRPr="00A57F78">
        <w:t>H32248P7302000/001 572342</w:t>
      </w:r>
    </w:p>
    <w:p w14:paraId="6DB6F508" w14:textId="3A2711C1" w:rsidR="00132A18" w:rsidRPr="00A57F78" w:rsidRDefault="00132A18" w:rsidP="002B4C0A">
      <w:pPr>
        <w:pStyle w:val="0-BET-Corps-Texte"/>
        <w:numPr>
          <w:ilvl w:val="0"/>
          <w:numId w:val="9"/>
        </w:numPr>
        <w:jc w:val="both"/>
        <w:rPr>
          <w:u w:val="single"/>
        </w:rPr>
      </w:pPr>
      <w:r w:rsidRPr="00A57F78">
        <w:rPr>
          <w:u w:val="single"/>
        </w:rPr>
        <w:t>Qualification</w:t>
      </w:r>
      <w:r w:rsidRPr="00A57F78">
        <w:t> : OPQIBI n°22 02 4592 – 1202/1204/1206</w:t>
      </w:r>
    </w:p>
    <w:p w14:paraId="4040764E" w14:textId="258476F2" w:rsidR="003E05ED" w:rsidRPr="00A57F78" w:rsidRDefault="002A5029" w:rsidP="002B4C0A">
      <w:pPr>
        <w:pStyle w:val="0-BET-Corps-Texte"/>
        <w:numPr>
          <w:ilvl w:val="0"/>
          <w:numId w:val="9"/>
        </w:numPr>
        <w:jc w:val="both"/>
      </w:pPr>
      <w:r w:rsidRPr="00A57F78">
        <w:t xml:space="preserve">Durée de validité : </w:t>
      </w:r>
      <w:r w:rsidR="003E05ED" w:rsidRPr="0068375E">
        <w:rPr>
          <w:b/>
          <w:bCs/>
        </w:rPr>
        <w:t>120 jours</w:t>
      </w:r>
      <w:r w:rsidR="003E05ED" w:rsidRPr="00A57F78">
        <w:t xml:space="preserve"> à compter de l'émission </w:t>
      </w:r>
    </w:p>
    <w:p w14:paraId="65D3E9FE" w14:textId="7E3454DC" w:rsidR="002A5029" w:rsidRPr="00A57F78" w:rsidRDefault="002A5029" w:rsidP="002B4C0A">
      <w:pPr>
        <w:pStyle w:val="0-BET-Corps-Texte"/>
        <w:numPr>
          <w:ilvl w:val="0"/>
          <w:numId w:val="9"/>
        </w:numPr>
        <w:jc w:val="both"/>
      </w:pPr>
      <w:r w:rsidRPr="00A57F78">
        <w:t>Date de valeur : date de l’émission</w:t>
      </w:r>
    </w:p>
    <w:p w14:paraId="3349A755" w14:textId="2C1C87F6" w:rsidR="00313F93" w:rsidRPr="00A57F78" w:rsidRDefault="00313F93" w:rsidP="002B4C0A">
      <w:pPr>
        <w:pStyle w:val="0-BET-Corps-Texte"/>
        <w:numPr>
          <w:ilvl w:val="0"/>
          <w:numId w:val="9"/>
        </w:numPr>
        <w:jc w:val="both"/>
        <w:rPr>
          <w:b/>
          <w:bCs/>
        </w:rPr>
      </w:pPr>
      <w:r w:rsidRPr="00A57F78">
        <w:rPr>
          <w:b/>
          <w:bCs/>
        </w:rPr>
        <w:t xml:space="preserve">IMPORTANT : </w:t>
      </w:r>
      <w:r w:rsidRPr="00A57F78">
        <w:t>Toute modification du contenu de la mission ou élément supplémentaire versé au dossier susceptible de changer les conditions d’études pourra amener à révision de la présente offre.</w:t>
      </w:r>
    </w:p>
    <w:p w14:paraId="73C957D4" w14:textId="6BD45271" w:rsidR="00EA058A" w:rsidRPr="00A57F78" w:rsidRDefault="00313F93" w:rsidP="002B4C0A">
      <w:pPr>
        <w:pStyle w:val="0-BET-Corps-Texte"/>
        <w:numPr>
          <w:ilvl w:val="0"/>
          <w:numId w:val="9"/>
        </w:numPr>
        <w:jc w:val="both"/>
      </w:pPr>
      <w:r w:rsidRPr="00A57F78">
        <w:t>Passé la durée de validité de la présente offre, SKY INGENIERIE se réserve le droit de revoir les honoraires ci-dessus selon les index en vigueur (ING) ou selon les conditions constatées du marché.</w:t>
      </w:r>
    </w:p>
    <w:p w14:paraId="0F28CB07" w14:textId="77777777" w:rsidR="00EA058A" w:rsidRPr="00A57F78" w:rsidRDefault="00EA058A" w:rsidP="002B4C0A">
      <w:pPr>
        <w:pStyle w:val="0-BET-Corps-Texte"/>
        <w:numPr>
          <w:ilvl w:val="0"/>
          <w:numId w:val="9"/>
        </w:numPr>
        <w:jc w:val="both"/>
      </w:pPr>
      <w:r w:rsidRPr="00A57F78">
        <w:t>Conditions de règlement :</w:t>
      </w:r>
    </w:p>
    <w:p w14:paraId="31909C8B" w14:textId="77777777" w:rsidR="0077387F" w:rsidRDefault="00A17532" w:rsidP="006E35CB">
      <w:pPr>
        <w:pStyle w:val="0-BET-Corps-Texte"/>
        <w:numPr>
          <w:ilvl w:val="0"/>
          <w:numId w:val="9"/>
        </w:numPr>
        <w:jc w:val="both"/>
      </w:pPr>
      <w:r w:rsidRPr="00A17532">
        <w:t>{</w:t>
      </w:r>
      <w:proofErr w:type="spellStart"/>
      <w:r w:rsidRPr="00A17532">
        <w:t>accompte</w:t>
      </w:r>
      <w:proofErr w:type="spellEnd"/>
      <w:r w:rsidRPr="00A17532">
        <w:t>}</w:t>
      </w:r>
      <w:r w:rsidR="00EA058A" w:rsidRPr="0068375E">
        <w:t xml:space="preserve"> %</w:t>
      </w:r>
      <w:r w:rsidR="00EA058A" w:rsidRPr="00A57F78">
        <w:t xml:space="preserve"> Acompte à la commande</w:t>
      </w:r>
    </w:p>
    <w:p w14:paraId="004CEE44" w14:textId="5D98A582" w:rsidR="00EA058A" w:rsidRPr="00A57F78" w:rsidRDefault="00EA058A" w:rsidP="002B4C0A">
      <w:pPr>
        <w:pStyle w:val="0-BET-Corps-Texte"/>
        <w:numPr>
          <w:ilvl w:val="0"/>
          <w:numId w:val="9"/>
        </w:numPr>
        <w:jc w:val="both"/>
      </w:pPr>
      <w:r w:rsidRPr="00A57F78">
        <w:t>Délai de règlement : 30 jours calendaires après remise d</w:t>
      </w:r>
      <w:r w:rsidR="00C84D85" w:rsidRPr="00A57F78">
        <w:t>es Livrables</w:t>
      </w:r>
    </w:p>
    <w:p w14:paraId="3BE3B913" w14:textId="77777777" w:rsidR="0077387F" w:rsidRDefault="0077387F" w:rsidP="0077387F">
      <w:pPr>
        <w:pStyle w:val="0-BET-Corps-Texte"/>
        <w:ind w:left="1440" w:firstLine="0"/>
        <w:jc w:val="both"/>
      </w:pPr>
      <w:r>
        <w:t>{#</w:t>
      </w:r>
      <w:proofErr w:type="spellStart"/>
      <w:proofErr w:type="gramStart"/>
      <w:r>
        <w:t>accompteCond</w:t>
      </w:r>
      <w:proofErr w:type="spellEnd"/>
      <w:proofErr w:type="gramEnd"/>
      <w:r>
        <w:t>}</w:t>
      </w:r>
    </w:p>
    <w:p w14:paraId="2A3FCF77" w14:textId="77777777" w:rsidR="0077387F" w:rsidRPr="00A57F78" w:rsidRDefault="0077387F" w:rsidP="0077387F">
      <w:pPr>
        <w:pStyle w:val="0-BET-Corps-Texte"/>
        <w:numPr>
          <w:ilvl w:val="0"/>
          <w:numId w:val="9"/>
        </w:numPr>
        <w:jc w:val="both"/>
      </w:pPr>
      <w:r w:rsidRPr="00A57F78">
        <w:t xml:space="preserve">Solde à la remise du dossier mentionné au paragraphe </w:t>
      </w:r>
      <w:r w:rsidRPr="00A57F78">
        <w:fldChar w:fldCharType="begin"/>
      </w:r>
      <w:r w:rsidRPr="00A57F78">
        <w:instrText xml:space="preserve"> REF _Ref122431839 \h  \* MERGEFORMAT </w:instrText>
      </w:r>
      <w:r w:rsidRPr="00A57F78">
        <w:fldChar w:fldCharType="separate"/>
      </w:r>
      <w:r w:rsidRPr="0001452A">
        <w:t>Livrables</w:t>
      </w:r>
      <w:r w:rsidRPr="00A57F78">
        <w:fldChar w:fldCharType="end"/>
      </w:r>
      <w:r>
        <w:t xml:space="preserve"> {/</w:t>
      </w:r>
      <w:proofErr w:type="spellStart"/>
      <w:r>
        <w:t>accompteCond</w:t>
      </w:r>
      <w:proofErr w:type="spellEnd"/>
      <w:r>
        <w:t>}</w:t>
      </w:r>
      <w:bookmarkStart w:id="17" w:name="_GoBack"/>
      <w:bookmarkEnd w:id="17"/>
    </w:p>
    <w:p w14:paraId="44124E75" w14:textId="77777777" w:rsidR="007E7C4B" w:rsidRPr="00A57F78" w:rsidRDefault="007E7C4B" w:rsidP="007E7C4B">
      <w:pPr>
        <w:pStyle w:val="Corpsdetexte"/>
        <w:rPr>
          <w:color w:val="002060"/>
        </w:rPr>
      </w:pPr>
    </w:p>
    <w:tbl>
      <w:tblPr>
        <w:tblStyle w:val="Grilledutableau"/>
        <w:tblW w:w="0" w:type="auto"/>
        <w:tblLook w:val="04A0" w:firstRow="1" w:lastRow="0" w:firstColumn="1" w:lastColumn="0" w:noHBand="0" w:noVBand="1"/>
      </w:tblPr>
      <w:tblGrid>
        <w:gridCol w:w="4793"/>
        <w:gridCol w:w="4790"/>
      </w:tblGrid>
      <w:tr w:rsidR="00A57F78" w:rsidRPr="00A57F78" w14:paraId="5EBBC653" w14:textId="77777777" w:rsidTr="00EA058A">
        <w:tc>
          <w:tcPr>
            <w:tcW w:w="4793" w:type="dxa"/>
            <w:tcBorders>
              <w:top w:val="nil"/>
              <w:left w:val="nil"/>
              <w:bottom w:val="nil"/>
              <w:right w:val="single" w:sz="36" w:space="0" w:color="17406D" w:themeColor="text2"/>
            </w:tcBorders>
          </w:tcPr>
          <w:p w14:paraId="516D8DF6" w14:textId="0DEFB680" w:rsidR="00A83D3E" w:rsidRPr="00A57F78" w:rsidRDefault="00F250C7" w:rsidP="005F1CBC">
            <w:pPr>
              <w:pStyle w:val="Sansinterligne"/>
              <w:jc w:val="center"/>
              <w:rPr>
                <w:color w:val="002060"/>
              </w:rPr>
            </w:pPr>
            <w:r>
              <w:rPr>
                <w:color w:val="002060"/>
              </w:rPr>
              <w:t xml:space="preserve">Le </w:t>
            </w:r>
            <w:proofErr w:type="spellStart"/>
            <w:r>
              <w:rPr>
                <w:color w:val="002060"/>
              </w:rPr>
              <w:t>Directeur</w:t>
            </w:r>
            <w:proofErr w:type="spellEnd"/>
            <w:r>
              <w:rPr>
                <w:color w:val="002060"/>
              </w:rPr>
              <w:t xml:space="preserve"> </w:t>
            </w:r>
            <w:proofErr w:type="spellStart"/>
            <w:r>
              <w:rPr>
                <w:color w:val="002060"/>
              </w:rPr>
              <w:t>d’Agences</w:t>
            </w:r>
            <w:proofErr w:type="spellEnd"/>
            <w:r w:rsidR="00A17532">
              <w:rPr>
                <w:color w:val="002060"/>
              </w:rPr>
              <w:br/>
            </w:r>
          </w:p>
        </w:tc>
        <w:tc>
          <w:tcPr>
            <w:tcW w:w="4790" w:type="dxa"/>
            <w:vMerge w:val="restart"/>
            <w:tcBorders>
              <w:top w:val="single" w:sz="36" w:space="0" w:color="17406D" w:themeColor="text2"/>
              <w:left w:val="single" w:sz="36" w:space="0" w:color="17406D" w:themeColor="text2"/>
              <w:bottom w:val="single" w:sz="4" w:space="0" w:color="17406D" w:themeColor="text2"/>
              <w:right w:val="single" w:sz="36" w:space="0" w:color="17406D" w:themeColor="text2"/>
            </w:tcBorders>
          </w:tcPr>
          <w:p w14:paraId="72EBE4F7" w14:textId="5A04B558" w:rsidR="00A83D3E" w:rsidRPr="00A57F78" w:rsidRDefault="00A83D3E" w:rsidP="005F1CBC">
            <w:pPr>
              <w:pStyle w:val="Sansinterligne"/>
              <w:jc w:val="center"/>
              <w:rPr>
                <w:color w:val="002060"/>
              </w:rPr>
            </w:pPr>
            <w:proofErr w:type="spellStart"/>
            <w:r w:rsidRPr="00A57F78">
              <w:rPr>
                <w:color w:val="002060"/>
              </w:rPr>
              <w:t>Votre</w:t>
            </w:r>
            <w:proofErr w:type="spellEnd"/>
            <w:r w:rsidRPr="00A57F78">
              <w:rPr>
                <w:color w:val="002060"/>
              </w:rPr>
              <w:t xml:space="preserve"> Bon Pour Accord</w:t>
            </w:r>
          </w:p>
        </w:tc>
      </w:tr>
      <w:tr w:rsidR="00A17532" w:rsidRPr="00A57F78" w14:paraId="177A8B9F" w14:textId="77777777" w:rsidTr="00EA058A">
        <w:tc>
          <w:tcPr>
            <w:tcW w:w="4793" w:type="dxa"/>
            <w:tcBorders>
              <w:top w:val="nil"/>
              <w:left w:val="nil"/>
              <w:bottom w:val="nil"/>
              <w:right w:val="single" w:sz="36" w:space="0" w:color="17406D" w:themeColor="text2"/>
            </w:tcBorders>
          </w:tcPr>
          <w:p w14:paraId="64B43BE3" w14:textId="71AE8F8C" w:rsidR="00A17532" w:rsidRPr="00A57F78" w:rsidRDefault="00A17532" w:rsidP="00A17532">
            <w:pPr>
              <w:pStyle w:val="Sansinterligne"/>
              <w:jc w:val="center"/>
              <w:rPr>
                <w:color w:val="002060"/>
              </w:rPr>
            </w:pPr>
            <w:r w:rsidRPr="00D35F7F">
              <w:t>{</w:t>
            </w:r>
            <w:proofErr w:type="spellStart"/>
            <w:r w:rsidRPr="00D35F7F">
              <w:t>nom_inter</w:t>
            </w:r>
            <w:proofErr w:type="spellEnd"/>
            <w:r w:rsidRPr="00D35F7F">
              <w:t>} {</w:t>
            </w:r>
            <w:proofErr w:type="spellStart"/>
            <w:r w:rsidRPr="00D35F7F">
              <w:t>prenom_inter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716A5638"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2102542E" w14:textId="77777777" w:rsidTr="00EA058A">
        <w:tc>
          <w:tcPr>
            <w:tcW w:w="4793" w:type="dxa"/>
            <w:tcBorders>
              <w:top w:val="nil"/>
              <w:left w:val="nil"/>
              <w:bottom w:val="nil"/>
              <w:right w:val="single" w:sz="36" w:space="0" w:color="17406D" w:themeColor="text2"/>
            </w:tcBorders>
          </w:tcPr>
          <w:p w14:paraId="534B0E2E" w14:textId="50C5E12C" w:rsidR="00A17532" w:rsidRPr="00A57F78" w:rsidRDefault="00A17532" w:rsidP="00A17532">
            <w:pPr>
              <w:pStyle w:val="Sansinterligne"/>
              <w:jc w:val="center"/>
              <w:rPr>
                <w:rFonts w:eastAsia="Times New Roman" w:cs="Arial"/>
                <w:i/>
                <w:iCs/>
                <w:color w:val="002060"/>
                <w:u w:val="single"/>
                <w:lang w:eastAsia="fr-FR"/>
              </w:rPr>
            </w:pPr>
            <w:r w:rsidRPr="00D35F7F">
              <w:t>{</w:t>
            </w:r>
            <w:proofErr w:type="spellStart"/>
            <w:r w:rsidRPr="00D35F7F">
              <w:t>tel_inter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016BD621"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48EC77D2" w14:textId="77777777" w:rsidTr="00EA058A">
        <w:tc>
          <w:tcPr>
            <w:tcW w:w="4793" w:type="dxa"/>
            <w:tcBorders>
              <w:top w:val="nil"/>
              <w:left w:val="nil"/>
              <w:bottom w:val="nil"/>
              <w:right w:val="single" w:sz="36" w:space="0" w:color="17406D" w:themeColor="text2"/>
            </w:tcBorders>
          </w:tcPr>
          <w:p w14:paraId="71643849" w14:textId="3A37E8EE" w:rsidR="00A17532" w:rsidRPr="00A57F78" w:rsidRDefault="00A17532" w:rsidP="00A17532">
            <w:pPr>
              <w:pStyle w:val="Sansinterligne"/>
              <w:jc w:val="center"/>
              <w:rPr>
                <w:color w:val="002060"/>
              </w:rPr>
            </w:pPr>
          </w:p>
        </w:tc>
        <w:tc>
          <w:tcPr>
            <w:tcW w:w="4790" w:type="dxa"/>
            <w:vMerge/>
            <w:tcBorders>
              <w:left w:val="single" w:sz="36" w:space="0" w:color="17406D" w:themeColor="text2"/>
              <w:bottom w:val="single" w:sz="4" w:space="0" w:color="17406D" w:themeColor="text2"/>
              <w:right w:val="single" w:sz="36" w:space="0" w:color="17406D" w:themeColor="text2"/>
            </w:tcBorders>
          </w:tcPr>
          <w:p w14:paraId="2CD02A1D"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57F78" w:rsidRPr="00A57F78" w14:paraId="008CEACE" w14:textId="77777777" w:rsidTr="00EA058A">
        <w:tc>
          <w:tcPr>
            <w:tcW w:w="4793" w:type="dxa"/>
            <w:tcBorders>
              <w:top w:val="nil"/>
              <w:left w:val="nil"/>
              <w:bottom w:val="nil"/>
              <w:right w:val="single" w:sz="36" w:space="0" w:color="17406D" w:themeColor="text2"/>
            </w:tcBorders>
          </w:tcPr>
          <w:p w14:paraId="32BD9299" w14:textId="12D0AE3F" w:rsidR="00A83D3E" w:rsidRPr="00A57F78" w:rsidRDefault="00A17532" w:rsidP="005F1CBC">
            <w:pPr>
              <w:pStyle w:val="Sansinterligne"/>
              <w:jc w:val="center"/>
              <w:rPr>
                <w:rFonts w:eastAsia="Times New Roman" w:cs="Arial"/>
                <w:i/>
                <w:iCs/>
                <w:color w:val="002060"/>
                <w:u w:val="single"/>
                <w:lang w:eastAsia="fr-FR"/>
              </w:rPr>
            </w:pP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p>
        </w:tc>
        <w:tc>
          <w:tcPr>
            <w:tcW w:w="4790" w:type="dxa"/>
            <w:vMerge/>
            <w:tcBorders>
              <w:left w:val="single" w:sz="36" w:space="0" w:color="17406D" w:themeColor="text2"/>
              <w:bottom w:val="single" w:sz="36" w:space="0" w:color="17406D" w:themeColor="text2"/>
              <w:right w:val="single" w:sz="36" w:space="0" w:color="17406D" w:themeColor="text2"/>
            </w:tcBorders>
          </w:tcPr>
          <w:p w14:paraId="2DADD339" w14:textId="77777777" w:rsidR="00A83D3E" w:rsidRPr="00A57F78" w:rsidRDefault="00A83D3E" w:rsidP="000A0466">
            <w:pPr>
              <w:tabs>
                <w:tab w:val="left" w:pos="8908"/>
              </w:tabs>
              <w:spacing w:before="100" w:beforeAutospacing="1" w:after="100" w:afterAutospacing="1"/>
              <w:ind w:left="0"/>
              <w:rPr>
                <w:rFonts w:eastAsia="Times New Roman" w:cs="Arial"/>
                <w:i/>
                <w:iCs/>
                <w:color w:val="002060"/>
                <w:szCs w:val="24"/>
                <w:u w:val="single"/>
                <w:lang w:eastAsia="fr-FR"/>
              </w:rPr>
            </w:pPr>
          </w:p>
        </w:tc>
      </w:tr>
    </w:tbl>
    <w:p w14:paraId="0C0FB5B3" w14:textId="1D42D2B6" w:rsidR="005245D7" w:rsidRPr="00A57F78" w:rsidRDefault="00A83D3E" w:rsidP="000A0466">
      <w:pPr>
        <w:tabs>
          <w:tab w:val="left" w:pos="8908"/>
        </w:tabs>
        <w:spacing w:before="0" w:after="0"/>
        <w:ind w:left="0" w:right="0"/>
        <w:rPr>
          <w:b/>
          <w:bCs/>
          <w:color w:val="002060"/>
        </w:rPr>
      </w:pPr>
      <w:r w:rsidRPr="00A57F78">
        <w:rPr>
          <w:color w:val="002060"/>
        </w:rPr>
        <w:br w:type="page"/>
      </w:r>
    </w:p>
    <w:p w14:paraId="0DADD224" w14:textId="79CA2701" w:rsidR="00B7551A" w:rsidRPr="00A57F78" w:rsidRDefault="003E05ED" w:rsidP="00294D82">
      <w:pPr>
        <w:pStyle w:val="0-BET-Titre-1"/>
      </w:pPr>
      <w:bookmarkStart w:id="18" w:name="_Toc135747608"/>
      <w:r w:rsidRPr="00A57F78">
        <w:lastRenderedPageBreak/>
        <w:t xml:space="preserve">Annexe : </w:t>
      </w:r>
      <w:r w:rsidR="003B7298" w:rsidRPr="00A57F78">
        <w:t>C</w:t>
      </w:r>
      <w:r w:rsidRPr="00A57F78">
        <w:t xml:space="preserve">onditions </w:t>
      </w:r>
      <w:r w:rsidR="003B7298" w:rsidRPr="00A57F78">
        <w:t>G</w:t>
      </w:r>
      <w:r w:rsidRPr="00A57F78">
        <w:t xml:space="preserve">énérales de </w:t>
      </w:r>
      <w:r w:rsidR="003B7298" w:rsidRPr="00A57F78">
        <w:t>V</w:t>
      </w:r>
      <w:r w:rsidRPr="00A57F78">
        <w:t>ente</w:t>
      </w:r>
      <w:bookmarkEnd w:id="18"/>
    </w:p>
    <w:p w14:paraId="70453EB5" w14:textId="65932034" w:rsidR="004E73C5" w:rsidRPr="00A57F78" w:rsidRDefault="004E73C5" w:rsidP="002B4C0A">
      <w:pPr>
        <w:pStyle w:val="0-BET-Corps-Texte"/>
        <w:numPr>
          <w:ilvl w:val="0"/>
          <w:numId w:val="10"/>
        </w:numPr>
        <w:jc w:val="both"/>
      </w:pPr>
      <w:r w:rsidRPr="00A57F78">
        <w:t>Champ d'application des conditions générales de vente</w:t>
      </w:r>
    </w:p>
    <w:p w14:paraId="58476420" w14:textId="1153F8F7" w:rsidR="004E73C5" w:rsidRPr="00A57F78" w:rsidRDefault="004E73C5" w:rsidP="002B4C0A">
      <w:pPr>
        <w:pStyle w:val="0-BET-Corps-Texte"/>
        <w:jc w:val="both"/>
      </w:pPr>
      <w:r w:rsidRPr="00A57F78">
        <w:t>Les présentes conditions générales de vente s’appliquent à toutes les prestations de SKY INGENIERIE sauf accord spécifique préalable à la commande convenu par écrit entre les parties. En conséquence, la passation d’une commande faite à SKY INGENIERIE implique l’acceptation sans réserver par le Client et son adhésion pleine et entière aux présentes conditions générales de vente, qui prévalent sur tout autre document que les présentes conditions générales de vente et notamment catalogues, prospectus, publicités, notices, n’a qu’une valeur informative et indicative, non contractuelle.</w:t>
      </w:r>
    </w:p>
    <w:p w14:paraId="41BBD0E9" w14:textId="33698334" w:rsidR="004E73C5" w:rsidRPr="00A57F78" w:rsidRDefault="004E73C5" w:rsidP="002B4C0A">
      <w:pPr>
        <w:pStyle w:val="0-BET-Corps-Texte"/>
        <w:numPr>
          <w:ilvl w:val="0"/>
          <w:numId w:val="10"/>
        </w:numPr>
        <w:jc w:val="both"/>
      </w:pPr>
      <w:r w:rsidRPr="00A57F78">
        <w:t>Propriété intellectuelle</w:t>
      </w:r>
    </w:p>
    <w:p w14:paraId="5D4A4622" w14:textId="77F7CE7E" w:rsidR="004E73C5" w:rsidRPr="00A57F78" w:rsidRDefault="004E73C5" w:rsidP="002B4C0A">
      <w:pPr>
        <w:pStyle w:val="0-BET-Corps-Texte"/>
        <w:jc w:val="both"/>
      </w:pPr>
      <w:r w:rsidRPr="00A57F78">
        <w:t xml:space="preserve">Tous les documents techniques remis à nos Clients demeurent la propriété exclusive de SKY INGENIERIE, seule titulaire des droits de propriété intellectuelle sur ces documents, et doivent lui être rendus à sa demande. Nos Clients s’engagent à ne faire aucun usage de ces documents susceptible de porter atteinte aux droits de propriété intellectuelle de SKY INGENIERIE. </w:t>
      </w:r>
    </w:p>
    <w:p w14:paraId="79ADBD68" w14:textId="7C6CA28B" w:rsidR="004E73C5" w:rsidRPr="00A57F78" w:rsidRDefault="004E73C5" w:rsidP="002B4C0A">
      <w:pPr>
        <w:pStyle w:val="0-BET-Corps-Texte"/>
        <w:numPr>
          <w:ilvl w:val="0"/>
          <w:numId w:val="10"/>
        </w:numPr>
        <w:jc w:val="both"/>
      </w:pPr>
      <w:r w:rsidRPr="00A57F78">
        <w:t>Commandes</w:t>
      </w:r>
    </w:p>
    <w:p w14:paraId="194826A2" w14:textId="09307390" w:rsidR="004E73C5" w:rsidRPr="00A57F78" w:rsidRDefault="004E73C5" w:rsidP="002B4C0A">
      <w:pPr>
        <w:pStyle w:val="0-BET-Corps-Texte"/>
        <w:jc w:val="both"/>
      </w:pPr>
      <w:r w:rsidRPr="00A57F78">
        <w:t>Les commandes sont fermes et définitives pour les Clients dès leur première émission. Les Clients ne peuvent donc ni les annuler, ni refuser la livraison, sauf acceptation écrite de SKY INGENIERIE.</w:t>
      </w:r>
    </w:p>
    <w:p w14:paraId="22CE044D" w14:textId="5DB65A0F" w:rsidR="004E73C5" w:rsidRPr="00A57F78" w:rsidRDefault="004E73C5" w:rsidP="002B4C0A">
      <w:pPr>
        <w:pStyle w:val="0-BET-Corps-Texte"/>
        <w:jc w:val="both"/>
      </w:pPr>
      <w:r w:rsidRPr="00A57F78">
        <w:t>Les délais d’exécution figurant dans une commande ne sont acceptés par SKY INGENIERIE et l’engage que sous les conditions suivantes : respect par le Client des conditions de paiement de versement des acomptes, fourniture à temps des spécifications techniques par le Client, absence de retard dans les études ou travaux préparatoires du Client, absence de cas de force majeure, d’évènement sociaux, politiques, économiques ou techniques entravant la marche de nos bureaux</w:t>
      </w:r>
    </w:p>
    <w:p w14:paraId="12B563A5" w14:textId="77777777" w:rsidR="004E73C5" w:rsidRPr="00A57F78" w:rsidRDefault="004E73C5" w:rsidP="002B4C0A">
      <w:pPr>
        <w:pStyle w:val="0-BET-Corps-Texte"/>
        <w:numPr>
          <w:ilvl w:val="0"/>
          <w:numId w:val="10"/>
        </w:numPr>
        <w:jc w:val="both"/>
      </w:pPr>
      <w:r w:rsidRPr="00A57F78">
        <w:t>Commandes</w:t>
      </w:r>
    </w:p>
    <w:p w14:paraId="7C56FAB2" w14:textId="13636C2F" w:rsidR="004E73C5" w:rsidRPr="00A57F78" w:rsidRDefault="004E73C5" w:rsidP="002B4C0A">
      <w:pPr>
        <w:pStyle w:val="0-BET-Corps-Texte"/>
        <w:jc w:val="both"/>
      </w:pPr>
      <w:r w:rsidRPr="00A57F78">
        <w:t>Les délais stipulés dans la commande commencent à courir à compter de l’acceptation de la commande par le Client. Les délais constituent une condition essentielle et déterminante de la commande. Sauf stipulation contraire figurant dans la commande le délai de validité de celle-ci est limité à 60 jours à compter de sa date d’établissement.</w:t>
      </w:r>
    </w:p>
    <w:p w14:paraId="176415D3" w14:textId="7C4942FD" w:rsidR="004E73C5" w:rsidRPr="00A57F78" w:rsidRDefault="004E73C5" w:rsidP="002B4C0A">
      <w:pPr>
        <w:pStyle w:val="0-BET-Corps-Texte"/>
        <w:numPr>
          <w:ilvl w:val="0"/>
          <w:numId w:val="10"/>
        </w:numPr>
        <w:jc w:val="both"/>
      </w:pPr>
      <w:r w:rsidRPr="00A57F78">
        <w:t>Prix et paiement</w:t>
      </w:r>
    </w:p>
    <w:p w14:paraId="683A15D2" w14:textId="327EF854" w:rsidR="004E73C5" w:rsidRPr="00A57F78" w:rsidRDefault="004E73C5" w:rsidP="002B4C0A">
      <w:pPr>
        <w:pStyle w:val="0-BET-Corps-Texte"/>
        <w:jc w:val="both"/>
      </w:pPr>
      <w:r w:rsidRPr="00A57F78">
        <w:t>Le prix est celui établi lors de la commande et s’entend toujours hors taxe. Le prix est payable par chèque ou par virement à réception de la facture. Seul l’encaissement effectif sera considéré comme valant complet paiement au sens des présentions générales de vente.</w:t>
      </w:r>
    </w:p>
    <w:p w14:paraId="4C0977DF" w14:textId="527A36A5" w:rsidR="004E73C5" w:rsidRPr="00A57F78" w:rsidRDefault="004E73C5" w:rsidP="002B4C0A">
      <w:pPr>
        <w:pStyle w:val="0-BET-Corps-Texte"/>
        <w:jc w:val="both"/>
      </w:pPr>
      <w:r w:rsidRPr="00A57F78">
        <w:t>Toute somme non payée à l’échéance donnera lieu au paiement par le Client de pénalités fixées conformément à l’article L441-6 du code du commerce, qui seront exigibles de plein droit dès réception de l’avis informant le Client que nous les avons portées à son débit.</w:t>
      </w:r>
    </w:p>
    <w:p w14:paraId="0880F921" w14:textId="295BACE7" w:rsidR="004E73C5" w:rsidRPr="00A57F78" w:rsidRDefault="004E73C5" w:rsidP="002B4C0A">
      <w:pPr>
        <w:pStyle w:val="0-BET-Corps-Texte"/>
        <w:jc w:val="both"/>
      </w:pPr>
      <w:r w:rsidRPr="00A57F78">
        <w:lastRenderedPageBreak/>
        <w:t>Le défaut de paiement d’une facture à l’échéance entraîne</w:t>
      </w:r>
      <w:r w:rsidR="0032606A" w:rsidRPr="00A57F78">
        <w:t xml:space="preserve">, en outre, de convention expresse, la possibilité pour SKY INGENIERIE d’annuler tout ou partie des commandes en cours. </w:t>
      </w:r>
    </w:p>
    <w:p w14:paraId="1965D2FE" w14:textId="7E7A15DD" w:rsidR="0032606A" w:rsidRPr="00A57F78" w:rsidRDefault="0032606A" w:rsidP="002B4C0A">
      <w:pPr>
        <w:pStyle w:val="0-BET-Corps-Texte"/>
        <w:numPr>
          <w:ilvl w:val="0"/>
          <w:numId w:val="10"/>
        </w:numPr>
        <w:jc w:val="both"/>
      </w:pPr>
      <w:r w:rsidRPr="00A57F78">
        <w:t>TVA</w:t>
      </w:r>
    </w:p>
    <w:p w14:paraId="5D82E16A" w14:textId="684CC8BD" w:rsidR="004E73C5" w:rsidRPr="00A57F78" w:rsidRDefault="0032606A" w:rsidP="002B4C0A">
      <w:pPr>
        <w:pStyle w:val="0-BET-Corps-Texte"/>
        <w:jc w:val="both"/>
      </w:pPr>
      <w:r w:rsidRPr="00A57F78">
        <w:t>Les honoraires de SKY INGENIERIE seront majorés de taxe sur la valeur ajoutée selon le taux en vigueur à la date de règlement.</w:t>
      </w:r>
    </w:p>
    <w:p w14:paraId="634010A4" w14:textId="5BBC704A" w:rsidR="0032606A" w:rsidRPr="00A57F78" w:rsidRDefault="0032606A" w:rsidP="002B4C0A">
      <w:pPr>
        <w:pStyle w:val="0-BET-Corps-Texte"/>
        <w:numPr>
          <w:ilvl w:val="0"/>
          <w:numId w:val="10"/>
        </w:numPr>
        <w:jc w:val="both"/>
      </w:pPr>
      <w:r w:rsidRPr="00A57F78">
        <w:t>Litiges</w:t>
      </w:r>
    </w:p>
    <w:p w14:paraId="2BCB5ADE" w14:textId="2DCEFD06" w:rsidR="0032606A" w:rsidRPr="00A57F78" w:rsidRDefault="0032606A" w:rsidP="002B4C0A">
      <w:pPr>
        <w:pStyle w:val="0-BET-Corps-Texte"/>
        <w:jc w:val="both"/>
      </w:pPr>
      <w:r w:rsidRPr="00A57F78">
        <w:t>En cas de contestation ou de litige de quelque nature que ce soit, les tribunaux du siège social de SKY INGENIERIE seront seuls compétents, même en cas d’appel en garantie ou de pluralité de défendeurs.</w:t>
      </w:r>
    </w:p>
    <w:p w14:paraId="7362608C" w14:textId="1BAFE0E6" w:rsidR="0032606A" w:rsidRPr="00A57F78" w:rsidRDefault="0032606A" w:rsidP="002B4C0A">
      <w:pPr>
        <w:pStyle w:val="0-BET-Corps-Texte"/>
        <w:numPr>
          <w:ilvl w:val="0"/>
          <w:numId w:val="10"/>
        </w:numPr>
        <w:jc w:val="both"/>
      </w:pPr>
      <w:r w:rsidRPr="00A57F78">
        <w:t>Sécurité, hygiène et environnement</w:t>
      </w:r>
    </w:p>
    <w:p w14:paraId="201ED31F" w14:textId="2221F984" w:rsidR="0032606A" w:rsidRPr="00A57F78" w:rsidRDefault="0032606A" w:rsidP="002B4C0A">
      <w:pPr>
        <w:pStyle w:val="0-BET-Corps-Texte"/>
        <w:jc w:val="both"/>
      </w:pPr>
      <w:r w:rsidRPr="00A57F78">
        <w:t>SKY INGENIERIE s’engage à effectuer les prestations conformément à la législation, aux décrets, règlementations et normes en vigueur en matière d’hygiène, de sécurité et d’environnement.</w:t>
      </w:r>
    </w:p>
    <w:p w14:paraId="11B2D3A3" w14:textId="73C39251" w:rsidR="0032606A" w:rsidRPr="00A57F78" w:rsidRDefault="0032606A" w:rsidP="002B4C0A">
      <w:pPr>
        <w:pStyle w:val="0-BET-Corps-Texte"/>
        <w:numPr>
          <w:ilvl w:val="0"/>
          <w:numId w:val="10"/>
        </w:numPr>
        <w:jc w:val="both"/>
      </w:pPr>
      <w:r w:rsidRPr="00A57F78">
        <w:t>Clause de non-sollicitation</w:t>
      </w:r>
    </w:p>
    <w:p w14:paraId="146DBC87" w14:textId="672BDBF0" w:rsidR="0032606A" w:rsidRPr="00A57F78" w:rsidRDefault="0032606A" w:rsidP="002B4C0A">
      <w:pPr>
        <w:pStyle w:val="0-BET-Corps-Texte"/>
        <w:jc w:val="both"/>
      </w:pPr>
      <w:r w:rsidRPr="00A57F78">
        <w:t xml:space="preserve">Le client s’interdit d’engager </w:t>
      </w:r>
      <w:r w:rsidR="00420C8A" w:rsidRPr="00A57F78">
        <w:t>ou de faire travailler d’aucune manière, tout collaborateur présent ou futur de SKY INGENIERIE. La présente clause vaudra, quelle que soit la fonction du collaborateur en cause, et même au cas où la sollicitation serait à l’initiative dudit collaborateur. La présente clause déroulera ses effets pendant toute l’exécution du présent contrat, et ce pendant 24 mois à compter de sa terminaison. Symétriquement, SKY INGENIERIE s’interdit d’engager ou de faire travailler d’aucune manière tout collaborateur présent ou futur du Client selon les mêmes conditions. Le droit applicable est le droit français.</w:t>
      </w:r>
    </w:p>
    <w:p w14:paraId="77F3BFC6" w14:textId="51EBF662" w:rsidR="00B83DC4" w:rsidRDefault="00B83DC4" w:rsidP="002B4C0A">
      <w:pPr>
        <w:tabs>
          <w:tab w:val="left" w:pos="8908"/>
        </w:tabs>
        <w:spacing w:before="0" w:after="0"/>
        <w:ind w:left="0" w:right="0"/>
        <w:jc w:val="both"/>
      </w:pPr>
    </w:p>
    <w:p w14:paraId="6457FBD2" w14:textId="1E64888C" w:rsidR="00E52183" w:rsidRDefault="00E52183" w:rsidP="002B4C0A">
      <w:pPr>
        <w:tabs>
          <w:tab w:val="left" w:pos="8908"/>
        </w:tabs>
        <w:spacing w:before="0" w:after="0"/>
        <w:ind w:left="0" w:right="0"/>
        <w:jc w:val="both"/>
      </w:pPr>
    </w:p>
    <w:p w14:paraId="11D733DC" w14:textId="07ED3FF7" w:rsidR="00E52183" w:rsidRDefault="00E52183" w:rsidP="002B4C0A">
      <w:pPr>
        <w:tabs>
          <w:tab w:val="left" w:pos="8908"/>
        </w:tabs>
        <w:spacing w:before="0" w:after="0"/>
        <w:ind w:left="0" w:right="0"/>
        <w:jc w:val="both"/>
      </w:pPr>
    </w:p>
    <w:p w14:paraId="33BB8D52" w14:textId="3D294B2C" w:rsidR="00E52183" w:rsidRDefault="00E52183" w:rsidP="002B4C0A">
      <w:pPr>
        <w:tabs>
          <w:tab w:val="left" w:pos="8908"/>
        </w:tabs>
        <w:spacing w:before="0" w:after="0"/>
        <w:ind w:left="0" w:right="0"/>
        <w:jc w:val="both"/>
      </w:pPr>
    </w:p>
    <w:p w14:paraId="74359C4A" w14:textId="47B9C3C2" w:rsidR="00E52183" w:rsidRDefault="00E52183" w:rsidP="002B4C0A">
      <w:pPr>
        <w:tabs>
          <w:tab w:val="left" w:pos="8908"/>
        </w:tabs>
        <w:spacing w:before="0" w:after="0"/>
        <w:ind w:left="0" w:right="0"/>
        <w:jc w:val="both"/>
      </w:pPr>
    </w:p>
    <w:p w14:paraId="3C97D380" w14:textId="2799B02A" w:rsidR="00E52183" w:rsidRDefault="00E52183" w:rsidP="002B4C0A">
      <w:pPr>
        <w:tabs>
          <w:tab w:val="left" w:pos="8908"/>
        </w:tabs>
        <w:spacing w:before="0" w:after="0"/>
        <w:ind w:left="0" w:right="0"/>
        <w:jc w:val="both"/>
      </w:pPr>
    </w:p>
    <w:p w14:paraId="4E080CDB" w14:textId="25E1FFFB" w:rsidR="00E52183" w:rsidRDefault="00E52183" w:rsidP="002B4C0A">
      <w:pPr>
        <w:tabs>
          <w:tab w:val="left" w:pos="8908"/>
        </w:tabs>
        <w:spacing w:before="0" w:after="0"/>
        <w:ind w:left="0" w:right="0"/>
        <w:jc w:val="both"/>
      </w:pPr>
    </w:p>
    <w:p w14:paraId="6A261287" w14:textId="51A1B6C9" w:rsidR="00E52183" w:rsidRDefault="00E52183" w:rsidP="002B4C0A">
      <w:pPr>
        <w:tabs>
          <w:tab w:val="left" w:pos="8908"/>
        </w:tabs>
        <w:spacing w:before="0" w:after="0"/>
        <w:ind w:left="0" w:right="0"/>
        <w:jc w:val="both"/>
      </w:pPr>
    </w:p>
    <w:p w14:paraId="43EE0C85" w14:textId="1E631971" w:rsidR="00E52183" w:rsidRDefault="00E52183" w:rsidP="002B4C0A">
      <w:pPr>
        <w:tabs>
          <w:tab w:val="left" w:pos="8908"/>
        </w:tabs>
        <w:spacing w:before="0" w:after="0"/>
        <w:ind w:left="0" w:right="0"/>
        <w:jc w:val="both"/>
      </w:pPr>
    </w:p>
    <w:p w14:paraId="5AD3D6B2" w14:textId="0BE051EB" w:rsidR="00E52183" w:rsidRDefault="00E52183" w:rsidP="002B4C0A">
      <w:pPr>
        <w:tabs>
          <w:tab w:val="left" w:pos="8908"/>
        </w:tabs>
        <w:spacing w:before="0" w:after="0"/>
        <w:ind w:left="0" w:right="0"/>
        <w:jc w:val="both"/>
      </w:pPr>
    </w:p>
    <w:p w14:paraId="37B36363" w14:textId="77F89D96" w:rsidR="00E52183" w:rsidRDefault="00E52183" w:rsidP="002B4C0A">
      <w:pPr>
        <w:tabs>
          <w:tab w:val="left" w:pos="8908"/>
        </w:tabs>
        <w:spacing w:before="0" w:after="0"/>
        <w:ind w:left="0" w:right="0"/>
        <w:jc w:val="both"/>
      </w:pPr>
    </w:p>
    <w:p w14:paraId="17C26E6B" w14:textId="1912BA24" w:rsidR="00E52183" w:rsidRDefault="00E52183" w:rsidP="002B4C0A">
      <w:pPr>
        <w:tabs>
          <w:tab w:val="left" w:pos="8908"/>
        </w:tabs>
        <w:spacing w:before="0" w:after="0"/>
        <w:ind w:left="0" w:right="0"/>
        <w:jc w:val="both"/>
      </w:pPr>
    </w:p>
    <w:p w14:paraId="7E7BC48D" w14:textId="6D304E61" w:rsidR="00E52183" w:rsidRDefault="00E52183" w:rsidP="002B4C0A">
      <w:pPr>
        <w:tabs>
          <w:tab w:val="left" w:pos="8908"/>
        </w:tabs>
        <w:spacing w:before="0" w:after="0"/>
        <w:ind w:left="0" w:right="0"/>
        <w:jc w:val="both"/>
      </w:pPr>
    </w:p>
    <w:p w14:paraId="713BD480" w14:textId="1F5416AE" w:rsidR="00E52183" w:rsidRDefault="00E52183" w:rsidP="002B4C0A">
      <w:pPr>
        <w:tabs>
          <w:tab w:val="left" w:pos="8908"/>
        </w:tabs>
        <w:spacing w:before="0" w:after="0"/>
        <w:ind w:left="0" w:right="0"/>
        <w:jc w:val="both"/>
      </w:pPr>
    </w:p>
    <w:p w14:paraId="77F6E581" w14:textId="55CF6CF7" w:rsidR="00E52183" w:rsidRDefault="00E52183" w:rsidP="002B4C0A">
      <w:pPr>
        <w:tabs>
          <w:tab w:val="left" w:pos="8908"/>
        </w:tabs>
        <w:spacing w:before="0" w:after="0"/>
        <w:ind w:left="0" w:right="0"/>
        <w:jc w:val="both"/>
      </w:pPr>
    </w:p>
    <w:p w14:paraId="1194172D" w14:textId="7949CBD9" w:rsidR="00E52183" w:rsidRDefault="00E52183" w:rsidP="002B4C0A">
      <w:pPr>
        <w:tabs>
          <w:tab w:val="left" w:pos="8908"/>
        </w:tabs>
        <w:spacing w:before="0" w:after="0"/>
        <w:ind w:left="0" w:right="0"/>
        <w:jc w:val="both"/>
      </w:pPr>
    </w:p>
    <w:p w14:paraId="1F1E2E02" w14:textId="63D7C509" w:rsidR="00E52183" w:rsidRDefault="00E52183" w:rsidP="002B4C0A">
      <w:pPr>
        <w:tabs>
          <w:tab w:val="left" w:pos="8908"/>
        </w:tabs>
        <w:spacing w:before="0" w:after="0"/>
        <w:ind w:left="0" w:right="0"/>
        <w:jc w:val="both"/>
      </w:pPr>
    </w:p>
    <w:p w14:paraId="67AEE0F4" w14:textId="3AF8E60E" w:rsidR="00E52183" w:rsidRDefault="00E52183" w:rsidP="002B4C0A">
      <w:pPr>
        <w:tabs>
          <w:tab w:val="left" w:pos="8908"/>
        </w:tabs>
        <w:spacing w:before="0" w:after="0"/>
        <w:ind w:left="0" w:right="0"/>
        <w:jc w:val="both"/>
      </w:pPr>
    </w:p>
    <w:p w14:paraId="799E72C3" w14:textId="4EA58E36" w:rsidR="00E52183" w:rsidRDefault="00E52183" w:rsidP="002B4C0A">
      <w:pPr>
        <w:tabs>
          <w:tab w:val="left" w:pos="8908"/>
        </w:tabs>
        <w:spacing w:before="0" w:after="0"/>
        <w:ind w:left="0" w:right="0"/>
        <w:jc w:val="both"/>
      </w:pPr>
    </w:p>
    <w:p w14:paraId="404D92B2" w14:textId="7B0191C6" w:rsidR="00E52183" w:rsidRDefault="00E52183" w:rsidP="002B4C0A">
      <w:pPr>
        <w:tabs>
          <w:tab w:val="left" w:pos="8908"/>
        </w:tabs>
        <w:spacing w:before="0" w:after="0"/>
        <w:ind w:left="0" w:right="0"/>
        <w:jc w:val="both"/>
      </w:pPr>
    </w:p>
    <w:p w14:paraId="06425457" w14:textId="39AA4760" w:rsidR="00E52183" w:rsidRDefault="00E52183" w:rsidP="002B4C0A">
      <w:pPr>
        <w:tabs>
          <w:tab w:val="left" w:pos="8908"/>
        </w:tabs>
        <w:spacing w:before="0" w:after="0"/>
        <w:ind w:left="0" w:right="0"/>
        <w:jc w:val="both"/>
      </w:pPr>
    </w:p>
    <w:p w14:paraId="54810970" w14:textId="7553E62D" w:rsidR="00E52183" w:rsidRDefault="00E52183" w:rsidP="002B4C0A">
      <w:pPr>
        <w:tabs>
          <w:tab w:val="left" w:pos="8908"/>
        </w:tabs>
        <w:spacing w:before="0" w:after="0"/>
        <w:ind w:left="0" w:right="0"/>
        <w:jc w:val="both"/>
      </w:pPr>
    </w:p>
    <w:p w14:paraId="2EB23A0B" w14:textId="06698ED8" w:rsidR="00E52183" w:rsidRDefault="00E52183" w:rsidP="002B4C0A">
      <w:pPr>
        <w:tabs>
          <w:tab w:val="left" w:pos="8908"/>
        </w:tabs>
        <w:spacing w:before="0" w:after="0"/>
        <w:ind w:left="0" w:right="0"/>
        <w:jc w:val="both"/>
      </w:pPr>
    </w:p>
    <w:p w14:paraId="1A999597" w14:textId="110C8046" w:rsidR="00E52183" w:rsidRDefault="00E52183" w:rsidP="002B4C0A">
      <w:pPr>
        <w:tabs>
          <w:tab w:val="left" w:pos="8908"/>
        </w:tabs>
        <w:spacing w:before="0" w:after="0"/>
        <w:ind w:left="0" w:right="0"/>
        <w:jc w:val="both"/>
      </w:pPr>
    </w:p>
    <w:sectPr w:rsidR="00E52183" w:rsidSect="007E7C4B">
      <w:headerReference w:type="even" r:id="rId13"/>
      <w:headerReference w:type="default" r:id="rId14"/>
      <w:footerReference w:type="default" r:id="rId15"/>
      <w:headerReference w:type="first" r:id="rId16"/>
      <w:footerReference w:type="first" r:id="rId17"/>
      <w:pgSz w:w="11906" w:h="16838" w:code="9"/>
      <w:pgMar w:top="1843" w:right="1558" w:bottom="1985" w:left="709" w:header="851"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2656D9" w14:textId="77777777" w:rsidR="007B71AA" w:rsidRDefault="007B71AA" w:rsidP="00A66B18">
      <w:pPr>
        <w:spacing w:before="0" w:after="0"/>
      </w:pPr>
      <w:r>
        <w:separator/>
      </w:r>
    </w:p>
  </w:endnote>
  <w:endnote w:type="continuationSeparator" w:id="0">
    <w:p w14:paraId="77D70808" w14:textId="77777777" w:rsidR="007B71AA" w:rsidRDefault="007B71AA"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Century Gothic">
    <w:altName w:val="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Nirmala UI"/>
    <w:panose1 w:val="00000800000000000000"/>
    <w:charset w:val="00"/>
    <w:family w:val="auto"/>
    <w:pitch w:val="variable"/>
    <w:sig w:usb0="00008007" w:usb1="00000000" w:usb2="00000000" w:usb3="00000000" w:csb0="00000093" w:csb1="00000000"/>
  </w:font>
  <w:font w:name="Poppins Light">
    <w:altName w:val="Nirmala UI"/>
    <w:panose1 w:val="000004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395"/>
      <w:gridCol w:w="2835"/>
      <w:gridCol w:w="3544"/>
    </w:tblGrid>
    <w:tr w:rsidR="00B83DC4" w14:paraId="5225312A" w14:textId="77777777" w:rsidTr="007E7C4B">
      <w:trPr>
        <w:trHeight w:val="201"/>
      </w:trPr>
      <w:tc>
        <w:tcPr>
          <w:tcW w:w="4395" w:type="dxa"/>
          <w:tcBorders>
            <w:top w:val="single" w:sz="36" w:space="0" w:color="C0D7F1" w:themeColor="text2" w:themeTint="33"/>
            <w:left w:val="nil"/>
            <w:bottom w:val="nil"/>
            <w:right w:val="nil"/>
          </w:tcBorders>
        </w:tcPr>
        <w:p w14:paraId="5901909A" w14:textId="77777777" w:rsidR="00B83DC4" w:rsidRPr="001C7EE4" w:rsidRDefault="00B83DC4" w:rsidP="007E7C4B">
          <w:pPr>
            <w:pStyle w:val="0-BET-Tableau-entete-pied"/>
          </w:pPr>
          <w:r w:rsidRPr="001C7EE4">
            <w:t>SKY INGENIERIE</w:t>
          </w:r>
        </w:p>
      </w:tc>
      <w:tc>
        <w:tcPr>
          <w:tcW w:w="2835" w:type="dxa"/>
          <w:tcBorders>
            <w:top w:val="single" w:sz="36" w:space="0" w:color="80B0E4"/>
            <w:left w:val="nil"/>
            <w:bottom w:val="nil"/>
            <w:right w:val="nil"/>
          </w:tcBorders>
        </w:tcPr>
        <w:p w14:paraId="2C15486D" w14:textId="77777777" w:rsidR="00B83DC4" w:rsidRPr="001C7EE4" w:rsidRDefault="00B83DC4" w:rsidP="007E7C4B">
          <w:pPr>
            <w:pStyle w:val="0-BET-Tableau-entete-pied"/>
          </w:pPr>
        </w:p>
      </w:tc>
      <w:tc>
        <w:tcPr>
          <w:tcW w:w="3544" w:type="dxa"/>
          <w:tcBorders>
            <w:top w:val="single" w:sz="36" w:space="0" w:color="80B0E4"/>
            <w:left w:val="nil"/>
            <w:bottom w:val="nil"/>
            <w:right w:val="nil"/>
          </w:tcBorders>
        </w:tcPr>
        <w:p w14:paraId="47884754" w14:textId="77777777" w:rsidR="00B83DC4" w:rsidRPr="001C7EE4" w:rsidRDefault="00B83DC4" w:rsidP="007E7C4B">
          <w:pPr>
            <w:pStyle w:val="0-BET-Tableau-entete-pied"/>
          </w:pPr>
        </w:p>
      </w:tc>
    </w:tr>
    <w:tr w:rsidR="00B83DC4" w14:paraId="6C3CFF54" w14:textId="77777777" w:rsidTr="007E7C4B">
      <w:tc>
        <w:tcPr>
          <w:tcW w:w="4395" w:type="dxa"/>
          <w:tcBorders>
            <w:top w:val="nil"/>
            <w:left w:val="nil"/>
            <w:bottom w:val="nil"/>
            <w:right w:val="nil"/>
          </w:tcBorders>
        </w:tcPr>
        <w:p w14:paraId="77DBF551" w14:textId="77777777" w:rsidR="00B83DC4" w:rsidRPr="001C7EE4" w:rsidRDefault="00B83DC4" w:rsidP="007E7C4B">
          <w:pPr>
            <w:pStyle w:val="0-BET-Tableau-entete-pied"/>
          </w:pPr>
          <w:r w:rsidRPr="001C7EE4">
            <w:t>30, rue Charles de Gaulle – 94140 Alfortville</w:t>
          </w:r>
        </w:p>
        <w:p w14:paraId="4C5F1531" w14:textId="1ACF789D" w:rsidR="00B83DC4" w:rsidRPr="001C7EE4" w:rsidRDefault="00B83DC4" w:rsidP="007E7C4B">
          <w:pPr>
            <w:pStyle w:val="0-BET-Tableau-entete-pied"/>
          </w:pPr>
          <w:r w:rsidRPr="001C7EE4">
            <w:t xml:space="preserve">Société par actions </w:t>
          </w:r>
          <w:r w:rsidR="00A87DF8" w:rsidRPr="001C7EE4">
            <w:t>simplifiées</w:t>
          </w:r>
          <w:r w:rsidRPr="001C7EE4">
            <w:t xml:space="preserve"> au capital de 50000€</w:t>
          </w:r>
        </w:p>
        <w:p w14:paraId="76BCE0E0" w14:textId="77777777" w:rsidR="00B83DC4" w:rsidRPr="001C7EE4" w:rsidRDefault="00B83DC4" w:rsidP="007E7C4B">
          <w:pPr>
            <w:pStyle w:val="0-BET-Tableau-entete-pied"/>
          </w:pPr>
          <w:r w:rsidRPr="001C7EE4">
            <w:t>842683666 RCS Créteil</w:t>
          </w:r>
        </w:p>
      </w:tc>
      <w:tc>
        <w:tcPr>
          <w:tcW w:w="2835" w:type="dxa"/>
          <w:tcBorders>
            <w:top w:val="nil"/>
            <w:left w:val="nil"/>
            <w:bottom w:val="nil"/>
            <w:right w:val="nil"/>
          </w:tcBorders>
        </w:tcPr>
        <w:p w14:paraId="470BD6AE" w14:textId="77777777" w:rsidR="00B83DC4" w:rsidRPr="001C7EE4" w:rsidRDefault="00B83DC4" w:rsidP="007E7C4B">
          <w:pPr>
            <w:pStyle w:val="0-BET-Tableau-entete-pied"/>
          </w:pPr>
        </w:p>
      </w:tc>
      <w:tc>
        <w:tcPr>
          <w:tcW w:w="3544" w:type="dxa"/>
          <w:tcBorders>
            <w:top w:val="nil"/>
            <w:left w:val="nil"/>
            <w:bottom w:val="nil"/>
            <w:right w:val="nil"/>
          </w:tcBorders>
        </w:tcPr>
        <w:p w14:paraId="2C379ADE" w14:textId="77777777" w:rsidR="00B83DC4" w:rsidRPr="001C7EE4" w:rsidRDefault="00B83DC4" w:rsidP="007E7C4B">
          <w:pPr>
            <w:pStyle w:val="0-BET-Tableau-entete-pied"/>
          </w:pPr>
        </w:p>
      </w:tc>
    </w:tr>
    <w:tr w:rsidR="00B83DC4" w14:paraId="1659B204" w14:textId="77777777" w:rsidTr="007E7C4B">
      <w:trPr>
        <w:trHeight w:val="349"/>
      </w:trPr>
      <w:tc>
        <w:tcPr>
          <w:tcW w:w="4395" w:type="dxa"/>
          <w:tcBorders>
            <w:top w:val="nil"/>
            <w:left w:val="nil"/>
            <w:bottom w:val="nil"/>
            <w:right w:val="nil"/>
          </w:tcBorders>
        </w:tcPr>
        <w:p w14:paraId="7B1C1AB2" w14:textId="271BFE47" w:rsidR="00B83DC4" w:rsidRPr="001C7EE4" w:rsidRDefault="005549EA" w:rsidP="007E7C4B">
          <w:pPr>
            <w:pStyle w:val="0-BET-Tableau-entete-pied"/>
          </w:pPr>
          <w:r w:rsidRPr="00D75B44">
            <w:t xml:space="preserve">Tel : </w:t>
          </w:r>
          <w:r w:rsidR="00B83DC4" w:rsidRPr="001C7EE4">
            <w:t>01.43.53.26.89</w:t>
          </w:r>
        </w:p>
      </w:tc>
      <w:tc>
        <w:tcPr>
          <w:tcW w:w="2835" w:type="dxa"/>
          <w:tcBorders>
            <w:top w:val="nil"/>
            <w:left w:val="nil"/>
            <w:bottom w:val="nil"/>
            <w:right w:val="nil"/>
          </w:tcBorders>
        </w:tcPr>
        <w:p w14:paraId="00390F23" w14:textId="77777777" w:rsidR="00B83DC4" w:rsidRPr="001C7EE4" w:rsidRDefault="00B83DC4" w:rsidP="007E7C4B">
          <w:pPr>
            <w:pStyle w:val="0-BET-Tableau-entete-pied"/>
            <w:rPr>
              <w:color w:val="4389D7" w:themeColor="accent1" w:themeTint="99"/>
            </w:rPr>
          </w:pPr>
        </w:p>
      </w:tc>
      <w:tc>
        <w:tcPr>
          <w:tcW w:w="3544" w:type="dxa"/>
          <w:tcBorders>
            <w:top w:val="nil"/>
            <w:left w:val="nil"/>
            <w:bottom w:val="nil"/>
            <w:right w:val="nil"/>
          </w:tcBorders>
        </w:tcPr>
        <w:p w14:paraId="2806578E" w14:textId="505C1762" w:rsidR="00B83DC4" w:rsidRPr="00670AC7" w:rsidRDefault="00A87DF8" w:rsidP="007E7C4B">
          <w:pPr>
            <w:pStyle w:val="0-BET-Tableau-entete-pied"/>
            <w:jc w:val="right"/>
          </w:pPr>
          <w:r w:rsidRPr="00670AC7">
            <w:t xml:space="preserve">Page </w:t>
          </w:r>
          <w:r w:rsidRPr="00670AC7">
            <w:fldChar w:fldCharType="begin"/>
          </w:r>
          <w:r w:rsidRPr="00670AC7">
            <w:instrText>PAGE   \* MERGEFORMAT</w:instrText>
          </w:r>
          <w:r w:rsidRPr="00670AC7">
            <w:fldChar w:fldCharType="separate"/>
          </w:r>
          <w:r w:rsidR="0077387F">
            <w:rPr>
              <w:noProof/>
            </w:rPr>
            <w:t>9</w:t>
          </w:r>
          <w:r w:rsidRPr="00670AC7">
            <w:fldChar w:fldCharType="end"/>
          </w:r>
          <w:r w:rsidRPr="00670AC7">
            <w:t xml:space="preserve"> sur </w:t>
          </w:r>
          <w:r w:rsidR="00AE1E64">
            <w:rPr>
              <w:noProof/>
            </w:rPr>
            <w:fldChar w:fldCharType="begin"/>
          </w:r>
          <w:r w:rsidR="00AE1E64">
            <w:rPr>
              <w:noProof/>
            </w:rPr>
            <w:instrText xml:space="preserve"> NUMPAGES   \* MERGEFORMAT </w:instrText>
          </w:r>
          <w:r w:rsidR="00AE1E64">
            <w:rPr>
              <w:noProof/>
            </w:rPr>
            <w:fldChar w:fldCharType="separate"/>
          </w:r>
          <w:r w:rsidR="0077387F">
            <w:rPr>
              <w:noProof/>
            </w:rPr>
            <w:t>9</w:t>
          </w:r>
          <w:r w:rsidR="00AE1E64">
            <w:rPr>
              <w:noProof/>
            </w:rPr>
            <w:fldChar w:fldCharType="end"/>
          </w:r>
        </w:p>
      </w:tc>
    </w:tr>
  </w:tbl>
  <w:p w14:paraId="367B970C" w14:textId="3055E82A" w:rsidR="00DE1C27" w:rsidRDefault="00DE1C27" w:rsidP="0068111D">
    <w:pPr>
      <w:pStyle w:val="Pieddepage"/>
      <w:ind w:left="4680" w:hanging="5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525"/>
      <w:gridCol w:w="992"/>
      <w:gridCol w:w="5257"/>
    </w:tblGrid>
    <w:tr w:rsidR="00132A18" w14:paraId="1F32A7E1" w14:textId="77777777" w:rsidTr="008F375E">
      <w:trPr>
        <w:trHeight w:val="201"/>
      </w:trPr>
      <w:tc>
        <w:tcPr>
          <w:tcW w:w="4525" w:type="dxa"/>
          <w:tcBorders>
            <w:top w:val="single" w:sz="36" w:space="0" w:color="C0D7F1" w:themeColor="text2" w:themeTint="33"/>
            <w:left w:val="nil"/>
            <w:bottom w:val="nil"/>
            <w:right w:val="nil"/>
          </w:tcBorders>
        </w:tcPr>
        <w:p w14:paraId="212F4D3F" w14:textId="77777777" w:rsidR="00132A18" w:rsidRPr="001C7EE4" w:rsidRDefault="00132A18" w:rsidP="00132A18">
          <w:pPr>
            <w:pStyle w:val="Sansinterligne"/>
            <w:rPr>
              <w:sz w:val="16"/>
              <w:szCs w:val="16"/>
            </w:rPr>
          </w:pPr>
          <w:r w:rsidRPr="001C7EE4">
            <w:rPr>
              <w:sz w:val="16"/>
              <w:szCs w:val="16"/>
            </w:rPr>
            <w:t>SKY INGENIERIE</w:t>
          </w:r>
        </w:p>
      </w:tc>
      <w:tc>
        <w:tcPr>
          <w:tcW w:w="992" w:type="dxa"/>
          <w:tcBorders>
            <w:top w:val="single" w:sz="36" w:space="0" w:color="80B0E4"/>
            <w:left w:val="nil"/>
            <w:bottom w:val="nil"/>
            <w:right w:val="nil"/>
          </w:tcBorders>
        </w:tcPr>
        <w:p w14:paraId="2EB338CA" w14:textId="77777777" w:rsidR="00132A18" w:rsidRPr="001C7EE4" w:rsidRDefault="00132A18" w:rsidP="00132A18">
          <w:pPr>
            <w:pStyle w:val="Sansinterligne"/>
            <w:rPr>
              <w:sz w:val="16"/>
              <w:szCs w:val="16"/>
            </w:rPr>
          </w:pPr>
        </w:p>
      </w:tc>
      <w:tc>
        <w:tcPr>
          <w:tcW w:w="5257" w:type="dxa"/>
          <w:vMerge w:val="restart"/>
          <w:tcBorders>
            <w:top w:val="single" w:sz="36" w:space="0" w:color="80B0E4"/>
            <w:left w:val="nil"/>
            <w:right w:val="nil"/>
          </w:tcBorders>
        </w:tcPr>
        <w:p w14:paraId="2C965B20" w14:textId="576643EB" w:rsidR="00132A18" w:rsidRPr="001C7EE4" w:rsidRDefault="00132A18" w:rsidP="00132A18">
          <w:pPr>
            <w:pStyle w:val="Sansinterligne"/>
            <w:jc w:val="right"/>
            <w:rPr>
              <w:sz w:val="16"/>
              <w:szCs w:val="16"/>
            </w:rPr>
          </w:pPr>
          <w:r>
            <w:rPr>
              <w:noProof/>
              <w:lang w:val="fr-FR" w:eastAsia="fr-FR"/>
            </w:rPr>
            <w:drawing>
              <wp:anchor distT="0" distB="0" distL="114300" distR="114300" simplePos="0" relativeHeight="251676672" behindDoc="0" locked="0" layoutInCell="1" allowOverlap="1" wp14:anchorId="09487F71" wp14:editId="15D289BC">
                <wp:simplePos x="0" y="0"/>
                <wp:positionH relativeFrom="margin">
                  <wp:posOffset>1952500</wp:posOffset>
                </wp:positionH>
                <wp:positionV relativeFrom="paragraph">
                  <wp:posOffset>1270</wp:posOffset>
                </wp:positionV>
                <wp:extent cx="1297172" cy="616557"/>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297172" cy="616557"/>
                        </a:xfrm>
                        <a:prstGeom prst="rect">
                          <a:avLst/>
                        </a:prstGeom>
                      </pic:spPr>
                    </pic:pic>
                  </a:graphicData>
                </a:graphic>
                <wp14:sizeRelH relativeFrom="margin">
                  <wp14:pctWidth>0</wp14:pctWidth>
                </wp14:sizeRelH>
                <wp14:sizeRelV relativeFrom="margin">
                  <wp14:pctHeight>0</wp14:pctHeight>
                </wp14:sizeRelV>
              </wp:anchor>
            </w:drawing>
          </w:r>
        </w:p>
      </w:tc>
    </w:tr>
    <w:tr w:rsidR="00132A18" w14:paraId="3DE88E1F" w14:textId="77777777" w:rsidTr="008F375E">
      <w:tc>
        <w:tcPr>
          <w:tcW w:w="4525" w:type="dxa"/>
          <w:tcBorders>
            <w:top w:val="nil"/>
            <w:left w:val="nil"/>
            <w:bottom w:val="nil"/>
            <w:right w:val="nil"/>
          </w:tcBorders>
        </w:tcPr>
        <w:p w14:paraId="755F20A0" w14:textId="77777777" w:rsidR="00132A18" w:rsidRPr="00E24640" w:rsidRDefault="00132A18" w:rsidP="00132A18">
          <w:pPr>
            <w:pStyle w:val="Sansinterligne"/>
            <w:rPr>
              <w:sz w:val="16"/>
              <w:szCs w:val="16"/>
              <w:lang w:val="fr-FR"/>
            </w:rPr>
          </w:pPr>
          <w:r w:rsidRPr="00E24640">
            <w:rPr>
              <w:sz w:val="16"/>
              <w:szCs w:val="16"/>
              <w:lang w:val="fr-FR"/>
            </w:rPr>
            <w:t>30, rue Charles de Gaulle – 94140 Alfortville</w:t>
          </w:r>
        </w:p>
        <w:p w14:paraId="5D739BAD" w14:textId="77777777" w:rsidR="00132A18" w:rsidRPr="00E24640" w:rsidRDefault="00132A18" w:rsidP="00132A18">
          <w:pPr>
            <w:pStyle w:val="Sansinterligne"/>
            <w:rPr>
              <w:sz w:val="16"/>
              <w:szCs w:val="16"/>
              <w:lang w:val="fr-FR"/>
            </w:rPr>
          </w:pPr>
          <w:r w:rsidRPr="00E24640">
            <w:rPr>
              <w:sz w:val="16"/>
              <w:szCs w:val="16"/>
              <w:lang w:val="fr-FR"/>
            </w:rPr>
            <w:t>Société par actions simplifiées au capital de 50000€</w:t>
          </w:r>
        </w:p>
        <w:p w14:paraId="372817EF" w14:textId="77777777" w:rsidR="00132A18" w:rsidRPr="001C7EE4" w:rsidRDefault="00132A18" w:rsidP="00132A18">
          <w:pPr>
            <w:pStyle w:val="Sansinterligne"/>
            <w:rPr>
              <w:sz w:val="16"/>
              <w:szCs w:val="16"/>
            </w:rPr>
          </w:pPr>
          <w:r w:rsidRPr="001C7EE4">
            <w:rPr>
              <w:sz w:val="16"/>
              <w:szCs w:val="16"/>
            </w:rPr>
            <w:t xml:space="preserve">842683666 RCS </w:t>
          </w:r>
          <w:proofErr w:type="spellStart"/>
          <w:r w:rsidRPr="001C7EE4">
            <w:rPr>
              <w:sz w:val="16"/>
              <w:szCs w:val="16"/>
            </w:rPr>
            <w:t>Créteil</w:t>
          </w:r>
          <w:proofErr w:type="spellEnd"/>
        </w:p>
      </w:tc>
      <w:tc>
        <w:tcPr>
          <w:tcW w:w="992" w:type="dxa"/>
          <w:tcBorders>
            <w:top w:val="nil"/>
            <w:left w:val="nil"/>
            <w:bottom w:val="nil"/>
            <w:right w:val="nil"/>
          </w:tcBorders>
        </w:tcPr>
        <w:p w14:paraId="182B0EBB" w14:textId="77777777" w:rsidR="00132A18" w:rsidRPr="001C7EE4" w:rsidRDefault="00132A18" w:rsidP="00132A18">
          <w:pPr>
            <w:pStyle w:val="Sansinterligne"/>
            <w:rPr>
              <w:sz w:val="16"/>
              <w:szCs w:val="16"/>
            </w:rPr>
          </w:pPr>
        </w:p>
      </w:tc>
      <w:tc>
        <w:tcPr>
          <w:tcW w:w="5257" w:type="dxa"/>
          <w:vMerge/>
          <w:tcBorders>
            <w:left w:val="nil"/>
            <w:right w:val="nil"/>
          </w:tcBorders>
        </w:tcPr>
        <w:p w14:paraId="46E0ECC8" w14:textId="77777777" w:rsidR="00132A18" w:rsidRPr="001C7EE4" w:rsidRDefault="00132A18" w:rsidP="00132A18">
          <w:pPr>
            <w:pStyle w:val="Sansinterligne"/>
            <w:jc w:val="right"/>
            <w:rPr>
              <w:sz w:val="16"/>
              <w:szCs w:val="16"/>
            </w:rPr>
          </w:pPr>
        </w:p>
      </w:tc>
    </w:tr>
    <w:tr w:rsidR="00132A18" w14:paraId="12C1888A" w14:textId="77777777" w:rsidTr="008F375E">
      <w:trPr>
        <w:trHeight w:val="349"/>
      </w:trPr>
      <w:tc>
        <w:tcPr>
          <w:tcW w:w="4525" w:type="dxa"/>
          <w:tcBorders>
            <w:top w:val="nil"/>
            <w:left w:val="nil"/>
            <w:bottom w:val="nil"/>
            <w:right w:val="nil"/>
          </w:tcBorders>
        </w:tcPr>
        <w:p w14:paraId="1DA11075" w14:textId="704E6591" w:rsidR="00132A18" w:rsidRPr="001C7EE4" w:rsidRDefault="005549EA" w:rsidP="00132A18">
          <w:pPr>
            <w:pStyle w:val="Sansinterligne"/>
            <w:rPr>
              <w:sz w:val="16"/>
              <w:szCs w:val="16"/>
            </w:rPr>
          </w:pPr>
          <w:r>
            <w:rPr>
              <w:sz w:val="16"/>
              <w:szCs w:val="16"/>
            </w:rPr>
            <w:t xml:space="preserve">Tel : </w:t>
          </w:r>
          <w:r w:rsidR="00132A18" w:rsidRPr="001C7EE4">
            <w:rPr>
              <w:sz w:val="16"/>
              <w:szCs w:val="16"/>
            </w:rPr>
            <w:t xml:space="preserve"> 01.43.53.26.89</w:t>
          </w:r>
        </w:p>
      </w:tc>
      <w:tc>
        <w:tcPr>
          <w:tcW w:w="992" w:type="dxa"/>
          <w:tcBorders>
            <w:top w:val="nil"/>
            <w:left w:val="nil"/>
            <w:bottom w:val="nil"/>
            <w:right w:val="nil"/>
          </w:tcBorders>
        </w:tcPr>
        <w:p w14:paraId="47012023" w14:textId="77777777" w:rsidR="00132A18" w:rsidRPr="001C7EE4" w:rsidRDefault="00132A18" w:rsidP="00132A18">
          <w:pPr>
            <w:pStyle w:val="Sansinterligne"/>
            <w:rPr>
              <w:color w:val="4389D7" w:themeColor="accent1" w:themeTint="99"/>
              <w:sz w:val="16"/>
              <w:szCs w:val="16"/>
            </w:rPr>
          </w:pPr>
        </w:p>
      </w:tc>
      <w:tc>
        <w:tcPr>
          <w:tcW w:w="5257" w:type="dxa"/>
          <w:vMerge/>
          <w:tcBorders>
            <w:left w:val="nil"/>
            <w:bottom w:val="nil"/>
            <w:right w:val="nil"/>
          </w:tcBorders>
        </w:tcPr>
        <w:p w14:paraId="113AAB12" w14:textId="0C1D3C4D" w:rsidR="00132A18" w:rsidRPr="001C7EE4" w:rsidRDefault="00132A18" w:rsidP="00132A18">
          <w:pPr>
            <w:pStyle w:val="Sansinterligne"/>
            <w:jc w:val="right"/>
            <w:rPr>
              <w:color w:val="4389D7" w:themeColor="accent1" w:themeTint="99"/>
              <w:sz w:val="16"/>
              <w:szCs w:val="16"/>
            </w:rPr>
          </w:pPr>
        </w:p>
      </w:tc>
    </w:tr>
  </w:tbl>
  <w:p w14:paraId="337D45CA" w14:textId="5CFA8B1F" w:rsidR="00CA4978" w:rsidRDefault="00CA4978" w:rsidP="0068111D">
    <w:pPr>
      <w:pStyle w:val="Pieddepage"/>
      <w:ind w:left="-709" w:hanging="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08165A" w14:textId="77777777" w:rsidR="007B71AA" w:rsidRDefault="007B71AA" w:rsidP="00A66B18">
      <w:pPr>
        <w:spacing w:before="0" w:after="0"/>
      </w:pPr>
      <w:r>
        <w:separator/>
      </w:r>
    </w:p>
  </w:footnote>
  <w:footnote w:type="continuationSeparator" w:id="0">
    <w:p w14:paraId="4DC0156C" w14:textId="77777777" w:rsidR="007B71AA" w:rsidRDefault="007B71AA" w:rsidP="00A66B1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4AFEB" w14:textId="6E4C3B47" w:rsidR="006D644F" w:rsidRDefault="007B71AA">
    <w:pPr>
      <w:pStyle w:val="En-tte"/>
    </w:pPr>
    <w:r>
      <w:rPr>
        <w:noProof/>
      </w:rPr>
      <w:pict w14:anchorId="7D8AF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3" o:spid="_x0000_s2077" type="#_x0000_t75" style="position:absolute;left:0;text-align:left;margin-left:0;margin-top:0;width:269.7pt;height:648.9pt;z-index:-251637760;mso-position-horizontal:center;mso-position-horizontal-relative:margin;mso-position-vertical:center;mso-position-vertical-relative:margin" o:allowincell="f">
          <v:imagedata r:id="rId1" o:title="FLAMME SKY_Plan de travail 1_edited_edite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4536" w:type="dxa"/>
      <w:tblInd w:w="284" w:type="dxa"/>
      <w:tblLook w:val="04A0" w:firstRow="1" w:lastRow="0" w:firstColumn="1" w:lastColumn="0" w:noHBand="0" w:noVBand="1"/>
    </w:tblPr>
    <w:tblGrid>
      <w:gridCol w:w="1560"/>
      <w:gridCol w:w="425"/>
      <w:gridCol w:w="2551"/>
    </w:tblGrid>
    <w:tr w:rsidR="001C7EE4" w14:paraId="032249E4" w14:textId="400209FE" w:rsidTr="005F444C">
      <w:trPr>
        <w:trHeight w:val="201"/>
      </w:trPr>
      <w:tc>
        <w:tcPr>
          <w:tcW w:w="1560" w:type="dxa"/>
          <w:tcBorders>
            <w:top w:val="single" w:sz="36" w:space="0" w:color="C0D7F1" w:themeColor="text2" w:themeTint="33"/>
            <w:left w:val="nil"/>
            <w:bottom w:val="nil"/>
            <w:right w:val="nil"/>
          </w:tcBorders>
          <w:vAlign w:val="center"/>
        </w:tcPr>
        <w:p w14:paraId="05857C75" w14:textId="72897BFC" w:rsidR="00A87DF8" w:rsidRPr="001C7EE4" w:rsidRDefault="001C7EE4" w:rsidP="007E7C4B">
          <w:pPr>
            <w:pStyle w:val="0-BET-Tableau-entete-pied"/>
            <w:ind w:left="-106"/>
          </w:pPr>
          <w:r w:rsidRPr="001C7EE4">
            <w:t>REFERENCE DEVIS</w:t>
          </w:r>
        </w:p>
      </w:tc>
      <w:tc>
        <w:tcPr>
          <w:tcW w:w="425" w:type="dxa"/>
          <w:tcBorders>
            <w:top w:val="single" w:sz="36" w:space="0" w:color="80B0E4"/>
            <w:left w:val="nil"/>
            <w:bottom w:val="nil"/>
            <w:right w:val="nil"/>
          </w:tcBorders>
          <w:vAlign w:val="center"/>
        </w:tcPr>
        <w:p w14:paraId="6D04504B" w14:textId="77777777" w:rsidR="00A87DF8" w:rsidRPr="001C7EE4" w:rsidRDefault="00A87DF8" w:rsidP="007E7C4B">
          <w:pPr>
            <w:pStyle w:val="0-BET-Tableau-entete-pied"/>
          </w:pPr>
        </w:p>
      </w:tc>
      <w:tc>
        <w:tcPr>
          <w:tcW w:w="2551" w:type="dxa"/>
          <w:tcBorders>
            <w:top w:val="single" w:sz="36" w:space="0" w:color="80B0E4"/>
            <w:left w:val="nil"/>
            <w:bottom w:val="nil"/>
            <w:right w:val="nil"/>
          </w:tcBorders>
          <w:vAlign w:val="center"/>
        </w:tcPr>
        <w:p w14:paraId="59894B80" w14:textId="49DF4135" w:rsidR="00A87DF8" w:rsidRPr="001C7EE4" w:rsidRDefault="00767A60" w:rsidP="007E7C4B">
          <w:pPr>
            <w:pStyle w:val="0-BET-Tableau-entete-pied"/>
          </w:pPr>
          <w:r w:rsidRPr="00767A60">
            <w:t>{référence}</w:t>
          </w:r>
        </w:p>
      </w:tc>
    </w:tr>
    <w:tr w:rsidR="001C7EE4" w14:paraId="059B633F" w14:textId="262A0E65" w:rsidTr="005F444C">
      <w:tc>
        <w:tcPr>
          <w:tcW w:w="1560" w:type="dxa"/>
          <w:tcBorders>
            <w:top w:val="nil"/>
            <w:left w:val="nil"/>
            <w:bottom w:val="nil"/>
            <w:right w:val="nil"/>
          </w:tcBorders>
          <w:vAlign w:val="center"/>
        </w:tcPr>
        <w:p w14:paraId="7E6C5631" w14:textId="3676FF33" w:rsidR="00A87DF8" w:rsidRPr="001C7EE4" w:rsidRDefault="00A87DF8" w:rsidP="007E7C4B">
          <w:pPr>
            <w:pStyle w:val="0-BET-Tableau-entete-pied"/>
          </w:pPr>
          <w:r w:rsidRPr="001C7EE4">
            <w:t>MISSION</w:t>
          </w:r>
        </w:p>
      </w:tc>
      <w:tc>
        <w:tcPr>
          <w:tcW w:w="425" w:type="dxa"/>
          <w:tcBorders>
            <w:top w:val="nil"/>
            <w:left w:val="nil"/>
            <w:bottom w:val="nil"/>
            <w:right w:val="nil"/>
          </w:tcBorders>
          <w:vAlign w:val="center"/>
        </w:tcPr>
        <w:p w14:paraId="1D33A092"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60A3C3CC" w14:textId="40C45ECF" w:rsidR="00A87DF8" w:rsidRPr="001C7EE4" w:rsidRDefault="00767A60" w:rsidP="007E7C4B">
          <w:pPr>
            <w:pStyle w:val="0-BET-Tableau-entete-pied"/>
          </w:pPr>
          <w:r w:rsidRPr="00767A60">
            <w:t>{mission}</w:t>
          </w:r>
        </w:p>
      </w:tc>
    </w:tr>
    <w:tr w:rsidR="001C7EE4" w14:paraId="74B0541E" w14:textId="402A03F1" w:rsidTr="005F444C">
      <w:trPr>
        <w:trHeight w:val="287"/>
      </w:trPr>
      <w:tc>
        <w:tcPr>
          <w:tcW w:w="1560" w:type="dxa"/>
          <w:tcBorders>
            <w:top w:val="nil"/>
            <w:left w:val="nil"/>
            <w:bottom w:val="nil"/>
            <w:right w:val="nil"/>
          </w:tcBorders>
          <w:vAlign w:val="center"/>
        </w:tcPr>
        <w:p w14:paraId="353B1E36" w14:textId="26E61A88" w:rsidR="00A87DF8" w:rsidRPr="001C7EE4" w:rsidRDefault="00A87DF8" w:rsidP="007E7C4B">
          <w:pPr>
            <w:pStyle w:val="0-BET-Tableau-entete-pied"/>
          </w:pPr>
          <w:r w:rsidRPr="001C7EE4">
            <w:t>CLIENT :</w:t>
          </w:r>
        </w:p>
      </w:tc>
      <w:tc>
        <w:tcPr>
          <w:tcW w:w="425" w:type="dxa"/>
          <w:tcBorders>
            <w:top w:val="nil"/>
            <w:left w:val="nil"/>
            <w:bottom w:val="nil"/>
            <w:right w:val="nil"/>
          </w:tcBorders>
          <w:vAlign w:val="center"/>
        </w:tcPr>
        <w:p w14:paraId="3802CB8B"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5E4769BD" w14:textId="5BCB8AC9" w:rsidR="00A87DF8" w:rsidRPr="001C7EE4" w:rsidRDefault="00767A60" w:rsidP="007E7C4B">
          <w:pPr>
            <w:pStyle w:val="0-BET-Tableau-entete-pied"/>
          </w:pPr>
          <w:r w:rsidRPr="00767A60">
            <w:t>{</w:t>
          </w:r>
          <w:proofErr w:type="spellStart"/>
          <w:r w:rsidRPr="00767A60">
            <w:t>nom_c</w:t>
          </w:r>
          <w:proofErr w:type="spellEnd"/>
          <w:r w:rsidRPr="00767A60">
            <w:t>}</w:t>
          </w:r>
        </w:p>
      </w:tc>
    </w:tr>
  </w:tbl>
  <w:p w14:paraId="26EC397F" w14:textId="56F52564" w:rsidR="00193BF2" w:rsidRDefault="007B71AA">
    <w:pPr>
      <w:pStyle w:val="En-tte"/>
    </w:pPr>
    <w:r>
      <w:rPr>
        <w:noProof/>
      </w:rPr>
      <w:pict w14:anchorId="15A857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4" o:spid="_x0000_s2078" type="#_x0000_t75" style="position:absolute;left:0;text-align:left;margin-left:0;margin-top:0;width:269.7pt;height:648.9pt;z-index:-251636736;mso-position-horizontal:center;mso-position-horizontal-relative:margin;mso-position-vertical:center;mso-position-vertical-relative:margin" o:allowincell="f">
          <v:imagedata r:id="rId1" o:title="FLAMME SKY_Plan de travail 1_edited_edited"/>
          <w10:wrap anchorx="margin" anchory="margin"/>
        </v:shape>
      </w:pict>
    </w:r>
  </w:p>
  <w:p w14:paraId="4D0BD7D0" w14:textId="14DD36A1" w:rsidR="00A66B18" w:rsidRDefault="00A66B1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DB50B" w14:textId="736ABF5F" w:rsidR="006537EA" w:rsidRDefault="007B71AA" w:rsidP="00132A18">
    <w:pPr>
      <w:pStyle w:val="En-tte"/>
      <w:ind w:left="0"/>
      <w:jc w:val="left"/>
    </w:pPr>
    <w:r>
      <w:rPr>
        <w:noProof/>
      </w:rPr>
      <w:pict w14:anchorId="613CA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2" o:spid="_x0000_s2076" type="#_x0000_t75" style="position:absolute;margin-left:0;margin-top:0;width:269.7pt;height:648.9pt;z-index:-251638784;mso-position-horizontal:center;mso-position-horizontal-relative:margin;mso-position-vertical:center;mso-position-vertical-relative:margin" o:allowincell="f">
          <v:imagedata r:id="rId1" o:title="FLAMME SKY_Plan de travail 1_edited_edited"/>
          <w10:wrap anchorx="margin" anchory="margin"/>
        </v:shape>
      </w:pict>
    </w:r>
    <w:r w:rsidR="00370CE7">
      <w:t xml:space="preserve"> </w:t>
    </w:r>
  </w:p>
  <w:p w14:paraId="4EC21F60" w14:textId="18031107" w:rsidR="00BA31B8" w:rsidRDefault="006537EA">
    <w:pPr>
      <w:pStyle w:val="En-tte"/>
    </w:pPr>
    <w:r>
      <w:rPr>
        <w:noProof/>
        <w:lang w:eastAsia="fr-FR"/>
      </w:rPr>
      <w:drawing>
        <wp:inline distT="0" distB="0" distL="0" distR="0" wp14:anchorId="48B0E8BF" wp14:editId="048AC6D9">
          <wp:extent cx="6113780" cy="86480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
                    <a:extLst>
                      <a:ext uri="{28A0092B-C50C-407E-A947-70E740481C1C}">
                        <a14:useLocalDpi xmlns:a14="http://schemas.microsoft.com/office/drawing/2010/main" val="0"/>
                      </a:ext>
                    </a:extLst>
                  </a:blip>
                  <a:stretch>
                    <a:fillRect/>
                  </a:stretch>
                </pic:blipFill>
                <pic:spPr>
                  <a:xfrm>
                    <a:off x="0" y="0"/>
                    <a:ext cx="6113780" cy="86480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727D"/>
      </v:shape>
    </w:pict>
  </w:numPicBullet>
  <w:abstractNum w:abstractNumId="0" w15:restartNumberingAfterBreak="0">
    <w:nsid w:val="002E033A"/>
    <w:multiLevelType w:val="hybridMultilevel"/>
    <w:tmpl w:val="93E05D48"/>
    <w:lvl w:ilvl="0" w:tplc="040C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2A4451"/>
    <w:multiLevelType w:val="multilevel"/>
    <w:tmpl w:val="FB86F22E"/>
    <w:styleLink w:val="0-BET-Liste"/>
    <w:lvl w:ilvl="0">
      <w:start w:val="1"/>
      <w:numFmt w:val="bullet"/>
      <w:lvlText w:val=""/>
      <w:lvlJc w:val="left"/>
      <w:pPr>
        <w:ind w:left="360" w:hanging="360"/>
      </w:pPr>
      <w:rPr>
        <w:rFonts w:ascii="Symbol" w:hAnsi="Symbol" w:hint="default"/>
        <w:color w:val="auto"/>
        <w:sz w:val="20"/>
      </w:rPr>
    </w:lvl>
    <w:lvl w:ilvl="1">
      <w:start w:val="1"/>
      <w:numFmt w:val="bullet"/>
      <w:lvlText w:val="-"/>
      <w:lvlJc w:val="left"/>
      <w:pPr>
        <w:ind w:left="720" w:hanging="360"/>
      </w:pPr>
      <w:rPr>
        <w:rFonts w:ascii="Franklin Gothic Book" w:hAnsi="Franklin Gothic Book" w:hint="default"/>
        <w:color w:val="auto"/>
        <w:sz w:val="20"/>
      </w:rPr>
    </w:lvl>
    <w:lvl w:ilvl="2">
      <w:start w:val="1"/>
      <w:numFmt w:val="bullet"/>
      <w:lvlText w:val=""/>
      <w:lvlJc w:val="left"/>
      <w:pPr>
        <w:ind w:left="1080" w:hanging="360"/>
      </w:pPr>
      <w:rPr>
        <w:rFonts w:ascii="Symbol" w:hAnsi="Symbol" w:hint="default"/>
        <w:color w:val="auto"/>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309D6"/>
    <w:multiLevelType w:val="hybridMultilevel"/>
    <w:tmpl w:val="8D9E5150"/>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213CEB"/>
    <w:multiLevelType w:val="hybridMultilevel"/>
    <w:tmpl w:val="9E2C82CC"/>
    <w:lvl w:ilvl="0" w:tplc="53BA5D18">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BF55DEB"/>
    <w:multiLevelType w:val="hybridMultilevel"/>
    <w:tmpl w:val="3A14A43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C5B27A8"/>
    <w:multiLevelType w:val="hybridMultilevel"/>
    <w:tmpl w:val="BD76129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F74872"/>
    <w:multiLevelType w:val="hybridMultilevel"/>
    <w:tmpl w:val="5532D87C"/>
    <w:lvl w:ilvl="0" w:tplc="040C0001">
      <w:start w:val="1"/>
      <w:numFmt w:val="bullet"/>
      <w:lvlText w:val=""/>
      <w:lvlJc w:val="left"/>
      <w:pPr>
        <w:ind w:left="1440" w:hanging="360"/>
      </w:pPr>
      <w:rPr>
        <w:rFonts w:ascii="Symbol" w:hAnsi="Symbol" w:hint="default"/>
      </w:rPr>
    </w:lvl>
    <w:lvl w:ilvl="1" w:tplc="9EA82FFA">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BF426A3"/>
    <w:multiLevelType w:val="hybridMultilevel"/>
    <w:tmpl w:val="E8CC62A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DF563F"/>
    <w:multiLevelType w:val="hybridMultilevel"/>
    <w:tmpl w:val="EB48C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B55B53"/>
    <w:multiLevelType w:val="multilevel"/>
    <w:tmpl w:val="C0809EB0"/>
    <w:lvl w:ilvl="0">
      <w:start w:val="1"/>
      <w:numFmt w:val="decimal"/>
      <w:lvlText w:val="%1."/>
      <w:lvlJc w:val="left"/>
      <w:pPr>
        <w:ind w:left="360" w:hanging="360"/>
      </w:pPr>
      <w:rPr>
        <w:rFonts w:hint="default"/>
      </w:rPr>
    </w:lvl>
    <w:lvl w:ilvl="1">
      <w:start w:val="1"/>
      <w:numFmt w:val="decimal"/>
      <w:pStyle w:val="0-BET-Titre-2"/>
      <w:lvlText w:val="%1.%2."/>
      <w:lvlJc w:val="left"/>
      <w:pPr>
        <w:ind w:left="792" w:hanging="432"/>
      </w:pPr>
      <w:rPr>
        <w:rFonts w:hint="default"/>
      </w:rPr>
    </w:lvl>
    <w:lvl w:ilvl="2">
      <w:start w:val="1"/>
      <w:numFmt w:val="decimal"/>
      <w:pStyle w:val="0-BET-Titre-3"/>
      <w:lvlText w:val="%1.%2.%3."/>
      <w:lvlJc w:val="left"/>
      <w:pPr>
        <w:ind w:left="1214" w:hanging="504"/>
      </w:pPr>
      <w:rPr>
        <w:rFonts w:hint="default"/>
      </w:rPr>
    </w:lvl>
    <w:lvl w:ilvl="3">
      <w:start w:val="1"/>
      <w:numFmt w:val="decimal"/>
      <w:pStyle w:val="0-BET-Titre-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F752FB"/>
    <w:multiLevelType w:val="hybridMultilevel"/>
    <w:tmpl w:val="470E6D40"/>
    <w:lvl w:ilvl="0" w:tplc="C924FB36">
      <w:start w:val="1"/>
      <w:numFmt w:val="bullet"/>
      <w:pStyle w:val="0-BET-Paragraphe-Liste"/>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11" w15:restartNumberingAfterBreak="0">
    <w:nsid w:val="239426E1"/>
    <w:multiLevelType w:val="multilevel"/>
    <w:tmpl w:val="9DC8AF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EB5542"/>
    <w:multiLevelType w:val="hybridMultilevel"/>
    <w:tmpl w:val="C94868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ED73A28"/>
    <w:multiLevelType w:val="hybridMultilevel"/>
    <w:tmpl w:val="AD1814B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0D46D37"/>
    <w:multiLevelType w:val="hybridMultilevel"/>
    <w:tmpl w:val="C17070F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9063AB"/>
    <w:multiLevelType w:val="hybridMultilevel"/>
    <w:tmpl w:val="BE401F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98F529C"/>
    <w:multiLevelType w:val="hybridMultilevel"/>
    <w:tmpl w:val="15C6AFB0"/>
    <w:lvl w:ilvl="0" w:tplc="94C264D4">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3FCF1690"/>
    <w:multiLevelType w:val="hybridMultilevel"/>
    <w:tmpl w:val="9D228E98"/>
    <w:lvl w:ilvl="0" w:tplc="040C0001">
      <w:start w:val="1"/>
      <w:numFmt w:val="bullet"/>
      <w:lvlText w:val=""/>
      <w:lvlJc w:val="left"/>
      <w:pPr>
        <w:ind w:left="1440" w:hanging="360"/>
      </w:pPr>
      <w:rPr>
        <w:rFonts w:ascii="Symbol" w:hAnsi="Symbol" w:hint="default"/>
      </w:rPr>
    </w:lvl>
    <w:lvl w:ilvl="1" w:tplc="3AEAA0DC">
      <w:start w:val="1"/>
      <w:numFmt w:val="decimal"/>
      <w:lvlText w:val="%2."/>
      <w:lvlJc w:val="left"/>
      <w:pPr>
        <w:ind w:left="2160" w:hanging="360"/>
      </w:p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1D84318"/>
    <w:multiLevelType w:val="hybridMultilevel"/>
    <w:tmpl w:val="2EF85A68"/>
    <w:lvl w:ilvl="0" w:tplc="A1388CA6">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2B1731"/>
    <w:multiLevelType w:val="hybridMultilevel"/>
    <w:tmpl w:val="FEDE3F96"/>
    <w:lvl w:ilvl="0" w:tplc="040C0001">
      <w:start w:val="1"/>
      <w:numFmt w:val="bullet"/>
      <w:lvlText w:val=""/>
      <w:lvlJc w:val="left"/>
      <w:pPr>
        <w:ind w:left="2487" w:hanging="360"/>
      </w:pPr>
      <w:rPr>
        <w:rFonts w:ascii="Symbol" w:hAnsi="Symbol" w:hint="default"/>
      </w:rPr>
    </w:lvl>
    <w:lvl w:ilvl="1" w:tplc="FFFFFFFF">
      <w:start w:val="1"/>
      <w:numFmt w:val="bullet"/>
      <w:lvlText w:val="o"/>
      <w:lvlJc w:val="left"/>
      <w:pPr>
        <w:ind w:left="3207" w:hanging="360"/>
      </w:pPr>
      <w:rPr>
        <w:rFonts w:ascii="Courier New" w:hAnsi="Courier New" w:cs="Courier New" w:hint="default"/>
      </w:rPr>
    </w:lvl>
    <w:lvl w:ilvl="2" w:tplc="FFFFFFFF" w:tentative="1">
      <w:start w:val="1"/>
      <w:numFmt w:val="bullet"/>
      <w:lvlText w:val=""/>
      <w:lvlJc w:val="left"/>
      <w:pPr>
        <w:ind w:left="3927" w:hanging="360"/>
      </w:pPr>
      <w:rPr>
        <w:rFonts w:ascii="Wingdings" w:hAnsi="Wingdings" w:hint="default"/>
      </w:rPr>
    </w:lvl>
    <w:lvl w:ilvl="3" w:tplc="FFFFFFFF" w:tentative="1">
      <w:start w:val="1"/>
      <w:numFmt w:val="bullet"/>
      <w:lvlText w:val=""/>
      <w:lvlJc w:val="left"/>
      <w:pPr>
        <w:ind w:left="4647" w:hanging="360"/>
      </w:pPr>
      <w:rPr>
        <w:rFonts w:ascii="Symbol" w:hAnsi="Symbol" w:hint="default"/>
      </w:rPr>
    </w:lvl>
    <w:lvl w:ilvl="4" w:tplc="FFFFFFFF" w:tentative="1">
      <w:start w:val="1"/>
      <w:numFmt w:val="bullet"/>
      <w:lvlText w:val="o"/>
      <w:lvlJc w:val="left"/>
      <w:pPr>
        <w:ind w:left="5367" w:hanging="360"/>
      </w:pPr>
      <w:rPr>
        <w:rFonts w:ascii="Courier New" w:hAnsi="Courier New" w:cs="Courier New" w:hint="default"/>
      </w:rPr>
    </w:lvl>
    <w:lvl w:ilvl="5" w:tplc="FFFFFFFF" w:tentative="1">
      <w:start w:val="1"/>
      <w:numFmt w:val="bullet"/>
      <w:lvlText w:val=""/>
      <w:lvlJc w:val="left"/>
      <w:pPr>
        <w:ind w:left="6087" w:hanging="360"/>
      </w:pPr>
      <w:rPr>
        <w:rFonts w:ascii="Wingdings" w:hAnsi="Wingdings" w:hint="default"/>
      </w:rPr>
    </w:lvl>
    <w:lvl w:ilvl="6" w:tplc="FFFFFFFF" w:tentative="1">
      <w:start w:val="1"/>
      <w:numFmt w:val="bullet"/>
      <w:lvlText w:val=""/>
      <w:lvlJc w:val="left"/>
      <w:pPr>
        <w:ind w:left="6807" w:hanging="360"/>
      </w:pPr>
      <w:rPr>
        <w:rFonts w:ascii="Symbol" w:hAnsi="Symbol" w:hint="default"/>
      </w:rPr>
    </w:lvl>
    <w:lvl w:ilvl="7" w:tplc="FFFFFFFF" w:tentative="1">
      <w:start w:val="1"/>
      <w:numFmt w:val="bullet"/>
      <w:lvlText w:val="o"/>
      <w:lvlJc w:val="left"/>
      <w:pPr>
        <w:ind w:left="7527" w:hanging="360"/>
      </w:pPr>
      <w:rPr>
        <w:rFonts w:ascii="Courier New" w:hAnsi="Courier New" w:cs="Courier New" w:hint="default"/>
      </w:rPr>
    </w:lvl>
    <w:lvl w:ilvl="8" w:tplc="FFFFFFFF" w:tentative="1">
      <w:start w:val="1"/>
      <w:numFmt w:val="bullet"/>
      <w:lvlText w:val=""/>
      <w:lvlJc w:val="left"/>
      <w:pPr>
        <w:ind w:left="8247" w:hanging="360"/>
      </w:pPr>
      <w:rPr>
        <w:rFonts w:ascii="Wingdings" w:hAnsi="Wingdings" w:hint="default"/>
      </w:rPr>
    </w:lvl>
  </w:abstractNum>
  <w:abstractNum w:abstractNumId="20" w15:restartNumberingAfterBreak="0">
    <w:nsid w:val="4A637215"/>
    <w:multiLevelType w:val="hybridMultilevel"/>
    <w:tmpl w:val="859A04B6"/>
    <w:lvl w:ilvl="0" w:tplc="1852715A">
      <w:start w:val="1"/>
      <w:numFmt w:val="bullet"/>
      <w:pStyle w:val="0-BET-Titre-1"/>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1" w15:restartNumberingAfterBreak="0">
    <w:nsid w:val="5086657A"/>
    <w:multiLevelType w:val="hybridMultilevel"/>
    <w:tmpl w:val="AE34AF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5AE4A14"/>
    <w:multiLevelType w:val="hybridMultilevel"/>
    <w:tmpl w:val="59E40B5A"/>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3" w15:restartNumberingAfterBreak="0">
    <w:nsid w:val="56053743"/>
    <w:multiLevelType w:val="hybridMultilevel"/>
    <w:tmpl w:val="27D222F2"/>
    <w:lvl w:ilvl="0" w:tplc="0700D1FA">
      <w:start w:val="1"/>
      <w:numFmt w:val="bullet"/>
      <w:pStyle w:val="Paragraphedeliste"/>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15:restartNumberingAfterBreak="0">
    <w:nsid w:val="60C81D03"/>
    <w:multiLevelType w:val="hybridMultilevel"/>
    <w:tmpl w:val="D408AF50"/>
    <w:lvl w:ilvl="0" w:tplc="3926E054">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693E2BE8"/>
    <w:multiLevelType w:val="hybridMultilevel"/>
    <w:tmpl w:val="4C720796"/>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695814EE"/>
    <w:multiLevelType w:val="hybridMultilevel"/>
    <w:tmpl w:val="02A00714"/>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6DB45019"/>
    <w:multiLevelType w:val="hybridMultilevel"/>
    <w:tmpl w:val="09F2F09E"/>
    <w:lvl w:ilvl="0" w:tplc="374EF7B2">
      <w:start w:val="1"/>
      <w:numFmt w:val="bullet"/>
      <w:pStyle w:val="Paricabullet1"/>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7"/>
  </w:num>
  <w:num w:numId="2">
    <w:abstractNumId w:val="9"/>
  </w:num>
  <w:num w:numId="3">
    <w:abstractNumId w:val="1"/>
  </w:num>
  <w:num w:numId="4">
    <w:abstractNumId w:val="10"/>
  </w:num>
  <w:num w:numId="5">
    <w:abstractNumId w:val="13"/>
  </w:num>
  <w:num w:numId="6">
    <w:abstractNumId w:val="21"/>
  </w:num>
  <w:num w:numId="7">
    <w:abstractNumId w:val="15"/>
  </w:num>
  <w:num w:numId="8">
    <w:abstractNumId w:val="6"/>
  </w:num>
  <w:num w:numId="9">
    <w:abstractNumId w:val="17"/>
  </w:num>
  <w:num w:numId="10">
    <w:abstractNumId w:val="3"/>
  </w:num>
  <w:num w:numId="11">
    <w:abstractNumId w:val="23"/>
  </w:num>
  <w:num w:numId="12">
    <w:abstractNumId w:val="19"/>
  </w:num>
  <w:num w:numId="13">
    <w:abstractNumId w:val="8"/>
  </w:num>
  <w:num w:numId="14">
    <w:abstractNumId w:val="7"/>
  </w:num>
  <w:num w:numId="15">
    <w:abstractNumId w:val="5"/>
  </w:num>
  <w:num w:numId="16">
    <w:abstractNumId w:val="14"/>
  </w:num>
  <w:num w:numId="17">
    <w:abstractNumId w:val="2"/>
  </w:num>
  <w:num w:numId="18">
    <w:abstractNumId w:val="26"/>
  </w:num>
  <w:num w:numId="19">
    <w:abstractNumId w:val="11"/>
  </w:num>
  <w:num w:numId="20">
    <w:abstractNumId w:val="24"/>
  </w:num>
  <w:num w:numId="21">
    <w:abstractNumId w:val="25"/>
  </w:num>
  <w:num w:numId="22">
    <w:abstractNumId w:val="12"/>
  </w:num>
  <w:num w:numId="23">
    <w:abstractNumId w:val="0"/>
  </w:num>
  <w:num w:numId="24">
    <w:abstractNumId w:val="22"/>
  </w:num>
  <w:num w:numId="25">
    <w:abstractNumId w:val="4"/>
  </w:num>
  <w:num w:numId="26">
    <w:abstractNumId w:val="24"/>
  </w:num>
  <w:num w:numId="27">
    <w:abstractNumId w:val="24"/>
  </w:num>
  <w:num w:numId="28">
    <w:abstractNumId w:val="24"/>
  </w:num>
  <w:num w:numId="29">
    <w:abstractNumId w:val="24"/>
  </w:num>
  <w:num w:numId="30">
    <w:abstractNumId w:val="18"/>
  </w:num>
  <w:num w:numId="31">
    <w:abstractNumId w:val="16"/>
  </w:num>
  <w:num w:numId="32">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suppressBottomSpacing/>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BC8"/>
    <w:rsid w:val="00004908"/>
    <w:rsid w:val="00010A0C"/>
    <w:rsid w:val="0001452A"/>
    <w:rsid w:val="00017BA1"/>
    <w:rsid w:val="00021215"/>
    <w:rsid w:val="00025154"/>
    <w:rsid w:val="00025713"/>
    <w:rsid w:val="00027705"/>
    <w:rsid w:val="00040C43"/>
    <w:rsid w:val="00053E05"/>
    <w:rsid w:val="0005434F"/>
    <w:rsid w:val="00055222"/>
    <w:rsid w:val="00060DD2"/>
    <w:rsid w:val="00070750"/>
    <w:rsid w:val="000727BF"/>
    <w:rsid w:val="00083BAA"/>
    <w:rsid w:val="0009373B"/>
    <w:rsid w:val="00093AB2"/>
    <w:rsid w:val="00093B08"/>
    <w:rsid w:val="00096F8F"/>
    <w:rsid w:val="000A0466"/>
    <w:rsid w:val="000A1D21"/>
    <w:rsid w:val="000C1078"/>
    <w:rsid w:val="000D21DD"/>
    <w:rsid w:val="000D2D3D"/>
    <w:rsid w:val="000D579D"/>
    <w:rsid w:val="000D5F17"/>
    <w:rsid w:val="000E09CF"/>
    <w:rsid w:val="000E12D8"/>
    <w:rsid w:val="000E2B2A"/>
    <w:rsid w:val="000E5089"/>
    <w:rsid w:val="000F73F5"/>
    <w:rsid w:val="001056FD"/>
    <w:rsid w:val="0010680C"/>
    <w:rsid w:val="0011365D"/>
    <w:rsid w:val="00114FB0"/>
    <w:rsid w:val="00123031"/>
    <w:rsid w:val="00132A18"/>
    <w:rsid w:val="00135E0F"/>
    <w:rsid w:val="00137310"/>
    <w:rsid w:val="00144471"/>
    <w:rsid w:val="00144C82"/>
    <w:rsid w:val="00146B3B"/>
    <w:rsid w:val="00152B0B"/>
    <w:rsid w:val="00155FAC"/>
    <w:rsid w:val="00162BA8"/>
    <w:rsid w:val="00164336"/>
    <w:rsid w:val="001766D6"/>
    <w:rsid w:val="00176AEE"/>
    <w:rsid w:val="00177282"/>
    <w:rsid w:val="00180AB3"/>
    <w:rsid w:val="001854F3"/>
    <w:rsid w:val="0019217F"/>
    <w:rsid w:val="00192419"/>
    <w:rsid w:val="00193BF2"/>
    <w:rsid w:val="001A2B1C"/>
    <w:rsid w:val="001A66B4"/>
    <w:rsid w:val="001B0726"/>
    <w:rsid w:val="001B4969"/>
    <w:rsid w:val="001C270D"/>
    <w:rsid w:val="001C7EE4"/>
    <w:rsid w:val="001D0B5A"/>
    <w:rsid w:val="001D1DB5"/>
    <w:rsid w:val="001D5372"/>
    <w:rsid w:val="001E2051"/>
    <w:rsid w:val="001E2320"/>
    <w:rsid w:val="001E60D2"/>
    <w:rsid w:val="001E7F87"/>
    <w:rsid w:val="001F1B1A"/>
    <w:rsid w:val="001F2980"/>
    <w:rsid w:val="0020378F"/>
    <w:rsid w:val="002061EE"/>
    <w:rsid w:val="00211A39"/>
    <w:rsid w:val="00214E28"/>
    <w:rsid w:val="00215946"/>
    <w:rsid w:val="00225292"/>
    <w:rsid w:val="00225817"/>
    <w:rsid w:val="00232728"/>
    <w:rsid w:val="00233377"/>
    <w:rsid w:val="00233D63"/>
    <w:rsid w:val="00237E73"/>
    <w:rsid w:val="002462CD"/>
    <w:rsid w:val="00264570"/>
    <w:rsid w:val="00266150"/>
    <w:rsid w:val="00271DE8"/>
    <w:rsid w:val="0029208E"/>
    <w:rsid w:val="00294D82"/>
    <w:rsid w:val="002A1D7B"/>
    <w:rsid w:val="002A5029"/>
    <w:rsid w:val="002A667D"/>
    <w:rsid w:val="002B0297"/>
    <w:rsid w:val="002B2D43"/>
    <w:rsid w:val="002B3AF3"/>
    <w:rsid w:val="002B4C0A"/>
    <w:rsid w:val="002B5629"/>
    <w:rsid w:val="002B78B1"/>
    <w:rsid w:val="002C7760"/>
    <w:rsid w:val="002D4290"/>
    <w:rsid w:val="002E3A0D"/>
    <w:rsid w:val="002F0FBB"/>
    <w:rsid w:val="002F7BC7"/>
    <w:rsid w:val="00300C41"/>
    <w:rsid w:val="00303405"/>
    <w:rsid w:val="003042DC"/>
    <w:rsid w:val="00305976"/>
    <w:rsid w:val="00313F93"/>
    <w:rsid w:val="00321CE3"/>
    <w:rsid w:val="003257EA"/>
    <w:rsid w:val="0032606A"/>
    <w:rsid w:val="00340D12"/>
    <w:rsid w:val="00346297"/>
    <w:rsid w:val="00346562"/>
    <w:rsid w:val="00347108"/>
    <w:rsid w:val="00347F3F"/>
    <w:rsid w:val="00352B81"/>
    <w:rsid w:val="00353180"/>
    <w:rsid w:val="00361B2F"/>
    <w:rsid w:val="00366C45"/>
    <w:rsid w:val="00366D85"/>
    <w:rsid w:val="00370CE7"/>
    <w:rsid w:val="00370E39"/>
    <w:rsid w:val="0039380A"/>
    <w:rsid w:val="00394757"/>
    <w:rsid w:val="003954B9"/>
    <w:rsid w:val="003A0150"/>
    <w:rsid w:val="003A551F"/>
    <w:rsid w:val="003B4546"/>
    <w:rsid w:val="003B7298"/>
    <w:rsid w:val="003C0190"/>
    <w:rsid w:val="003C0F4F"/>
    <w:rsid w:val="003C3F3A"/>
    <w:rsid w:val="003E05ED"/>
    <w:rsid w:val="003E0623"/>
    <w:rsid w:val="003E24DF"/>
    <w:rsid w:val="003F20FB"/>
    <w:rsid w:val="003F37FC"/>
    <w:rsid w:val="003F48FF"/>
    <w:rsid w:val="004040E7"/>
    <w:rsid w:val="00404555"/>
    <w:rsid w:val="004070A7"/>
    <w:rsid w:val="00411B00"/>
    <w:rsid w:val="0041428F"/>
    <w:rsid w:val="00420C8A"/>
    <w:rsid w:val="0042798D"/>
    <w:rsid w:val="00431DE0"/>
    <w:rsid w:val="00432774"/>
    <w:rsid w:val="004408E1"/>
    <w:rsid w:val="00450E8E"/>
    <w:rsid w:val="00452B87"/>
    <w:rsid w:val="004606BC"/>
    <w:rsid w:val="00463615"/>
    <w:rsid w:val="004670AC"/>
    <w:rsid w:val="00471EED"/>
    <w:rsid w:val="00473056"/>
    <w:rsid w:val="004811E4"/>
    <w:rsid w:val="00482563"/>
    <w:rsid w:val="004835CE"/>
    <w:rsid w:val="004846BB"/>
    <w:rsid w:val="00493A01"/>
    <w:rsid w:val="0049650A"/>
    <w:rsid w:val="0049781F"/>
    <w:rsid w:val="00497E6C"/>
    <w:rsid w:val="004A0A47"/>
    <w:rsid w:val="004A0C86"/>
    <w:rsid w:val="004A2B0D"/>
    <w:rsid w:val="004A2E4B"/>
    <w:rsid w:val="004A75A9"/>
    <w:rsid w:val="004B78A1"/>
    <w:rsid w:val="004C5636"/>
    <w:rsid w:val="004C5D87"/>
    <w:rsid w:val="004D0423"/>
    <w:rsid w:val="004D62B7"/>
    <w:rsid w:val="004E3954"/>
    <w:rsid w:val="004E73C5"/>
    <w:rsid w:val="005006E9"/>
    <w:rsid w:val="00500ABC"/>
    <w:rsid w:val="00510617"/>
    <w:rsid w:val="00520A59"/>
    <w:rsid w:val="00521B21"/>
    <w:rsid w:val="005245D7"/>
    <w:rsid w:val="00532241"/>
    <w:rsid w:val="00542506"/>
    <w:rsid w:val="0054253F"/>
    <w:rsid w:val="00546D1B"/>
    <w:rsid w:val="005549EA"/>
    <w:rsid w:val="005620BA"/>
    <w:rsid w:val="00566A4B"/>
    <w:rsid w:val="00574D44"/>
    <w:rsid w:val="00587BBB"/>
    <w:rsid w:val="005922E1"/>
    <w:rsid w:val="00595C41"/>
    <w:rsid w:val="005A0207"/>
    <w:rsid w:val="005A4E3C"/>
    <w:rsid w:val="005A5328"/>
    <w:rsid w:val="005B0B6E"/>
    <w:rsid w:val="005B2A71"/>
    <w:rsid w:val="005B401E"/>
    <w:rsid w:val="005C2210"/>
    <w:rsid w:val="005C7DCD"/>
    <w:rsid w:val="005D649A"/>
    <w:rsid w:val="005D7A21"/>
    <w:rsid w:val="005E6CD0"/>
    <w:rsid w:val="005F1CBC"/>
    <w:rsid w:val="005F22F3"/>
    <w:rsid w:val="005F4305"/>
    <w:rsid w:val="005F444C"/>
    <w:rsid w:val="005F6D86"/>
    <w:rsid w:val="005F6E85"/>
    <w:rsid w:val="00601F09"/>
    <w:rsid w:val="00602AF0"/>
    <w:rsid w:val="00604D1A"/>
    <w:rsid w:val="00605F30"/>
    <w:rsid w:val="00615018"/>
    <w:rsid w:val="0061683C"/>
    <w:rsid w:val="0062123A"/>
    <w:rsid w:val="00622FC4"/>
    <w:rsid w:val="006259E8"/>
    <w:rsid w:val="006312DB"/>
    <w:rsid w:val="00631CE8"/>
    <w:rsid w:val="00641518"/>
    <w:rsid w:val="00643899"/>
    <w:rsid w:val="00645200"/>
    <w:rsid w:val="00645C7D"/>
    <w:rsid w:val="00646E75"/>
    <w:rsid w:val="00651C5F"/>
    <w:rsid w:val="006537EA"/>
    <w:rsid w:val="006576C6"/>
    <w:rsid w:val="006641ED"/>
    <w:rsid w:val="0067094D"/>
    <w:rsid w:val="00670AC7"/>
    <w:rsid w:val="006737B2"/>
    <w:rsid w:val="00677215"/>
    <w:rsid w:val="0068111D"/>
    <w:rsid w:val="0068375E"/>
    <w:rsid w:val="006B54C8"/>
    <w:rsid w:val="006B724D"/>
    <w:rsid w:val="006C3213"/>
    <w:rsid w:val="006C7041"/>
    <w:rsid w:val="006D644F"/>
    <w:rsid w:val="006E35CB"/>
    <w:rsid w:val="006F6F10"/>
    <w:rsid w:val="00703EBB"/>
    <w:rsid w:val="007040A0"/>
    <w:rsid w:val="00706386"/>
    <w:rsid w:val="00713D59"/>
    <w:rsid w:val="0071622C"/>
    <w:rsid w:val="00717E24"/>
    <w:rsid w:val="00721F95"/>
    <w:rsid w:val="0072546C"/>
    <w:rsid w:val="00733191"/>
    <w:rsid w:val="00734310"/>
    <w:rsid w:val="0073452C"/>
    <w:rsid w:val="007369A4"/>
    <w:rsid w:val="00756D76"/>
    <w:rsid w:val="007602C6"/>
    <w:rsid w:val="00767A60"/>
    <w:rsid w:val="0077387F"/>
    <w:rsid w:val="007772BE"/>
    <w:rsid w:val="00783E79"/>
    <w:rsid w:val="00783EA9"/>
    <w:rsid w:val="00786196"/>
    <w:rsid w:val="0079494A"/>
    <w:rsid w:val="00794DB1"/>
    <w:rsid w:val="007A0088"/>
    <w:rsid w:val="007A020F"/>
    <w:rsid w:val="007A483B"/>
    <w:rsid w:val="007B0A44"/>
    <w:rsid w:val="007B1F2C"/>
    <w:rsid w:val="007B5AE8"/>
    <w:rsid w:val="007B71AA"/>
    <w:rsid w:val="007D366B"/>
    <w:rsid w:val="007D5547"/>
    <w:rsid w:val="007E7C4B"/>
    <w:rsid w:val="007F34F1"/>
    <w:rsid w:val="007F4B49"/>
    <w:rsid w:val="007F5192"/>
    <w:rsid w:val="007F5343"/>
    <w:rsid w:val="0080500C"/>
    <w:rsid w:val="00812C96"/>
    <w:rsid w:val="00815A88"/>
    <w:rsid w:val="00816050"/>
    <w:rsid w:val="00832742"/>
    <w:rsid w:val="0084260F"/>
    <w:rsid w:val="00845228"/>
    <w:rsid w:val="008541E7"/>
    <w:rsid w:val="008576D7"/>
    <w:rsid w:val="0086684F"/>
    <w:rsid w:val="008674C7"/>
    <w:rsid w:val="00870586"/>
    <w:rsid w:val="00872425"/>
    <w:rsid w:val="0087330A"/>
    <w:rsid w:val="00877CC3"/>
    <w:rsid w:val="00881472"/>
    <w:rsid w:val="00883EC0"/>
    <w:rsid w:val="00893792"/>
    <w:rsid w:val="00893CE6"/>
    <w:rsid w:val="008B0579"/>
    <w:rsid w:val="008B1743"/>
    <w:rsid w:val="008B597F"/>
    <w:rsid w:val="008C74D9"/>
    <w:rsid w:val="008E1398"/>
    <w:rsid w:val="008E3B7A"/>
    <w:rsid w:val="008E47DD"/>
    <w:rsid w:val="009007F2"/>
    <w:rsid w:val="00913A79"/>
    <w:rsid w:val="00922A0A"/>
    <w:rsid w:val="00924DFF"/>
    <w:rsid w:val="00931B63"/>
    <w:rsid w:val="00942E1A"/>
    <w:rsid w:val="00952E3C"/>
    <w:rsid w:val="00955703"/>
    <w:rsid w:val="009604DA"/>
    <w:rsid w:val="00960C32"/>
    <w:rsid w:val="009633BF"/>
    <w:rsid w:val="009728FC"/>
    <w:rsid w:val="00974C6B"/>
    <w:rsid w:val="009817CC"/>
    <w:rsid w:val="0099120B"/>
    <w:rsid w:val="0099629C"/>
    <w:rsid w:val="009A5DEC"/>
    <w:rsid w:val="009B505C"/>
    <w:rsid w:val="009B7AE9"/>
    <w:rsid w:val="009D1AA1"/>
    <w:rsid w:val="009D4336"/>
    <w:rsid w:val="009E7B4D"/>
    <w:rsid w:val="009F1453"/>
    <w:rsid w:val="009F4CA8"/>
    <w:rsid w:val="009F6646"/>
    <w:rsid w:val="009F7123"/>
    <w:rsid w:val="00A010AA"/>
    <w:rsid w:val="00A03C73"/>
    <w:rsid w:val="00A128E3"/>
    <w:rsid w:val="00A15316"/>
    <w:rsid w:val="00A17532"/>
    <w:rsid w:val="00A26BC5"/>
    <w:rsid w:val="00A26FE7"/>
    <w:rsid w:val="00A3014B"/>
    <w:rsid w:val="00A30591"/>
    <w:rsid w:val="00A360E4"/>
    <w:rsid w:val="00A455B0"/>
    <w:rsid w:val="00A47DDA"/>
    <w:rsid w:val="00A50850"/>
    <w:rsid w:val="00A509E0"/>
    <w:rsid w:val="00A572AF"/>
    <w:rsid w:val="00A577CA"/>
    <w:rsid w:val="00A57D6F"/>
    <w:rsid w:val="00A57F78"/>
    <w:rsid w:val="00A66B18"/>
    <w:rsid w:val="00A66F52"/>
    <w:rsid w:val="00A6783B"/>
    <w:rsid w:val="00A6790C"/>
    <w:rsid w:val="00A711B3"/>
    <w:rsid w:val="00A71926"/>
    <w:rsid w:val="00A71E40"/>
    <w:rsid w:val="00A76D4D"/>
    <w:rsid w:val="00A83C8A"/>
    <w:rsid w:val="00A83D3E"/>
    <w:rsid w:val="00A87DF8"/>
    <w:rsid w:val="00A92A3C"/>
    <w:rsid w:val="00A96CF8"/>
    <w:rsid w:val="00AA089B"/>
    <w:rsid w:val="00AA2CF9"/>
    <w:rsid w:val="00AB3477"/>
    <w:rsid w:val="00AB7679"/>
    <w:rsid w:val="00AD2403"/>
    <w:rsid w:val="00AD7F56"/>
    <w:rsid w:val="00AE1388"/>
    <w:rsid w:val="00AE1E64"/>
    <w:rsid w:val="00AF213C"/>
    <w:rsid w:val="00AF3982"/>
    <w:rsid w:val="00AF4218"/>
    <w:rsid w:val="00AF4DD4"/>
    <w:rsid w:val="00AF624F"/>
    <w:rsid w:val="00B010AF"/>
    <w:rsid w:val="00B07E70"/>
    <w:rsid w:val="00B145FD"/>
    <w:rsid w:val="00B22418"/>
    <w:rsid w:val="00B26B79"/>
    <w:rsid w:val="00B3106F"/>
    <w:rsid w:val="00B31397"/>
    <w:rsid w:val="00B33B05"/>
    <w:rsid w:val="00B50294"/>
    <w:rsid w:val="00B57D6E"/>
    <w:rsid w:val="00B61DF2"/>
    <w:rsid w:val="00B63E5F"/>
    <w:rsid w:val="00B65A1C"/>
    <w:rsid w:val="00B71397"/>
    <w:rsid w:val="00B71E9B"/>
    <w:rsid w:val="00B74BC8"/>
    <w:rsid w:val="00B7551A"/>
    <w:rsid w:val="00B81CB9"/>
    <w:rsid w:val="00B83DC4"/>
    <w:rsid w:val="00B8529B"/>
    <w:rsid w:val="00B925F8"/>
    <w:rsid w:val="00B95882"/>
    <w:rsid w:val="00B9785D"/>
    <w:rsid w:val="00BA0860"/>
    <w:rsid w:val="00BA31B8"/>
    <w:rsid w:val="00BA6A6F"/>
    <w:rsid w:val="00BA7EE5"/>
    <w:rsid w:val="00BB05D9"/>
    <w:rsid w:val="00BB0AF6"/>
    <w:rsid w:val="00BB267E"/>
    <w:rsid w:val="00BB5E61"/>
    <w:rsid w:val="00BF51E4"/>
    <w:rsid w:val="00BF6D1A"/>
    <w:rsid w:val="00C00311"/>
    <w:rsid w:val="00C15841"/>
    <w:rsid w:val="00C21F5D"/>
    <w:rsid w:val="00C22C39"/>
    <w:rsid w:val="00C22C7A"/>
    <w:rsid w:val="00C30703"/>
    <w:rsid w:val="00C36F1D"/>
    <w:rsid w:val="00C37EE0"/>
    <w:rsid w:val="00C56F1B"/>
    <w:rsid w:val="00C67A72"/>
    <w:rsid w:val="00C701F7"/>
    <w:rsid w:val="00C70786"/>
    <w:rsid w:val="00C75879"/>
    <w:rsid w:val="00C82E39"/>
    <w:rsid w:val="00C84D85"/>
    <w:rsid w:val="00C97C1A"/>
    <w:rsid w:val="00CA14B4"/>
    <w:rsid w:val="00CA15FD"/>
    <w:rsid w:val="00CA4978"/>
    <w:rsid w:val="00CA7B2B"/>
    <w:rsid w:val="00CB72E4"/>
    <w:rsid w:val="00CB7326"/>
    <w:rsid w:val="00CC0208"/>
    <w:rsid w:val="00CC6504"/>
    <w:rsid w:val="00CD4C01"/>
    <w:rsid w:val="00CD721D"/>
    <w:rsid w:val="00CE6F0D"/>
    <w:rsid w:val="00CE7D32"/>
    <w:rsid w:val="00CF1E32"/>
    <w:rsid w:val="00CF77C7"/>
    <w:rsid w:val="00D00D5C"/>
    <w:rsid w:val="00D04328"/>
    <w:rsid w:val="00D07B79"/>
    <w:rsid w:val="00D10958"/>
    <w:rsid w:val="00D1500A"/>
    <w:rsid w:val="00D16EF1"/>
    <w:rsid w:val="00D2359E"/>
    <w:rsid w:val="00D26C93"/>
    <w:rsid w:val="00D33BBE"/>
    <w:rsid w:val="00D3629F"/>
    <w:rsid w:val="00D47738"/>
    <w:rsid w:val="00D50404"/>
    <w:rsid w:val="00D66593"/>
    <w:rsid w:val="00D75B44"/>
    <w:rsid w:val="00D761F6"/>
    <w:rsid w:val="00D77E71"/>
    <w:rsid w:val="00D86981"/>
    <w:rsid w:val="00D86F5D"/>
    <w:rsid w:val="00D8725A"/>
    <w:rsid w:val="00D917EA"/>
    <w:rsid w:val="00D96C0F"/>
    <w:rsid w:val="00D97156"/>
    <w:rsid w:val="00DA7146"/>
    <w:rsid w:val="00DB26DF"/>
    <w:rsid w:val="00DC0D69"/>
    <w:rsid w:val="00DC582A"/>
    <w:rsid w:val="00DD0897"/>
    <w:rsid w:val="00DE1735"/>
    <w:rsid w:val="00DE1C27"/>
    <w:rsid w:val="00DE3480"/>
    <w:rsid w:val="00DE6DA2"/>
    <w:rsid w:val="00DE7978"/>
    <w:rsid w:val="00DF0EA4"/>
    <w:rsid w:val="00DF2D30"/>
    <w:rsid w:val="00DF4FF0"/>
    <w:rsid w:val="00DF5BF4"/>
    <w:rsid w:val="00E14318"/>
    <w:rsid w:val="00E1554B"/>
    <w:rsid w:val="00E21CB2"/>
    <w:rsid w:val="00E22709"/>
    <w:rsid w:val="00E24640"/>
    <w:rsid w:val="00E36895"/>
    <w:rsid w:val="00E400AB"/>
    <w:rsid w:val="00E43026"/>
    <w:rsid w:val="00E43C73"/>
    <w:rsid w:val="00E4786A"/>
    <w:rsid w:val="00E52183"/>
    <w:rsid w:val="00E5278F"/>
    <w:rsid w:val="00E55D74"/>
    <w:rsid w:val="00E60627"/>
    <w:rsid w:val="00E6540C"/>
    <w:rsid w:val="00E669D7"/>
    <w:rsid w:val="00E71D71"/>
    <w:rsid w:val="00E81E2A"/>
    <w:rsid w:val="00E9138F"/>
    <w:rsid w:val="00EA058A"/>
    <w:rsid w:val="00EA2E60"/>
    <w:rsid w:val="00EA41C4"/>
    <w:rsid w:val="00EB4E3D"/>
    <w:rsid w:val="00EB50C0"/>
    <w:rsid w:val="00EB76EF"/>
    <w:rsid w:val="00ED69BD"/>
    <w:rsid w:val="00EE0952"/>
    <w:rsid w:val="00EF1CEF"/>
    <w:rsid w:val="00F02E22"/>
    <w:rsid w:val="00F07AD5"/>
    <w:rsid w:val="00F12150"/>
    <w:rsid w:val="00F137D9"/>
    <w:rsid w:val="00F1554E"/>
    <w:rsid w:val="00F250C7"/>
    <w:rsid w:val="00F26A48"/>
    <w:rsid w:val="00F31174"/>
    <w:rsid w:val="00F3387B"/>
    <w:rsid w:val="00F40993"/>
    <w:rsid w:val="00F40FF8"/>
    <w:rsid w:val="00F4395B"/>
    <w:rsid w:val="00F448CA"/>
    <w:rsid w:val="00F506C8"/>
    <w:rsid w:val="00F52C99"/>
    <w:rsid w:val="00F62DA4"/>
    <w:rsid w:val="00F6723B"/>
    <w:rsid w:val="00F740B6"/>
    <w:rsid w:val="00F76A71"/>
    <w:rsid w:val="00F771B7"/>
    <w:rsid w:val="00F92AE1"/>
    <w:rsid w:val="00F95DC0"/>
    <w:rsid w:val="00F97B77"/>
    <w:rsid w:val="00FB36F6"/>
    <w:rsid w:val="00FB4768"/>
    <w:rsid w:val="00FB525E"/>
    <w:rsid w:val="00FC1078"/>
    <w:rsid w:val="00FC1FEF"/>
    <w:rsid w:val="00FC5909"/>
    <w:rsid w:val="00FD02B3"/>
    <w:rsid w:val="00FD02E1"/>
    <w:rsid w:val="00FE0F43"/>
    <w:rsid w:val="00FE6AA2"/>
    <w:rsid w:val="00FE6ECA"/>
    <w:rsid w:val="00FF108F"/>
    <w:rsid w:val="00FF6B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6A4EBE2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397"/>
    <w:pPr>
      <w:spacing w:before="40" w:after="360"/>
      <w:ind w:left="720" w:right="720"/>
    </w:pPr>
    <w:rPr>
      <w:rFonts w:ascii="Century Gothic" w:eastAsiaTheme="minorHAnsi" w:hAnsi="Century Gothic"/>
      <w:color w:val="595959" w:themeColor="text1" w:themeTint="A6"/>
      <w:kern w:val="20"/>
      <w:sz w:val="20"/>
      <w:szCs w:val="20"/>
    </w:rPr>
  </w:style>
  <w:style w:type="paragraph" w:styleId="Titre1">
    <w:name w:val="heading 1"/>
    <w:basedOn w:val="Normal"/>
    <w:next w:val="Normal"/>
    <w:link w:val="Titre1Car"/>
    <w:uiPriority w:val="9"/>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ire">
    <w:name w:val="Destinataire"/>
    <w:basedOn w:val="Normal"/>
    <w:uiPriority w:val="3"/>
    <w:qFormat/>
    <w:rsid w:val="00A66B18"/>
    <w:pPr>
      <w:spacing w:before="840" w:after="40"/>
    </w:pPr>
    <w:rPr>
      <w:b/>
      <w:bCs/>
      <w:color w:val="000000" w:themeColor="text1"/>
    </w:rPr>
  </w:style>
  <w:style w:type="paragraph" w:styleId="Salutations">
    <w:name w:val="Salutation"/>
    <w:basedOn w:val="Normal"/>
    <w:link w:val="SalutationsCar"/>
    <w:uiPriority w:val="4"/>
    <w:unhideWhenUsed/>
    <w:qFormat/>
    <w:rsid w:val="00A66B18"/>
    <w:pPr>
      <w:spacing w:before="720"/>
    </w:pPr>
  </w:style>
  <w:style w:type="character" w:customStyle="1" w:styleId="SalutationsCar">
    <w:name w:val="Salutations Car"/>
    <w:basedOn w:val="Policepardfaut"/>
    <w:link w:val="Salutations"/>
    <w:uiPriority w:val="4"/>
    <w:rsid w:val="00A66B18"/>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A6783B"/>
    <w:pPr>
      <w:spacing w:before="480" w:after="960"/>
    </w:pPr>
  </w:style>
  <w:style w:type="character" w:customStyle="1" w:styleId="FormuledepolitesseCar">
    <w:name w:val="Formule de politesse Car"/>
    <w:basedOn w:val="Policepardfaut"/>
    <w:link w:val="Formuledepolitesse"/>
    <w:uiPriority w:val="6"/>
    <w:rsid w:val="00A6783B"/>
    <w:rPr>
      <w:rFonts w:eastAsiaTheme="minorHAnsi"/>
      <w:color w:val="595959" w:themeColor="text1" w:themeTint="A6"/>
      <w:kern w:val="20"/>
      <w:szCs w:val="20"/>
    </w:rPr>
  </w:style>
  <w:style w:type="paragraph" w:styleId="Signature">
    <w:name w:val="Signature"/>
    <w:basedOn w:val="Normal"/>
    <w:link w:val="SignatureCar"/>
    <w:uiPriority w:val="7"/>
    <w:unhideWhenUsed/>
    <w:qFormat/>
    <w:rsid w:val="00A6783B"/>
    <w:pPr>
      <w:contextualSpacing/>
    </w:pPr>
    <w:rPr>
      <w:b/>
      <w:bCs/>
      <w:color w:val="17406D" w:themeColor="accent1"/>
    </w:rPr>
  </w:style>
  <w:style w:type="character" w:customStyle="1" w:styleId="SignatureCar">
    <w:name w:val="Signature Car"/>
    <w:basedOn w:val="Policepardfaut"/>
    <w:link w:val="Signature"/>
    <w:uiPriority w:val="7"/>
    <w:rsid w:val="00A6783B"/>
    <w:rPr>
      <w:rFonts w:eastAsiaTheme="minorHAnsi"/>
      <w:b/>
      <w:bCs/>
      <w:color w:val="17406D" w:themeColor="accent1"/>
      <w:kern w:val="20"/>
      <w:szCs w:val="20"/>
    </w:rPr>
  </w:style>
  <w:style w:type="paragraph" w:styleId="En-tte">
    <w:name w:val="header"/>
    <w:basedOn w:val="Normal"/>
    <w:link w:val="En-tteCar"/>
    <w:uiPriority w:val="99"/>
    <w:unhideWhenUsed/>
    <w:rsid w:val="003E24DF"/>
    <w:pPr>
      <w:spacing w:after="0"/>
      <w:jc w:val="right"/>
    </w:pPr>
  </w:style>
  <w:style w:type="character" w:customStyle="1" w:styleId="En-tteCar">
    <w:name w:val="En-tête Car"/>
    <w:basedOn w:val="Policepardfaut"/>
    <w:link w:val="En-tte"/>
    <w:uiPriority w:val="99"/>
    <w:rsid w:val="003E24DF"/>
    <w:rPr>
      <w:rFonts w:eastAsiaTheme="minorHAnsi"/>
      <w:color w:val="595959" w:themeColor="text1" w:themeTint="A6"/>
      <w:kern w:val="20"/>
      <w:sz w:val="20"/>
      <w:szCs w:val="20"/>
    </w:rPr>
  </w:style>
  <w:style w:type="character" w:styleId="lev">
    <w:name w:val="Strong"/>
    <w:basedOn w:val="Policepardfaut"/>
    <w:uiPriority w:val="1"/>
    <w:semiHidden/>
    <w:rsid w:val="003E24DF"/>
    <w:rPr>
      <w:b/>
      <w:bCs/>
    </w:rPr>
  </w:style>
  <w:style w:type="paragraph" w:customStyle="1" w:styleId="Coordonnes">
    <w:name w:val="Coordonnées"/>
    <w:basedOn w:val="Normal"/>
    <w:uiPriority w:val="1"/>
    <w:qFormat/>
    <w:rsid w:val="00A66B18"/>
    <w:pPr>
      <w:spacing w:before="0" w:after="0"/>
    </w:pPr>
    <w:rPr>
      <w:color w:val="FFFFFF" w:themeColor="background1"/>
    </w:r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A66B18"/>
    <w:pPr>
      <w:tabs>
        <w:tab w:val="center" w:pos="4680"/>
        <w:tab w:val="right" w:pos="9360"/>
      </w:tabs>
      <w:spacing w:before="0" w:after="0"/>
    </w:pPr>
  </w:style>
  <w:style w:type="character" w:customStyle="1" w:styleId="PieddepageCar">
    <w:name w:val="Pied de page Car"/>
    <w:basedOn w:val="Policepardfaut"/>
    <w:link w:val="Pieddepage"/>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CaractreLog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actreLogo">
    <w:name w:val="Caractère Logo"/>
    <w:basedOn w:val="Policepardfaut"/>
    <w:link w:val="Logo"/>
    <w:rsid w:val="00AA089B"/>
    <w:rPr>
      <w:rFonts w:eastAsiaTheme="minorHAnsi" w:hAnsi="Calibri"/>
      <w:b/>
      <w:bCs/>
      <w:color w:val="FFFFFF" w:themeColor="background1"/>
      <w:spacing w:val="120"/>
      <w:kern w:val="24"/>
      <w:sz w:val="44"/>
      <w:szCs w:val="48"/>
    </w:rPr>
  </w:style>
  <w:style w:type="paragraph" w:styleId="Sansinterligne">
    <w:name w:val="No Spacing"/>
    <w:aliases w:val="0-BET-Tableau"/>
    <w:link w:val="SansinterligneCar"/>
    <w:uiPriority w:val="1"/>
    <w:qFormat/>
    <w:rsid w:val="00233D63"/>
    <w:rPr>
      <w:rFonts w:ascii="Century Gothic" w:hAnsi="Century Gothic"/>
      <w:sz w:val="20"/>
      <w:szCs w:val="22"/>
      <w:lang w:val="en-US" w:eastAsia="zh-CN"/>
    </w:rPr>
  </w:style>
  <w:style w:type="character" w:customStyle="1" w:styleId="SansinterligneCar">
    <w:name w:val="Sans interligne Car"/>
    <w:aliases w:val="0-BET-Tableau Car"/>
    <w:basedOn w:val="Policepardfaut"/>
    <w:link w:val="Sansinterligne"/>
    <w:uiPriority w:val="1"/>
    <w:rsid w:val="00233D63"/>
    <w:rPr>
      <w:rFonts w:ascii="Century Gothic" w:hAnsi="Century Gothic"/>
      <w:sz w:val="20"/>
      <w:szCs w:val="22"/>
      <w:lang w:val="en-US" w:eastAsia="zh-CN"/>
    </w:rPr>
  </w:style>
  <w:style w:type="paragraph" w:styleId="Paragraphedeliste">
    <w:name w:val="List Paragraph"/>
    <w:basedOn w:val="Normal"/>
    <w:link w:val="ParagraphedelisteCar"/>
    <w:autoRedefine/>
    <w:uiPriority w:val="34"/>
    <w:qFormat/>
    <w:rsid w:val="006C3213"/>
    <w:pPr>
      <w:framePr w:hSpace="141" w:wrap="around" w:vAnchor="text" w:hAnchor="margin" w:x="122" w:y="518"/>
      <w:numPr>
        <w:numId w:val="11"/>
      </w:numPr>
      <w:tabs>
        <w:tab w:val="left" w:pos="8908"/>
      </w:tabs>
      <w:spacing w:before="0" w:after="0"/>
      <w:ind w:left="313" w:right="567" w:hanging="284"/>
      <w:contextualSpacing/>
      <w:jc w:val="both"/>
    </w:pPr>
    <w:rPr>
      <w:rFonts w:eastAsiaTheme="minorEastAsia"/>
      <w:iCs/>
      <w:color w:val="002060"/>
      <w:kern w:val="0"/>
      <w:sz w:val="22"/>
      <w:szCs w:val="22"/>
      <w:lang w:eastAsia="ko-KR"/>
    </w:rPr>
  </w:style>
  <w:style w:type="character" w:customStyle="1" w:styleId="ParagraphedelisteCar">
    <w:name w:val="Paragraphe de liste Car"/>
    <w:link w:val="Paragraphedeliste"/>
    <w:uiPriority w:val="34"/>
    <w:rsid w:val="006C3213"/>
    <w:rPr>
      <w:rFonts w:ascii="Century Gothic" w:hAnsi="Century Gothic"/>
      <w:iCs/>
      <w:color w:val="002060"/>
      <w:sz w:val="22"/>
      <w:szCs w:val="22"/>
      <w:lang w:eastAsia="ko-KR"/>
    </w:rPr>
  </w:style>
  <w:style w:type="table" w:styleId="Grilledutableau">
    <w:name w:val="Table Grid"/>
    <w:basedOn w:val="TableauNormal"/>
    <w:uiPriority w:val="39"/>
    <w:qFormat/>
    <w:rsid w:val="00B7551A"/>
    <w:rPr>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2798D"/>
    <w:rPr>
      <w:color w:val="F49100" w:themeColor="hyperlink"/>
      <w:u w:val="single"/>
    </w:rPr>
  </w:style>
  <w:style w:type="character" w:customStyle="1" w:styleId="UnresolvedMention">
    <w:name w:val="Unresolved Mention"/>
    <w:basedOn w:val="Policepardfaut"/>
    <w:uiPriority w:val="99"/>
    <w:semiHidden/>
    <w:unhideWhenUsed/>
    <w:rsid w:val="0042798D"/>
    <w:rPr>
      <w:color w:val="605E5C"/>
      <w:shd w:val="clear" w:color="auto" w:fill="E1DFDD"/>
    </w:rPr>
  </w:style>
  <w:style w:type="paragraph" w:customStyle="1" w:styleId="m-5815610819303791914msolistparagraph">
    <w:name w:val="m_-5815610819303791914msolistparagraph"/>
    <w:basedOn w:val="Normal"/>
    <w:rsid w:val="00D07B79"/>
    <w:pPr>
      <w:spacing w:before="100" w:beforeAutospacing="1" w:after="100" w:afterAutospacing="1"/>
      <w:ind w:left="0" w:right="0"/>
    </w:pPr>
    <w:rPr>
      <w:rFonts w:ascii="Times New Roman" w:eastAsia="Times New Roman" w:hAnsi="Times New Roman" w:cs="Times New Roman"/>
      <w:color w:val="auto"/>
      <w:kern w:val="0"/>
      <w:szCs w:val="24"/>
      <w:lang w:eastAsia="fr-FR"/>
    </w:rPr>
  </w:style>
  <w:style w:type="paragraph" w:styleId="En-ttedetabledesmatires">
    <w:name w:val="TOC Heading"/>
    <w:basedOn w:val="Titre1"/>
    <w:next w:val="Normal"/>
    <w:uiPriority w:val="39"/>
    <w:unhideWhenUsed/>
    <w:qFormat/>
    <w:rsid w:val="00B31397"/>
    <w:pPr>
      <w:keepNext/>
      <w:keepLines/>
      <w:spacing w:before="240" w:after="0" w:line="259" w:lineRule="auto"/>
      <w:ind w:left="0" w:right="0"/>
      <w:contextualSpacing w:val="0"/>
      <w:outlineLvl w:val="9"/>
    </w:pPr>
    <w:rPr>
      <w:caps w:val="0"/>
      <w:kern w:val="0"/>
      <w:sz w:val="32"/>
      <w:szCs w:val="32"/>
      <w:lang w:eastAsia="fr-FR"/>
    </w:rPr>
  </w:style>
  <w:style w:type="paragraph" w:styleId="TM1">
    <w:name w:val="toc 1"/>
    <w:basedOn w:val="Normal"/>
    <w:next w:val="Normal"/>
    <w:autoRedefine/>
    <w:uiPriority w:val="39"/>
    <w:unhideWhenUsed/>
    <w:rsid w:val="00B31397"/>
    <w:pPr>
      <w:spacing w:after="100"/>
      <w:ind w:left="0"/>
    </w:pPr>
  </w:style>
  <w:style w:type="paragraph" w:styleId="TM2">
    <w:name w:val="toc 2"/>
    <w:basedOn w:val="Normal"/>
    <w:next w:val="Normal"/>
    <w:autoRedefine/>
    <w:uiPriority w:val="39"/>
    <w:unhideWhenUsed/>
    <w:rsid w:val="009007F2"/>
    <w:pPr>
      <w:spacing w:after="100"/>
      <w:ind w:left="240"/>
    </w:pPr>
  </w:style>
  <w:style w:type="paragraph" w:customStyle="1" w:styleId="Paricabullet1">
    <w:name w:val="Parica bullet 1"/>
    <w:basedOn w:val="Normal"/>
    <w:link w:val="Paricabullet1Car"/>
    <w:qFormat/>
    <w:rsid w:val="00815A88"/>
    <w:pPr>
      <w:numPr>
        <w:numId w:val="1"/>
      </w:numPr>
      <w:spacing w:before="0" w:after="0" w:line="252" w:lineRule="auto"/>
      <w:ind w:right="0"/>
      <w:jc w:val="both"/>
    </w:pPr>
    <w:rPr>
      <w:rFonts w:ascii="Arial" w:eastAsia="Times New Roman" w:hAnsi="Arial" w:cs="Arial"/>
      <w:color w:val="auto"/>
      <w:kern w:val="0"/>
      <w:lang w:eastAsia="en-US"/>
    </w:rPr>
  </w:style>
  <w:style w:type="character" w:customStyle="1" w:styleId="Paricabullet1Car">
    <w:name w:val="Parica bullet 1 Car"/>
    <w:link w:val="Paricabullet1"/>
    <w:rsid w:val="00815A88"/>
    <w:rPr>
      <w:rFonts w:ascii="Arial" w:eastAsia="Times New Roman" w:hAnsi="Arial" w:cs="Arial"/>
      <w:sz w:val="20"/>
      <w:szCs w:val="20"/>
      <w:lang w:eastAsia="en-US"/>
    </w:rPr>
  </w:style>
  <w:style w:type="paragraph" w:customStyle="1" w:styleId="ParicaCorpsdetexte">
    <w:name w:val="Parica Corps de texte"/>
    <w:basedOn w:val="Paragraphedeliste"/>
    <w:link w:val="ParicaCorpsdetexteCar"/>
    <w:qFormat/>
    <w:rsid w:val="00631CE8"/>
    <w:pPr>
      <w:framePr w:wrap="around"/>
      <w:spacing w:before="240" w:after="240" w:line="252" w:lineRule="auto"/>
      <w:ind w:left="1134"/>
      <w:contextualSpacing w:val="0"/>
    </w:pPr>
    <w:rPr>
      <w:rFonts w:ascii="Arial" w:eastAsia="Times New Roman" w:hAnsi="Arial" w:cs="Arial"/>
      <w:szCs w:val="20"/>
      <w:lang w:eastAsia="en-US"/>
    </w:rPr>
  </w:style>
  <w:style w:type="character" w:customStyle="1" w:styleId="ParicaCorpsdetexteCar">
    <w:name w:val="Parica Corps de texte Car"/>
    <w:link w:val="ParicaCorpsdetexte"/>
    <w:rsid w:val="00631CE8"/>
    <w:rPr>
      <w:rFonts w:ascii="Arial" w:eastAsia="Times New Roman" w:hAnsi="Arial" w:cs="Arial"/>
      <w:iCs/>
      <w:color w:val="002060"/>
      <w:sz w:val="22"/>
      <w:szCs w:val="20"/>
      <w:lang w:eastAsia="en-US"/>
    </w:rPr>
  </w:style>
  <w:style w:type="character" w:styleId="Accentuation">
    <w:name w:val="Emphasis"/>
    <w:basedOn w:val="Policepardfaut"/>
    <w:uiPriority w:val="20"/>
    <w:semiHidden/>
    <w:rsid w:val="006B724D"/>
    <w:rPr>
      <w:i/>
      <w:iCs/>
    </w:rPr>
  </w:style>
  <w:style w:type="character" w:styleId="Emphaseple">
    <w:name w:val="Subtle Emphasis"/>
    <w:basedOn w:val="Policepardfaut"/>
    <w:uiPriority w:val="19"/>
    <w:semiHidden/>
    <w:rsid w:val="006B724D"/>
    <w:rPr>
      <w:i/>
      <w:iCs/>
      <w:color w:val="404040" w:themeColor="text1" w:themeTint="BF"/>
    </w:rPr>
  </w:style>
  <w:style w:type="paragraph" w:customStyle="1" w:styleId="0-BET-Titre-1">
    <w:name w:val="0-BET-Titre-1"/>
    <w:basedOn w:val="Normal"/>
    <w:next w:val="Corpsdetexte"/>
    <w:link w:val="0-BET-Titre-1Car"/>
    <w:autoRedefine/>
    <w:qFormat/>
    <w:rsid w:val="00294D82"/>
    <w:pPr>
      <w:numPr>
        <w:numId w:val="32"/>
      </w:numPr>
      <w:tabs>
        <w:tab w:val="left" w:pos="0"/>
      </w:tabs>
      <w:spacing w:before="120" w:after="120"/>
      <w:ind w:left="1418" w:right="0"/>
      <w:outlineLvl w:val="0"/>
    </w:pPr>
    <w:rPr>
      <w:color w:val="000000" w:themeColor="text1"/>
    </w:rPr>
  </w:style>
  <w:style w:type="paragraph" w:customStyle="1" w:styleId="0-BET-Titre-2">
    <w:name w:val="0-BET-Titre-2"/>
    <w:basedOn w:val="Normal"/>
    <w:next w:val="Corpsdetexte"/>
    <w:link w:val="0-BET-Titre-2Car"/>
    <w:autoRedefine/>
    <w:qFormat/>
    <w:rsid w:val="0001452A"/>
    <w:pPr>
      <w:keepNext/>
      <w:keepLines/>
      <w:numPr>
        <w:ilvl w:val="1"/>
        <w:numId w:val="2"/>
      </w:numPr>
      <w:suppressAutoHyphens/>
      <w:spacing w:before="120" w:after="120"/>
      <w:ind w:right="0"/>
      <w:outlineLvl w:val="1"/>
    </w:pPr>
    <w:rPr>
      <w:color w:val="002060"/>
      <w:sz w:val="22"/>
      <w:szCs w:val="22"/>
    </w:rPr>
  </w:style>
  <w:style w:type="character" w:customStyle="1" w:styleId="0-BET-Titre-1Car">
    <w:name w:val="0-BET-Titre-1 Car"/>
    <w:basedOn w:val="Titre1Car"/>
    <w:link w:val="0-BET-Titre-1"/>
    <w:rsid w:val="00294D82"/>
    <w:rPr>
      <w:rFonts w:ascii="Century Gothic" w:eastAsiaTheme="minorHAnsi" w:hAnsi="Century Gothic" w:cstheme="majorBidi"/>
      <w:caps w:val="0"/>
      <w:color w:val="000000" w:themeColor="text1"/>
      <w:kern w:val="20"/>
      <w:sz w:val="20"/>
      <w:szCs w:val="20"/>
    </w:rPr>
  </w:style>
  <w:style w:type="paragraph" w:customStyle="1" w:styleId="0-BET-Titre-3">
    <w:name w:val="0-BET-Titre-3"/>
    <w:basedOn w:val="0-BET-Titre-2"/>
    <w:next w:val="Corpsdetexte"/>
    <w:link w:val="0-BET-Titre-3Car"/>
    <w:autoRedefine/>
    <w:qFormat/>
    <w:rsid w:val="008E3B7A"/>
    <w:pPr>
      <w:numPr>
        <w:ilvl w:val="2"/>
      </w:numPr>
      <w:ind w:left="-142" w:firstLine="567"/>
      <w:outlineLvl w:val="2"/>
    </w:pPr>
    <w:rPr>
      <w:b/>
      <w:bCs/>
    </w:rPr>
  </w:style>
  <w:style w:type="paragraph" w:styleId="Corpsdetexte">
    <w:name w:val="Body Text"/>
    <w:basedOn w:val="Normal"/>
    <w:link w:val="CorpsdetexteCar"/>
    <w:uiPriority w:val="99"/>
    <w:unhideWhenUsed/>
    <w:rsid w:val="00040C43"/>
    <w:pPr>
      <w:spacing w:after="120"/>
    </w:pPr>
  </w:style>
  <w:style w:type="character" w:customStyle="1" w:styleId="CorpsdetexteCar">
    <w:name w:val="Corps de texte Car"/>
    <w:basedOn w:val="Policepardfaut"/>
    <w:link w:val="Corpsdetexte"/>
    <w:uiPriority w:val="99"/>
    <w:rsid w:val="00040C43"/>
    <w:rPr>
      <w:rFonts w:ascii="Century Gothic" w:eastAsiaTheme="minorHAnsi" w:hAnsi="Century Gothic"/>
      <w:color w:val="595959" w:themeColor="text1" w:themeTint="A6"/>
      <w:kern w:val="20"/>
      <w:sz w:val="20"/>
      <w:szCs w:val="20"/>
    </w:rPr>
  </w:style>
  <w:style w:type="character" w:customStyle="1" w:styleId="0-BET-Titre-2Car">
    <w:name w:val="0-BET-Titre-2 Car"/>
    <w:basedOn w:val="Titre2Car"/>
    <w:link w:val="0-BET-Titre-2"/>
    <w:rsid w:val="0001452A"/>
    <w:rPr>
      <w:rFonts w:ascii="Century Gothic" w:eastAsiaTheme="minorHAnsi" w:hAnsi="Century Gothic" w:cstheme="majorBidi"/>
      <w:color w:val="002060"/>
      <w:kern w:val="20"/>
      <w:sz w:val="22"/>
      <w:szCs w:val="22"/>
    </w:rPr>
  </w:style>
  <w:style w:type="paragraph" w:customStyle="1" w:styleId="0-BET-Titre-4">
    <w:name w:val="0-BET-Titre-4"/>
    <w:basedOn w:val="0-BET-Titre-3"/>
    <w:link w:val="0-BET-Titre-4Car"/>
    <w:autoRedefine/>
    <w:qFormat/>
    <w:rsid w:val="004E3954"/>
    <w:pPr>
      <w:numPr>
        <w:ilvl w:val="3"/>
      </w:numPr>
      <w:outlineLvl w:val="3"/>
    </w:pPr>
  </w:style>
  <w:style w:type="character" w:customStyle="1" w:styleId="0-BET-Titre-3Car">
    <w:name w:val="0-BET-Titre-3 Car"/>
    <w:basedOn w:val="0-BET-Titre-2Car"/>
    <w:link w:val="0-BET-Titre-3"/>
    <w:rsid w:val="008E3B7A"/>
    <w:rPr>
      <w:rFonts w:ascii="Century Gothic" w:eastAsiaTheme="minorHAnsi" w:hAnsi="Century Gothic" w:cstheme="majorBidi"/>
      <w:b/>
      <w:bCs/>
      <w:color w:val="002060"/>
      <w:kern w:val="20"/>
      <w:sz w:val="22"/>
      <w:szCs w:val="22"/>
    </w:rPr>
  </w:style>
  <w:style w:type="paragraph" w:customStyle="1" w:styleId="0-BET-Corps-Texte">
    <w:name w:val="0-BET-Corps-Texte"/>
    <w:basedOn w:val="Corpsdetexte"/>
    <w:next w:val="Corpsdetexte"/>
    <w:autoRedefine/>
    <w:qFormat/>
    <w:rsid w:val="00E1554B"/>
    <w:pPr>
      <w:tabs>
        <w:tab w:val="left" w:pos="8908"/>
      </w:tabs>
      <w:spacing w:before="0" w:after="0"/>
      <w:ind w:left="2127" w:right="0" w:hanging="360"/>
    </w:pPr>
    <w:rPr>
      <w:color w:val="002060"/>
      <w:sz w:val="22"/>
      <w:szCs w:val="22"/>
    </w:rPr>
  </w:style>
  <w:style w:type="character" w:customStyle="1" w:styleId="0-BET-Titre-4Car">
    <w:name w:val="0-BET-Titre-4 Car"/>
    <w:basedOn w:val="0-BET-Titre-3Car"/>
    <w:link w:val="0-BET-Titre-4"/>
    <w:rsid w:val="004E3954"/>
    <w:rPr>
      <w:rFonts w:ascii="Century Gothic" w:eastAsiaTheme="minorHAnsi" w:hAnsi="Century Gothic" w:cstheme="majorBidi"/>
      <w:b/>
      <w:bCs/>
      <w:color w:val="002060"/>
      <w:kern w:val="20"/>
      <w:sz w:val="22"/>
      <w:szCs w:val="22"/>
    </w:rPr>
  </w:style>
  <w:style w:type="numbering" w:customStyle="1" w:styleId="0-BET-Liste">
    <w:name w:val="0-BET-Liste"/>
    <w:basedOn w:val="Aucuneliste"/>
    <w:uiPriority w:val="99"/>
    <w:rsid w:val="00D1500A"/>
    <w:pPr>
      <w:numPr>
        <w:numId w:val="3"/>
      </w:numPr>
    </w:pPr>
  </w:style>
  <w:style w:type="paragraph" w:customStyle="1" w:styleId="0-BET-Paragraphe-Liste">
    <w:name w:val="0-BET-Paragraphe-Liste"/>
    <w:basedOn w:val="Paragraphedeliste"/>
    <w:link w:val="0-BET-Paragraphe-ListeCar"/>
    <w:autoRedefine/>
    <w:qFormat/>
    <w:rsid w:val="00D1500A"/>
    <w:pPr>
      <w:framePr w:wrap="around"/>
      <w:numPr>
        <w:numId w:val="4"/>
      </w:numPr>
    </w:pPr>
  </w:style>
  <w:style w:type="paragraph" w:customStyle="1" w:styleId="0-BET-Tableau-entete-pied">
    <w:name w:val="0-BET-Tableau-entete-pied"/>
    <w:qFormat/>
    <w:rsid w:val="007E7C4B"/>
    <w:rPr>
      <w:rFonts w:ascii="Century Gothic" w:eastAsiaTheme="minorHAnsi" w:hAnsi="Century Gothic"/>
      <w:color w:val="595959" w:themeColor="text1" w:themeTint="A6"/>
      <w:kern w:val="20"/>
      <w:sz w:val="16"/>
      <w:szCs w:val="20"/>
      <w:lang w:eastAsia="ko-KR"/>
    </w:rPr>
  </w:style>
  <w:style w:type="character" w:customStyle="1" w:styleId="0-BET-Paragraphe-ListeCar">
    <w:name w:val="0-BET-Paragraphe-Liste Car"/>
    <w:basedOn w:val="ParagraphedelisteCar"/>
    <w:link w:val="0-BET-Paragraphe-Liste"/>
    <w:rsid w:val="00D1500A"/>
    <w:rPr>
      <w:rFonts w:ascii="Century Gothic" w:hAnsi="Century Gothic"/>
      <w:iCs/>
      <w:color w:val="002060"/>
      <w:sz w:val="22"/>
      <w:szCs w:val="22"/>
      <w:lang w:eastAsia="ko-KR"/>
    </w:rPr>
  </w:style>
  <w:style w:type="paragraph" w:styleId="TM3">
    <w:name w:val="toc 3"/>
    <w:basedOn w:val="Normal"/>
    <w:next w:val="Normal"/>
    <w:autoRedefine/>
    <w:uiPriority w:val="39"/>
    <w:unhideWhenUsed/>
    <w:rsid w:val="00233D63"/>
    <w:pPr>
      <w:spacing w:after="100"/>
      <w:ind w:left="400"/>
    </w:pPr>
  </w:style>
  <w:style w:type="character" w:styleId="Marquedecommentaire">
    <w:name w:val="annotation reference"/>
    <w:basedOn w:val="Policepardfaut"/>
    <w:uiPriority w:val="99"/>
    <w:semiHidden/>
    <w:unhideWhenUsed/>
    <w:rsid w:val="00713D59"/>
    <w:rPr>
      <w:sz w:val="16"/>
      <w:szCs w:val="16"/>
    </w:rPr>
  </w:style>
  <w:style w:type="paragraph" w:styleId="Commentaire">
    <w:name w:val="annotation text"/>
    <w:basedOn w:val="Normal"/>
    <w:link w:val="CommentaireCar"/>
    <w:uiPriority w:val="99"/>
    <w:unhideWhenUsed/>
    <w:rsid w:val="00713D59"/>
  </w:style>
  <w:style w:type="character" w:customStyle="1" w:styleId="CommentaireCar">
    <w:name w:val="Commentaire Car"/>
    <w:basedOn w:val="Policepardfaut"/>
    <w:link w:val="Commentaire"/>
    <w:uiPriority w:val="99"/>
    <w:rsid w:val="00713D59"/>
    <w:rPr>
      <w:rFonts w:ascii="Century Gothic" w:eastAsiaTheme="minorHAnsi" w:hAnsi="Century Gothic"/>
      <w:color w:val="595959" w:themeColor="text1" w:themeTint="A6"/>
      <w:kern w:val="20"/>
      <w:sz w:val="20"/>
      <w:szCs w:val="20"/>
    </w:rPr>
  </w:style>
  <w:style w:type="paragraph" w:styleId="Objetducommentaire">
    <w:name w:val="annotation subject"/>
    <w:basedOn w:val="Commentaire"/>
    <w:next w:val="Commentaire"/>
    <w:link w:val="ObjetducommentaireCar"/>
    <w:uiPriority w:val="99"/>
    <w:semiHidden/>
    <w:unhideWhenUsed/>
    <w:rsid w:val="00713D59"/>
    <w:rPr>
      <w:b/>
      <w:bCs/>
    </w:rPr>
  </w:style>
  <w:style w:type="character" w:customStyle="1" w:styleId="ObjetducommentaireCar">
    <w:name w:val="Objet du commentaire Car"/>
    <w:basedOn w:val="CommentaireCar"/>
    <w:link w:val="Objetducommentaire"/>
    <w:uiPriority w:val="99"/>
    <w:semiHidden/>
    <w:rsid w:val="00713D59"/>
    <w:rPr>
      <w:rFonts w:ascii="Century Gothic" w:eastAsiaTheme="minorHAnsi" w:hAnsi="Century Gothic"/>
      <w:b/>
      <w:bCs/>
      <w:color w:val="595959" w:themeColor="text1" w:themeTint="A6"/>
      <w:kern w:val="20"/>
      <w:sz w:val="20"/>
      <w:szCs w:val="20"/>
    </w:rPr>
  </w:style>
  <w:style w:type="paragraph" w:customStyle="1" w:styleId="Default">
    <w:name w:val="Default"/>
    <w:rsid w:val="00ED69BD"/>
    <w:pPr>
      <w:autoSpaceDE w:val="0"/>
      <w:autoSpaceDN w:val="0"/>
      <w:adjustRightInd w:val="0"/>
    </w:pPr>
    <w:rPr>
      <w:rFonts w:ascii="Times New Roman" w:hAnsi="Times New Roman" w:cs="Times New Roman"/>
      <w:color w:val="000000"/>
    </w:rPr>
  </w:style>
  <w:style w:type="table" w:styleId="Tableausimple4">
    <w:name w:val="Plain Table 4"/>
    <w:basedOn w:val="TableauNormal"/>
    <w:uiPriority w:val="44"/>
    <w:rsid w:val="00520A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5F430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572096">
      <w:bodyDiv w:val="1"/>
      <w:marLeft w:val="0"/>
      <w:marRight w:val="0"/>
      <w:marTop w:val="0"/>
      <w:marBottom w:val="0"/>
      <w:divBdr>
        <w:top w:val="none" w:sz="0" w:space="0" w:color="auto"/>
        <w:left w:val="none" w:sz="0" w:space="0" w:color="auto"/>
        <w:bottom w:val="none" w:sz="0" w:space="0" w:color="auto"/>
        <w:right w:val="none" w:sz="0" w:space="0" w:color="auto"/>
      </w:divBdr>
      <w:divsChild>
        <w:div w:id="2080247868">
          <w:marLeft w:val="0"/>
          <w:marRight w:val="0"/>
          <w:marTop w:val="0"/>
          <w:marBottom w:val="0"/>
          <w:divBdr>
            <w:top w:val="none" w:sz="0" w:space="0" w:color="auto"/>
            <w:left w:val="none" w:sz="0" w:space="0" w:color="auto"/>
            <w:bottom w:val="none" w:sz="0" w:space="0" w:color="auto"/>
            <w:right w:val="none" w:sz="0" w:space="0" w:color="auto"/>
          </w:divBdr>
          <w:divsChild>
            <w:div w:id="15449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1783">
      <w:bodyDiv w:val="1"/>
      <w:marLeft w:val="0"/>
      <w:marRight w:val="0"/>
      <w:marTop w:val="0"/>
      <w:marBottom w:val="0"/>
      <w:divBdr>
        <w:top w:val="none" w:sz="0" w:space="0" w:color="auto"/>
        <w:left w:val="none" w:sz="0" w:space="0" w:color="auto"/>
        <w:bottom w:val="none" w:sz="0" w:space="0" w:color="auto"/>
        <w:right w:val="none" w:sz="0" w:space="0" w:color="auto"/>
      </w:divBdr>
    </w:div>
    <w:div w:id="1689716131">
      <w:bodyDiv w:val="1"/>
      <w:marLeft w:val="0"/>
      <w:marRight w:val="0"/>
      <w:marTop w:val="0"/>
      <w:marBottom w:val="0"/>
      <w:divBdr>
        <w:top w:val="none" w:sz="0" w:space="0" w:color="auto"/>
        <w:left w:val="none" w:sz="0" w:space="0" w:color="auto"/>
        <w:bottom w:val="none" w:sz="0" w:space="0" w:color="auto"/>
        <w:right w:val="none" w:sz="0" w:space="0" w:color="auto"/>
      </w:divBdr>
      <w:divsChild>
        <w:div w:id="1381513309">
          <w:marLeft w:val="0"/>
          <w:marRight w:val="0"/>
          <w:marTop w:val="0"/>
          <w:marBottom w:val="0"/>
          <w:divBdr>
            <w:top w:val="none" w:sz="0" w:space="0" w:color="auto"/>
            <w:left w:val="none" w:sz="0" w:space="0" w:color="auto"/>
            <w:bottom w:val="none" w:sz="0" w:space="0" w:color="auto"/>
            <w:right w:val="none" w:sz="0" w:space="0" w:color="auto"/>
          </w:divBdr>
          <w:divsChild>
            <w:div w:id="7410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2979">
      <w:bodyDiv w:val="1"/>
      <w:marLeft w:val="0"/>
      <w:marRight w:val="0"/>
      <w:marTop w:val="0"/>
      <w:marBottom w:val="0"/>
      <w:divBdr>
        <w:top w:val="none" w:sz="0" w:space="0" w:color="auto"/>
        <w:left w:val="none" w:sz="0" w:space="0" w:color="auto"/>
        <w:bottom w:val="none" w:sz="0" w:space="0" w:color="auto"/>
        <w:right w:val="none" w:sz="0" w:space="0" w:color="auto"/>
      </w:divBdr>
    </w:div>
    <w:div w:id="189176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2010\AppData\Local\Microsoft\Office\16.0\DTS\fr-FR%7b1663D259-7F10-4358-AED8-0A0B5D9DA70D%7d\%7bAF9CA0AD-4592-4698-89A6-23918E1EAE43%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A8C675101E7B4DB4CD2EEABAE235AC" ma:contentTypeVersion="14" ma:contentTypeDescription="Crée un document." ma:contentTypeScope="" ma:versionID="f1c4db5ece73b8f3eb3fb685c7f67c59">
  <xsd:schema xmlns:xsd="http://www.w3.org/2001/XMLSchema" xmlns:xs="http://www.w3.org/2001/XMLSchema" xmlns:p="http://schemas.microsoft.com/office/2006/metadata/properties" xmlns:ns2="8e87fd1f-2aab-4ed1-ad92-93551b7e3329" xmlns:ns3="ebebf668-4a76-4b91-bc5b-cddd4572f0d9" targetNamespace="http://schemas.microsoft.com/office/2006/metadata/properties" ma:root="true" ma:fieldsID="777a3542b266a5f13da8d8364bd7f04b" ns2:_="" ns3:_="">
    <xsd:import namespace="8e87fd1f-2aab-4ed1-ad92-93551b7e3329"/>
    <xsd:import namespace="ebebf668-4a76-4b91-bc5b-cddd4572f0d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dateetheur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87fd1f-2aab-4ed1-ad92-93551b7e3329"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ebf668-4a76-4b91-bc5b-cddd4572f0d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eetheure" ma:index="20" nillable="true" ma:displayName="date et heure" ma:format="DateOnly" ma:internalName="dateetheure">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bebf668-4a76-4b91-bc5b-cddd4572f0d9" xsi:nil="true"/>
    <dateetheure xmlns="ebebf668-4a76-4b91-bc5b-cddd4572f0d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51DEE-4B11-462F-829C-EEEAE2044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87fd1f-2aab-4ed1-ad92-93551b7e3329"/>
    <ds:schemaRef ds:uri="ebebf668-4a76-4b91-bc5b-cddd4572f0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ebebf668-4a76-4b91-bc5b-cddd4572f0d9"/>
  </ds:schemaRefs>
</ds:datastoreItem>
</file>

<file path=customXml/itemProps4.xml><?xml version="1.0" encoding="utf-8"?>
<ds:datastoreItem xmlns:ds="http://schemas.openxmlformats.org/officeDocument/2006/customXml" ds:itemID="{97513134-1651-4C0B-B94D-946C65EEE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{AF9CA0AD-4592-4698-89A6-23918E1EAE43}tf56348247_win32</Template>
  <TotalTime>0</TotalTime>
  <Pages>10</Pages>
  <Words>1830</Words>
  <Characters>10067</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2023-09-29T08:40:00Z</dcterms:created>
  <dcterms:modified xsi:type="dcterms:W3CDTF">2023-09-29T14:28:00Z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T_STR_Ref_affaire">
    <vt:lpwstr>S22-XX-XXX-0</vt:lpwstr>
  </property>
  <property fmtid="{D5CDD505-2E9C-101B-9397-08002B2CF9AE}" pid="3" name="BET_STR_Titre">
    <vt:lpwstr>Titre_Mission</vt:lpwstr>
  </property>
  <property fmtid="{D5CDD505-2E9C-101B-9397-08002B2CF9AE}" pid="4" name="BET_STR_Interlocuteur">
    <vt:lpwstr>Sandra Bettens</vt:lpwstr>
  </property>
  <property fmtid="{D5CDD505-2E9C-101B-9397-08002B2CF9AE}" pid="5" name="BET_STR_Interlocuteur_tel">
    <vt:lpwstr>06 22 35 05 23</vt:lpwstr>
  </property>
  <property fmtid="{D5CDD505-2E9C-101B-9397-08002B2CF9AE}" pid="6" name="BET_STR_Interlocuteur_mail">
    <vt:lpwstr>s.bettens@sky-ingenierie.fr</vt:lpwstr>
  </property>
  <property fmtid="{D5CDD505-2E9C-101B-9397-08002B2CF9AE}" pid="7" name="BET_STR_Client_adresse">
    <vt:lpwstr>Client_adresse</vt:lpwstr>
  </property>
  <property fmtid="{D5CDD505-2E9C-101B-9397-08002B2CF9AE}" pid="8" name="BET_STR_Client_contact">
    <vt:lpwstr>Client_mail_tel</vt:lpwstr>
  </property>
  <property fmtid="{D5CDD505-2E9C-101B-9397-08002B2CF9AE}" pid="9" name="BET_STR_Client_nom">
    <vt:lpwstr>Client_nom</vt:lpwstr>
  </property>
  <property fmtid="{D5CDD505-2E9C-101B-9397-08002B2CF9AE}" pid="10" name="BET_STR_Interne">
    <vt:lpwstr>SB/CG</vt:lpwstr>
  </property>
  <property fmtid="{D5CDD505-2E9C-101B-9397-08002B2CF9AE}" pid="11" name="BET_STR_Site_Adresse">
    <vt:lpwstr>Site_Adresse</vt:lpwstr>
  </property>
</Properties>
</file>